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65851F" w14:textId="3AB30F42" w:rsidR="003601EA" w:rsidRPr="00D64B8C" w:rsidRDefault="0000512C" w:rsidP="00715AD1">
      <w:r>
        <w:rPr>
          <w:rFonts w:hint="eastAsia"/>
          <w:sz w:val="52"/>
          <w:szCs w:val="56"/>
        </w:rPr>
        <w:t>o</w:t>
      </w:r>
      <w:r>
        <w:rPr>
          <w:sz w:val="52"/>
          <w:szCs w:val="56"/>
        </w:rPr>
        <w:t>verflow</w:t>
      </w:r>
      <w:r w:rsidR="00D350DC">
        <w:rPr>
          <w:sz w:val="52"/>
          <w:szCs w:val="56"/>
        </w:rPr>
        <w:t xml:space="preserve"> </w:t>
      </w:r>
      <w:r w:rsidR="00D350DC">
        <w:rPr>
          <w:rFonts w:hint="eastAsia"/>
          <w:sz w:val="52"/>
          <w:szCs w:val="56"/>
        </w:rPr>
        <w:t>서식</w:t>
      </w:r>
    </w:p>
    <w:p w14:paraId="139A3EA0" w14:textId="1C90B1C5" w:rsidR="00D64B8C" w:rsidRDefault="0000512C" w:rsidP="00F579D5">
      <w:r>
        <w:t>2021-05-10</w:t>
      </w:r>
    </w:p>
    <w:p w14:paraId="3414B667" w14:textId="7A31221E" w:rsidR="00D64B8C" w:rsidRDefault="00D64B8C" w:rsidP="00F579D5">
      <w:r>
        <w:rPr>
          <w:rFonts w:hint="eastAsia"/>
        </w:rPr>
        <w:t>이승진</w:t>
      </w:r>
    </w:p>
    <w:p w14:paraId="49F6DECC" w14:textId="77777777" w:rsidR="00D64B8C" w:rsidRDefault="00D64B8C" w:rsidP="00F579D5"/>
    <w:p w14:paraId="02FBD758" w14:textId="1C165453" w:rsidR="003601EA" w:rsidRDefault="003601EA" w:rsidP="00F579D5"/>
    <w:p w14:paraId="0863C43B" w14:textId="77777777" w:rsidR="00BF5CCA" w:rsidRDefault="00BF5CCA" w:rsidP="00F579D5"/>
    <w:p w14:paraId="422F11FF" w14:textId="6F3F7FB8" w:rsidR="00D64B8C" w:rsidRPr="00D64B8C" w:rsidRDefault="00D64B8C" w:rsidP="00F579D5">
      <w:pPr>
        <w:rPr>
          <w:b/>
          <w:bCs/>
          <w:sz w:val="28"/>
          <w:szCs w:val="32"/>
        </w:rPr>
      </w:pPr>
      <w:r w:rsidRPr="00D64B8C">
        <w:rPr>
          <w:rFonts w:hint="eastAsia"/>
          <w:b/>
          <w:bCs/>
          <w:sz w:val="28"/>
          <w:szCs w:val="32"/>
        </w:rPr>
        <w:t>목차</w:t>
      </w:r>
    </w:p>
    <w:p w14:paraId="33FCC501" w14:textId="07A7062D" w:rsidR="00011CE5" w:rsidRDefault="00D64B8C">
      <w:pPr>
        <w:pStyle w:val="11"/>
        <w:tabs>
          <w:tab w:val="right" w:leader="dot" w:pos="10456"/>
        </w:tabs>
        <w:rPr>
          <w:rFonts w:asciiTheme="minorHAnsi" w:eastAsiaTheme="minorEastAsia"/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71529431" w:history="1">
        <w:r w:rsidR="00011CE5" w:rsidRPr="004B0589">
          <w:rPr>
            <w:rStyle w:val="a9"/>
            <w:rFonts w:hAnsi="굴림체"/>
            <w:noProof/>
          </w:rPr>
          <w:t>1.</w:t>
        </w:r>
        <w:r w:rsidR="00011CE5" w:rsidRPr="004B0589">
          <w:rPr>
            <w:rStyle w:val="a9"/>
            <w:noProof/>
          </w:rPr>
          <w:t xml:space="preserve"> 개요</w:t>
        </w:r>
        <w:r w:rsidR="00011CE5">
          <w:rPr>
            <w:noProof/>
            <w:webHidden/>
          </w:rPr>
          <w:tab/>
        </w:r>
        <w:r w:rsidR="00011CE5">
          <w:rPr>
            <w:noProof/>
            <w:webHidden/>
          </w:rPr>
          <w:fldChar w:fldCharType="begin"/>
        </w:r>
        <w:r w:rsidR="00011CE5">
          <w:rPr>
            <w:noProof/>
            <w:webHidden/>
          </w:rPr>
          <w:instrText xml:space="preserve"> PAGEREF _Toc71529431 \h </w:instrText>
        </w:r>
        <w:r w:rsidR="00011CE5">
          <w:rPr>
            <w:noProof/>
            <w:webHidden/>
          </w:rPr>
        </w:r>
        <w:r w:rsidR="00011CE5">
          <w:rPr>
            <w:noProof/>
            <w:webHidden/>
          </w:rPr>
          <w:fldChar w:fldCharType="separate"/>
        </w:r>
        <w:r w:rsidR="00011CE5">
          <w:rPr>
            <w:noProof/>
            <w:webHidden/>
          </w:rPr>
          <w:t>2</w:t>
        </w:r>
        <w:r w:rsidR="00011CE5">
          <w:rPr>
            <w:noProof/>
            <w:webHidden/>
          </w:rPr>
          <w:fldChar w:fldCharType="end"/>
        </w:r>
      </w:hyperlink>
    </w:p>
    <w:p w14:paraId="031E7F73" w14:textId="05803D4C" w:rsidR="00011CE5" w:rsidRDefault="00EF706E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71529432" w:history="1">
        <w:r w:rsidR="00011CE5" w:rsidRPr="004B0589">
          <w:rPr>
            <w:rStyle w:val="a9"/>
            <w:noProof/>
          </w:rPr>
          <w:t>1) 기본 크기</w:t>
        </w:r>
        <w:r w:rsidR="00011CE5">
          <w:rPr>
            <w:noProof/>
            <w:webHidden/>
          </w:rPr>
          <w:tab/>
        </w:r>
        <w:r w:rsidR="00011CE5">
          <w:rPr>
            <w:noProof/>
            <w:webHidden/>
          </w:rPr>
          <w:fldChar w:fldCharType="begin"/>
        </w:r>
        <w:r w:rsidR="00011CE5">
          <w:rPr>
            <w:noProof/>
            <w:webHidden/>
          </w:rPr>
          <w:instrText xml:space="preserve"> PAGEREF _Toc71529432 \h </w:instrText>
        </w:r>
        <w:r w:rsidR="00011CE5">
          <w:rPr>
            <w:noProof/>
            <w:webHidden/>
          </w:rPr>
        </w:r>
        <w:r w:rsidR="00011CE5">
          <w:rPr>
            <w:noProof/>
            <w:webHidden/>
          </w:rPr>
          <w:fldChar w:fldCharType="separate"/>
        </w:r>
        <w:r w:rsidR="00011CE5">
          <w:rPr>
            <w:noProof/>
            <w:webHidden/>
          </w:rPr>
          <w:t>2</w:t>
        </w:r>
        <w:r w:rsidR="00011CE5">
          <w:rPr>
            <w:noProof/>
            <w:webHidden/>
          </w:rPr>
          <w:fldChar w:fldCharType="end"/>
        </w:r>
      </w:hyperlink>
    </w:p>
    <w:p w14:paraId="440C0836" w14:textId="59C10403" w:rsidR="00011CE5" w:rsidRDefault="00EF706E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71529433" w:history="1">
        <w:r w:rsidR="00011CE5" w:rsidRPr="004B0589">
          <w:rPr>
            <w:rStyle w:val="a9"/>
            <w:noProof/>
          </w:rPr>
          <w:t>2) overflow</w:t>
        </w:r>
        <w:r w:rsidR="00011CE5">
          <w:rPr>
            <w:noProof/>
            <w:webHidden/>
          </w:rPr>
          <w:tab/>
        </w:r>
        <w:r w:rsidR="00011CE5">
          <w:rPr>
            <w:noProof/>
            <w:webHidden/>
          </w:rPr>
          <w:fldChar w:fldCharType="begin"/>
        </w:r>
        <w:r w:rsidR="00011CE5">
          <w:rPr>
            <w:noProof/>
            <w:webHidden/>
          </w:rPr>
          <w:instrText xml:space="preserve"> PAGEREF _Toc71529433 \h </w:instrText>
        </w:r>
        <w:r w:rsidR="00011CE5">
          <w:rPr>
            <w:noProof/>
            <w:webHidden/>
          </w:rPr>
        </w:r>
        <w:r w:rsidR="00011CE5">
          <w:rPr>
            <w:noProof/>
            <w:webHidden/>
          </w:rPr>
          <w:fldChar w:fldCharType="separate"/>
        </w:r>
        <w:r w:rsidR="00011CE5">
          <w:rPr>
            <w:noProof/>
            <w:webHidden/>
          </w:rPr>
          <w:t>2</w:t>
        </w:r>
        <w:r w:rsidR="00011CE5">
          <w:rPr>
            <w:noProof/>
            <w:webHidden/>
          </w:rPr>
          <w:fldChar w:fldCharType="end"/>
        </w:r>
      </w:hyperlink>
    </w:p>
    <w:p w14:paraId="1CA3EA9F" w14:textId="6785F1F5" w:rsidR="00011CE5" w:rsidRDefault="00EF706E">
      <w:pPr>
        <w:pStyle w:val="1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71529434" w:history="1">
        <w:r w:rsidR="00011CE5" w:rsidRPr="004B0589">
          <w:rPr>
            <w:rStyle w:val="a9"/>
            <w:rFonts w:hAnsi="굴림체"/>
            <w:noProof/>
          </w:rPr>
          <w:t>2.</w:t>
        </w:r>
        <w:r w:rsidR="00011CE5" w:rsidRPr="004B0589">
          <w:rPr>
            <w:rStyle w:val="a9"/>
            <w:noProof/>
          </w:rPr>
          <w:t xml:space="preserve"> 크기</w:t>
        </w:r>
        <w:r w:rsidR="00011CE5">
          <w:rPr>
            <w:noProof/>
            <w:webHidden/>
          </w:rPr>
          <w:tab/>
        </w:r>
        <w:r w:rsidR="00011CE5">
          <w:rPr>
            <w:noProof/>
            <w:webHidden/>
          </w:rPr>
          <w:fldChar w:fldCharType="begin"/>
        </w:r>
        <w:r w:rsidR="00011CE5">
          <w:rPr>
            <w:noProof/>
            <w:webHidden/>
          </w:rPr>
          <w:instrText xml:space="preserve"> PAGEREF _Toc71529434 \h </w:instrText>
        </w:r>
        <w:r w:rsidR="00011CE5">
          <w:rPr>
            <w:noProof/>
            <w:webHidden/>
          </w:rPr>
        </w:r>
        <w:r w:rsidR="00011CE5">
          <w:rPr>
            <w:noProof/>
            <w:webHidden/>
          </w:rPr>
          <w:fldChar w:fldCharType="separate"/>
        </w:r>
        <w:r w:rsidR="00011CE5">
          <w:rPr>
            <w:noProof/>
            <w:webHidden/>
          </w:rPr>
          <w:t>3</w:t>
        </w:r>
        <w:r w:rsidR="00011CE5">
          <w:rPr>
            <w:noProof/>
            <w:webHidden/>
          </w:rPr>
          <w:fldChar w:fldCharType="end"/>
        </w:r>
      </w:hyperlink>
    </w:p>
    <w:p w14:paraId="576C8890" w14:textId="30F5F692" w:rsidR="00011CE5" w:rsidRDefault="00EF706E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71529435" w:history="1">
        <w:r w:rsidR="00011CE5" w:rsidRPr="004B0589">
          <w:rPr>
            <w:rStyle w:val="a9"/>
            <w:noProof/>
          </w:rPr>
          <w:t>1) size1.html</w:t>
        </w:r>
        <w:r w:rsidR="00011CE5">
          <w:rPr>
            <w:noProof/>
            <w:webHidden/>
          </w:rPr>
          <w:tab/>
        </w:r>
        <w:r w:rsidR="00011CE5">
          <w:rPr>
            <w:noProof/>
            <w:webHidden/>
          </w:rPr>
          <w:fldChar w:fldCharType="begin"/>
        </w:r>
        <w:r w:rsidR="00011CE5">
          <w:rPr>
            <w:noProof/>
            <w:webHidden/>
          </w:rPr>
          <w:instrText xml:space="preserve"> PAGEREF _Toc71529435 \h </w:instrText>
        </w:r>
        <w:r w:rsidR="00011CE5">
          <w:rPr>
            <w:noProof/>
            <w:webHidden/>
          </w:rPr>
        </w:r>
        <w:r w:rsidR="00011CE5">
          <w:rPr>
            <w:noProof/>
            <w:webHidden/>
          </w:rPr>
          <w:fldChar w:fldCharType="separate"/>
        </w:r>
        <w:r w:rsidR="00011CE5">
          <w:rPr>
            <w:noProof/>
            <w:webHidden/>
          </w:rPr>
          <w:t>3</w:t>
        </w:r>
        <w:r w:rsidR="00011CE5">
          <w:rPr>
            <w:noProof/>
            <w:webHidden/>
          </w:rPr>
          <w:fldChar w:fldCharType="end"/>
        </w:r>
      </w:hyperlink>
    </w:p>
    <w:p w14:paraId="79BFDBFE" w14:textId="032FB6BA" w:rsidR="00011CE5" w:rsidRDefault="00EF706E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71529436" w:history="1">
        <w:r w:rsidR="00011CE5" w:rsidRPr="004B0589">
          <w:rPr>
            <w:rStyle w:val="a9"/>
            <w:noProof/>
          </w:rPr>
          <w:t>2) size2.html</w:t>
        </w:r>
        <w:r w:rsidR="00011CE5">
          <w:rPr>
            <w:noProof/>
            <w:webHidden/>
          </w:rPr>
          <w:tab/>
        </w:r>
        <w:r w:rsidR="00011CE5">
          <w:rPr>
            <w:noProof/>
            <w:webHidden/>
          </w:rPr>
          <w:fldChar w:fldCharType="begin"/>
        </w:r>
        <w:r w:rsidR="00011CE5">
          <w:rPr>
            <w:noProof/>
            <w:webHidden/>
          </w:rPr>
          <w:instrText xml:space="preserve"> PAGEREF _Toc71529436 \h </w:instrText>
        </w:r>
        <w:r w:rsidR="00011CE5">
          <w:rPr>
            <w:noProof/>
            <w:webHidden/>
          </w:rPr>
        </w:r>
        <w:r w:rsidR="00011CE5">
          <w:rPr>
            <w:noProof/>
            <w:webHidden/>
          </w:rPr>
          <w:fldChar w:fldCharType="separate"/>
        </w:r>
        <w:r w:rsidR="00011CE5">
          <w:rPr>
            <w:noProof/>
            <w:webHidden/>
          </w:rPr>
          <w:t>4</w:t>
        </w:r>
        <w:r w:rsidR="00011CE5">
          <w:rPr>
            <w:noProof/>
            <w:webHidden/>
          </w:rPr>
          <w:fldChar w:fldCharType="end"/>
        </w:r>
      </w:hyperlink>
    </w:p>
    <w:p w14:paraId="50679DC0" w14:textId="28A5F773" w:rsidR="00011CE5" w:rsidRDefault="00EF706E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71529437" w:history="1">
        <w:r w:rsidR="00011CE5" w:rsidRPr="004B0589">
          <w:rPr>
            <w:rStyle w:val="a9"/>
            <w:noProof/>
          </w:rPr>
          <w:t>3) size3.html</w:t>
        </w:r>
        <w:r w:rsidR="00011CE5">
          <w:rPr>
            <w:noProof/>
            <w:webHidden/>
          </w:rPr>
          <w:tab/>
        </w:r>
        <w:r w:rsidR="00011CE5">
          <w:rPr>
            <w:noProof/>
            <w:webHidden/>
          </w:rPr>
          <w:fldChar w:fldCharType="begin"/>
        </w:r>
        <w:r w:rsidR="00011CE5">
          <w:rPr>
            <w:noProof/>
            <w:webHidden/>
          </w:rPr>
          <w:instrText xml:space="preserve"> PAGEREF _Toc71529437 \h </w:instrText>
        </w:r>
        <w:r w:rsidR="00011CE5">
          <w:rPr>
            <w:noProof/>
            <w:webHidden/>
          </w:rPr>
        </w:r>
        <w:r w:rsidR="00011CE5">
          <w:rPr>
            <w:noProof/>
            <w:webHidden/>
          </w:rPr>
          <w:fldChar w:fldCharType="separate"/>
        </w:r>
        <w:r w:rsidR="00011CE5">
          <w:rPr>
            <w:noProof/>
            <w:webHidden/>
          </w:rPr>
          <w:t>5</w:t>
        </w:r>
        <w:r w:rsidR="00011CE5">
          <w:rPr>
            <w:noProof/>
            <w:webHidden/>
          </w:rPr>
          <w:fldChar w:fldCharType="end"/>
        </w:r>
      </w:hyperlink>
    </w:p>
    <w:p w14:paraId="321BBFF8" w14:textId="404553FF" w:rsidR="00011CE5" w:rsidRDefault="00EF706E">
      <w:pPr>
        <w:pStyle w:val="1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71529438" w:history="1">
        <w:r w:rsidR="00011CE5" w:rsidRPr="004B0589">
          <w:rPr>
            <w:rStyle w:val="a9"/>
            <w:rFonts w:hAnsi="굴림체"/>
            <w:noProof/>
          </w:rPr>
          <w:t>3.</w:t>
        </w:r>
        <w:r w:rsidR="00011CE5" w:rsidRPr="004B0589">
          <w:rPr>
            <w:rStyle w:val="a9"/>
            <w:noProof/>
          </w:rPr>
          <w:t xml:space="preserve"> overflow</w:t>
        </w:r>
        <w:r w:rsidR="00011CE5">
          <w:rPr>
            <w:noProof/>
            <w:webHidden/>
          </w:rPr>
          <w:tab/>
        </w:r>
        <w:r w:rsidR="00011CE5">
          <w:rPr>
            <w:noProof/>
            <w:webHidden/>
          </w:rPr>
          <w:fldChar w:fldCharType="begin"/>
        </w:r>
        <w:r w:rsidR="00011CE5">
          <w:rPr>
            <w:noProof/>
            <w:webHidden/>
          </w:rPr>
          <w:instrText xml:space="preserve"> PAGEREF _Toc71529438 \h </w:instrText>
        </w:r>
        <w:r w:rsidR="00011CE5">
          <w:rPr>
            <w:noProof/>
            <w:webHidden/>
          </w:rPr>
        </w:r>
        <w:r w:rsidR="00011CE5">
          <w:rPr>
            <w:noProof/>
            <w:webHidden/>
          </w:rPr>
          <w:fldChar w:fldCharType="separate"/>
        </w:r>
        <w:r w:rsidR="00011CE5">
          <w:rPr>
            <w:noProof/>
            <w:webHidden/>
          </w:rPr>
          <w:t>6</w:t>
        </w:r>
        <w:r w:rsidR="00011CE5">
          <w:rPr>
            <w:noProof/>
            <w:webHidden/>
          </w:rPr>
          <w:fldChar w:fldCharType="end"/>
        </w:r>
      </w:hyperlink>
    </w:p>
    <w:p w14:paraId="6DA0522D" w14:textId="0A1A4161" w:rsidR="00011CE5" w:rsidRDefault="00EF706E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71529439" w:history="1">
        <w:r w:rsidR="00011CE5" w:rsidRPr="004B0589">
          <w:rPr>
            <w:rStyle w:val="a9"/>
            <w:noProof/>
          </w:rPr>
          <w:t>1) overflow1.html</w:t>
        </w:r>
        <w:r w:rsidR="00011CE5">
          <w:rPr>
            <w:noProof/>
            <w:webHidden/>
          </w:rPr>
          <w:tab/>
        </w:r>
        <w:r w:rsidR="00011CE5">
          <w:rPr>
            <w:noProof/>
            <w:webHidden/>
          </w:rPr>
          <w:fldChar w:fldCharType="begin"/>
        </w:r>
        <w:r w:rsidR="00011CE5">
          <w:rPr>
            <w:noProof/>
            <w:webHidden/>
          </w:rPr>
          <w:instrText xml:space="preserve"> PAGEREF _Toc71529439 \h </w:instrText>
        </w:r>
        <w:r w:rsidR="00011CE5">
          <w:rPr>
            <w:noProof/>
            <w:webHidden/>
          </w:rPr>
        </w:r>
        <w:r w:rsidR="00011CE5">
          <w:rPr>
            <w:noProof/>
            <w:webHidden/>
          </w:rPr>
          <w:fldChar w:fldCharType="separate"/>
        </w:r>
        <w:r w:rsidR="00011CE5">
          <w:rPr>
            <w:noProof/>
            <w:webHidden/>
          </w:rPr>
          <w:t>6</w:t>
        </w:r>
        <w:r w:rsidR="00011CE5">
          <w:rPr>
            <w:noProof/>
            <w:webHidden/>
          </w:rPr>
          <w:fldChar w:fldCharType="end"/>
        </w:r>
      </w:hyperlink>
    </w:p>
    <w:p w14:paraId="3A7D7452" w14:textId="646EB992" w:rsidR="00011CE5" w:rsidRDefault="00EF706E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71529440" w:history="1">
        <w:r w:rsidR="00011CE5" w:rsidRPr="004B0589">
          <w:rPr>
            <w:rStyle w:val="a9"/>
            <w:noProof/>
          </w:rPr>
          <w:t>2) overflow1a.html</w:t>
        </w:r>
        <w:r w:rsidR="00011CE5">
          <w:rPr>
            <w:noProof/>
            <w:webHidden/>
          </w:rPr>
          <w:tab/>
        </w:r>
        <w:r w:rsidR="00011CE5">
          <w:rPr>
            <w:noProof/>
            <w:webHidden/>
          </w:rPr>
          <w:fldChar w:fldCharType="begin"/>
        </w:r>
        <w:r w:rsidR="00011CE5">
          <w:rPr>
            <w:noProof/>
            <w:webHidden/>
          </w:rPr>
          <w:instrText xml:space="preserve"> PAGEREF _Toc71529440 \h </w:instrText>
        </w:r>
        <w:r w:rsidR="00011CE5">
          <w:rPr>
            <w:noProof/>
            <w:webHidden/>
          </w:rPr>
        </w:r>
        <w:r w:rsidR="00011CE5">
          <w:rPr>
            <w:noProof/>
            <w:webHidden/>
          </w:rPr>
          <w:fldChar w:fldCharType="separate"/>
        </w:r>
        <w:r w:rsidR="00011CE5">
          <w:rPr>
            <w:noProof/>
            <w:webHidden/>
          </w:rPr>
          <w:t>8</w:t>
        </w:r>
        <w:r w:rsidR="00011CE5">
          <w:rPr>
            <w:noProof/>
            <w:webHidden/>
          </w:rPr>
          <w:fldChar w:fldCharType="end"/>
        </w:r>
      </w:hyperlink>
    </w:p>
    <w:p w14:paraId="79E43DE2" w14:textId="00ED2009" w:rsidR="00011CE5" w:rsidRDefault="00EF706E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71529441" w:history="1">
        <w:r w:rsidR="00011CE5" w:rsidRPr="004B0589">
          <w:rPr>
            <w:rStyle w:val="a9"/>
            <w:noProof/>
          </w:rPr>
          <w:t>3) overflow1b.html</w:t>
        </w:r>
        <w:r w:rsidR="00011CE5">
          <w:rPr>
            <w:noProof/>
            <w:webHidden/>
          </w:rPr>
          <w:tab/>
        </w:r>
        <w:r w:rsidR="00011CE5">
          <w:rPr>
            <w:noProof/>
            <w:webHidden/>
          </w:rPr>
          <w:fldChar w:fldCharType="begin"/>
        </w:r>
        <w:r w:rsidR="00011CE5">
          <w:rPr>
            <w:noProof/>
            <w:webHidden/>
          </w:rPr>
          <w:instrText xml:space="preserve"> PAGEREF _Toc71529441 \h </w:instrText>
        </w:r>
        <w:r w:rsidR="00011CE5">
          <w:rPr>
            <w:noProof/>
            <w:webHidden/>
          </w:rPr>
        </w:r>
        <w:r w:rsidR="00011CE5">
          <w:rPr>
            <w:noProof/>
            <w:webHidden/>
          </w:rPr>
          <w:fldChar w:fldCharType="separate"/>
        </w:r>
        <w:r w:rsidR="00011CE5">
          <w:rPr>
            <w:noProof/>
            <w:webHidden/>
          </w:rPr>
          <w:t>10</w:t>
        </w:r>
        <w:r w:rsidR="00011CE5">
          <w:rPr>
            <w:noProof/>
            <w:webHidden/>
          </w:rPr>
          <w:fldChar w:fldCharType="end"/>
        </w:r>
      </w:hyperlink>
    </w:p>
    <w:p w14:paraId="44270DF9" w14:textId="4561BE17" w:rsidR="00011CE5" w:rsidRDefault="00EF706E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71529442" w:history="1">
        <w:r w:rsidR="00011CE5" w:rsidRPr="004B0589">
          <w:rPr>
            <w:rStyle w:val="a9"/>
            <w:noProof/>
          </w:rPr>
          <w:t>4) overflow1c.html</w:t>
        </w:r>
        <w:r w:rsidR="00011CE5">
          <w:rPr>
            <w:noProof/>
            <w:webHidden/>
          </w:rPr>
          <w:tab/>
        </w:r>
        <w:r w:rsidR="00011CE5">
          <w:rPr>
            <w:noProof/>
            <w:webHidden/>
          </w:rPr>
          <w:fldChar w:fldCharType="begin"/>
        </w:r>
        <w:r w:rsidR="00011CE5">
          <w:rPr>
            <w:noProof/>
            <w:webHidden/>
          </w:rPr>
          <w:instrText xml:space="preserve"> PAGEREF _Toc71529442 \h </w:instrText>
        </w:r>
        <w:r w:rsidR="00011CE5">
          <w:rPr>
            <w:noProof/>
            <w:webHidden/>
          </w:rPr>
        </w:r>
        <w:r w:rsidR="00011CE5">
          <w:rPr>
            <w:noProof/>
            <w:webHidden/>
          </w:rPr>
          <w:fldChar w:fldCharType="separate"/>
        </w:r>
        <w:r w:rsidR="00011CE5">
          <w:rPr>
            <w:noProof/>
            <w:webHidden/>
          </w:rPr>
          <w:t>12</w:t>
        </w:r>
        <w:r w:rsidR="00011CE5">
          <w:rPr>
            <w:noProof/>
            <w:webHidden/>
          </w:rPr>
          <w:fldChar w:fldCharType="end"/>
        </w:r>
      </w:hyperlink>
    </w:p>
    <w:p w14:paraId="294FE180" w14:textId="689304E8" w:rsidR="00011CE5" w:rsidRDefault="00EF706E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71529443" w:history="1">
        <w:r w:rsidR="00011CE5" w:rsidRPr="004B0589">
          <w:rPr>
            <w:rStyle w:val="a9"/>
            <w:noProof/>
          </w:rPr>
          <w:t>5) overflow2.html</w:t>
        </w:r>
        <w:r w:rsidR="00011CE5">
          <w:rPr>
            <w:noProof/>
            <w:webHidden/>
          </w:rPr>
          <w:tab/>
        </w:r>
        <w:r w:rsidR="00011CE5">
          <w:rPr>
            <w:noProof/>
            <w:webHidden/>
          </w:rPr>
          <w:fldChar w:fldCharType="begin"/>
        </w:r>
        <w:r w:rsidR="00011CE5">
          <w:rPr>
            <w:noProof/>
            <w:webHidden/>
          </w:rPr>
          <w:instrText xml:space="preserve"> PAGEREF _Toc71529443 \h </w:instrText>
        </w:r>
        <w:r w:rsidR="00011CE5">
          <w:rPr>
            <w:noProof/>
            <w:webHidden/>
          </w:rPr>
        </w:r>
        <w:r w:rsidR="00011CE5">
          <w:rPr>
            <w:noProof/>
            <w:webHidden/>
          </w:rPr>
          <w:fldChar w:fldCharType="separate"/>
        </w:r>
        <w:r w:rsidR="00011CE5">
          <w:rPr>
            <w:noProof/>
            <w:webHidden/>
          </w:rPr>
          <w:t>14</w:t>
        </w:r>
        <w:r w:rsidR="00011CE5">
          <w:rPr>
            <w:noProof/>
            <w:webHidden/>
          </w:rPr>
          <w:fldChar w:fldCharType="end"/>
        </w:r>
      </w:hyperlink>
    </w:p>
    <w:p w14:paraId="788AAF62" w14:textId="64383702" w:rsidR="00011CE5" w:rsidRDefault="00EF706E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71529444" w:history="1">
        <w:r w:rsidR="00011CE5" w:rsidRPr="004B0589">
          <w:rPr>
            <w:rStyle w:val="a9"/>
            <w:noProof/>
          </w:rPr>
          <w:t>6) overflow2a.html</w:t>
        </w:r>
        <w:r w:rsidR="00011CE5">
          <w:rPr>
            <w:noProof/>
            <w:webHidden/>
          </w:rPr>
          <w:tab/>
        </w:r>
        <w:r w:rsidR="00011CE5">
          <w:rPr>
            <w:noProof/>
            <w:webHidden/>
          </w:rPr>
          <w:fldChar w:fldCharType="begin"/>
        </w:r>
        <w:r w:rsidR="00011CE5">
          <w:rPr>
            <w:noProof/>
            <w:webHidden/>
          </w:rPr>
          <w:instrText xml:space="preserve"> PAGEREF _Toc71529444 \h </w:instrText>
        </w:r>
        <w:r w:rsidR="00011CE5">
          <w:rPr>
            <w:noProof/>
            <w:webHidden/>
          </w:rPr>
        </w:r>
        <w:r w:rsidR="00011CE5">
          <w:rPr>
            <w:noProof/>
            <w:webHidden/>
          </w:rPr>
          <w:fldChar w:fldCharType="separate"/>
        </w:r>
        <w:r w:rsidR="00011CE5">
          <w:rPr>
            <w:noProof/>
            <w:webHidden/>
          </w:rPr>
          <w:t>16</w:t>
        </w:r>
        <w:r w:rsidR="00011CE5">
          <w:rPr>
            <w:noProof/>
            <w:webHidden/>
          </w:rPr>
          <w:fldChar w:fldCharType="end"/>
        </w:r>
      </w:hyperlink>
    </w:p>
    <w:p w14:paraId="7B77322B" w14:textId="380B4F9E" w:rsidR="00011CE5" w:rsidRDefault="00EF706E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71529445" w:history="1">
        <w:r w:rsidR="00011CE5" w:rsidRPr="004B0589">
          <w:rPr>
            <w:rStyle w:val="a9"/>
            <w:noProof/>
          </w:rPr>
          <w:t>7) overflow2b.html</w:t>
        </w:r>
        <w:r w:rsidR="00011CE5">
          <w:rPr>
            <w:noProof/>
            <w:webHidden/>
          </w:rPr>
          <w:tab/>
        </w:r>
        <w:r w:rsidR="00011CE5">
          <w:rPr>
            <w:noProof/>
            <w:webHidden/>
          </w:rPr>
          <w:fldChar w:fldCharType="begin"/>
        </w:r>
        <w:r w:rsidR="00011CE5">
          <w:rPr>
            <w:noProof/>
            <w:webHidden/>
          </w:rPr>
          <w:instrText xml:space="preserve"> PAGEREF _Toc71529445 \h </w:instrText>
        </w:r>
        <w:r w:rsidR="00011CE5">
          <w:rPr>
            <w:noProof/>
            <w:webHidden/>
          </w:rPr>
        </w:r>
        <w:r w:rsidR="00011CE5">
          <w:rPr>
            <w:noProof/>
            <w:webHidden/>
          </w:rPr>
          <w:fldChar w:fldCharType="separate"/>
        </w:r>
        <w:r w:rsidR="00011CE5">
          <w:rPr>
            <w:noProof/>
            <w:webHidden/>
          </w:rPr>
          <w:t>18</w:t>
        </w:r>
        <w:r w:rsidR="00011CE5">
          <w:rPr>
            <w:noProof/>
            <w:webHidden/>
          </w:rPr>
          <w:fldChar w:fldCharType="end"/>
        </w:r>
      </w:hyperlink>
    </w:p>
    <w:p w14:paraId="26CC874B" w14:textId="2CAC856A" w:rsidR="00011CE5" w:rsidRDefault="00EF706E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71529446" w:history="1">
        <w:r w:rsidR="00011CE5" w:rsidRPr="004B0589">
          <w:rPr>
            <w:rStyle w:val="a9"/>
            <w:noProof/>
          </w:rPr>
          <w:t>8) overflow2c.html</w:t>
        </w:r>
        <w:r w:rsidR="00011CE5">
          <w:rPr>
            <w:noProof/>
            <w:webHidden/>
          </w:rPr>
          <w:tab/>
        </w:r>
        <w:r w:rsidR="00011CE5">
          <w:rPr>
            <w:noProof/>
            <w:webHidden/>
          </w:rPr>
          <w:fldChar w:fldCharType="begin"/>
        </w:r>
        <w:r w:rsidR="00011CE5">
          <w:rPr>
            <w:noProof/>
            <w:webHidden/>
          </w:rPr>
          <w:instrText xml:space="preserve"> PAGEREF _Toc71529446 \h </w:instrText>
        </w:r>
        <w:r w:rsidR="00011CE5">
          <w:rPr>
            <w:noProof/>
            <w:webHidden/>
          </w:rPr>
        </w:r>
        <w:r w:rsidR="00011CE5">
          <w:rPr>
            <w:noProof/>
            <w:webHidden/>
          </w:rPr>
          <w:fldChar w:fldCharType="separate"/>
        </w:r>
        <w:r w:rsidR="00011CE5">
          <w:rPr>
            <w:noProof/>
            <w:webHidden/>
          </w:rPr>
          <w:t>20</w:t>
        </w:r>
        <w:r w:rsidR="00011CE5">
          <w:rPr>
            <w:noProof/>
            <w:webHidden/>
          </w:rPr>
          <w:fldChar w:fldCharType="end"/>
        </w:r>
      </w:hyperlink>
    </w:p>
    <w:p w14:paraId="0F6F22D6" w14:textId="2AEC3F5A" w:rsidR="00011CE5" w:rsidRDefault="00EF706E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71529447" w:history="1">
        <w:r w:rsidR="00011CE5" w:rsidRPr="004B0589">
          <w:rPr>
            <w:rStyle w:val="a9"/>
            <w:noProof/>
          </w:rPr>
          <w:t>9) overflow2d.html</w:t>
        </w:r>
        <w:r w:rsidR="00011CE5">
          <w:rPr>
            <w:noProof/>
            <w:webHidden/>
          </w:rPr>
          <w:tab/>
        </w:r>
        <w:r w:rsidR="00011CE5">
          <w:rPr>
            <w:noProof/>
            <w:webHidden/>
          </w:rPr>
          <w:fldChar w:fldCharType="begin"/>
        </w:r>
        <w:r w:rsidR="00011CE5">
          <w:rPr>
            <w:noProof/>
            <w:webHidden/>
          </w:rPr>
          <w:instrText xml:space="preserve"> PAGEREF _Toc71529447 \h </w:instrText>
        </w:r>
        <w:r w:rsidR="00011CE5">
          <w:rPr>
            <w:noProof/>
            <w:webHidden/>
          </w:rPr>
        </w:r>
        <w:r w:rsidR="00011CE5">
          <w:rPr>
            <w:noProof/>
            <w:webHidden/>
          </w:rPr>
          <w:fldChar w:fldCharType="separate"/>
        </w:r>
        <w:r w:rsidR="00011CE5">
          <w:rPr>
            <w:noProof/>
            <w:webHidden/>
          </w:rPr>
          <w:t>22</w:t>
        </w:r>
        <w:r w:rsidR="00011CE5">
          <w:rPr>
            <w:noProof/>
            <w:webHidden/>
          </w:rPr>
          <w:fldChar w:fldCharType="end"/>
        </w:r>
      </w:hyperlink>
    </w:p>
    <w:p w14:paraId="3598365F" w14:textId="445CD345" w:rsidR="00011CE5" w:rsidRDefault="00EF706E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71529448" w:history="1">
        <w:r w:rsidR="00011CE5" w:rsidRPr="004B0589">
          <w:rPr>
            <w:rStyle w:val="a9"/>
            <w:noProof/>
          </w:rPr>
          <w:t>10) overflow3.html</w:t>
        </w:r>
        <w:r w:rsidR="00011CE5">
          <w:rPr>
            <w:noProof/>
            <w:webHidden/>
          </w:rPr>
          <w:tab/>
        </w:r>
        <w:r w:rsidR="00011CE5">
          <w:rPr>
            <w:noProof/>
            <w:webHidden/>
          </w:rPr>
          <w:fldChar w:fldCharType="begin"/>
        </w:r>
        <w:r w:rsidR="00011CE5">
          <w:rPr>
            <w:noProof/>
            <w:webHidden/>
          </w:rPr>
          <w:instrText xml:space="preserve"> PAGEREF _Toc71529448 \h </w:instrText>
        </w:r>
        <w:r w:rsidR="00011CE5">
          <w:rPr>
            <w:noProof/>
            <w:webHidden/>
          </w:rPr>
        </w:r>
        <w:r w:rsidR="00011CE5">
          <w:rPr>
            <w:noProof/>
            <w:webHidden/>
          </w:rPr>
          <w:fldChar w:fldCharType="separate"/>
        </w:r>
        <w:r w:rsidR="00011CE5">
          <w:rPr>
            <w:noProof/>
            <w:webHidden/>
          </w:rPr>
          <w:t>24</w:t>
        </w:r>
        <w:r w:rsidR="00011CE5">
          <w:rPr>
            <w:noProof/>
            <w:webHidden/>
          </w:rPr>
          <w:fldChar w:fldCharType="end"/>
        </w:r>
      </w:hyperlink>
    </w:p>
    <w:p w14:paraId="2B6AB10E" w14:textId="64450D53" w:rsidR="00011CE5" w:rsidRDefault="00EF706E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71529449" w:history="1">
        <w:r w:rsidR="00011CE5" w:rsidRPr="004B0589">
          <w:rPr>
            <w:rStyle w:val="a9"/>
            <w:noProof/>
          </w:rPr>
          <w:t>11) overflow3a.html</w:t>
        </w:r>
        <w:r w:rsidR="00011CE5">
          <w:rPr>
            <w:noProof/>
            <w:webHidden/>
          </w:rPr>
          <w:tab/>
        </w:r>
        <w:r w:rsidR="00011CE5">
          <w:rPr>
            <w:noProof/>
            <w:webHidden/>
          </w:rPr>
          <w:fldChar w:fldCharType="begin"/>
        </w:r>
        <w:r w:rsidR="00011CE5">
          <w:rPr>
            <w:noProof/>
            <w:webHidden/>
          </w:rPr>
          <w:instrText xml:space="preserve"> PAGEREF _Toc71529449 \h </w:instrText>
        </w:r>
        <w:r w:rsidR="00011CE5">
          <w:rPr>
            <w:noProof/>
            <w:webHidden/>
          </w:rPr>
        </w:r>
        <w:r w:rsidR="00011CE5">
          <w:rPr>
            <w:noProof/>
            <w:webHidden/>
          </w:rPr>
          <w:fldChar w:fldCharType="separate"/>
        </w:r>
        <w:r w:rsidR="00011CE5">
          <w:rPr>
            <w:noProof/>
            <w:webHidden/>
          </w:rPr>
          <w:t>26</w:t>
        </w:r>
        <w:r w:rsidR="00011CE5">
          <w:rPr>
            <w:noProof/>
            <w:webHidden/>
          </w:rPr>
          <w:fldChar w:fldCharType="end"/>
        </w:r>
      </w:hyperlink>
    </w:p>
    <w:p w14:paraId="3717380F" w14:textId="109701F3" w:rsidR="00011CE5" w:rsidRDefault="00EF706E">
      <w:pPr>
        <w:pStyle w:val="20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71529450" w:history="1">
        <w:r w:rsidR="00011CE5" w:rsidRPr="004B0589">
          <w:rPr>
            <w:rStyle w:val="a9"/>
            <w:noProof/>
          </w:rPr>
          <w:t>12) overflow3b.html</w:t>
        </w:r>
        <w:r w:rsidR="00011CE5">
          <w:rPr>
            <w:noProof/>
            <w:webHidden/>
          </w:rPr>
          <w:tab/>
        </w:r>
        <w:r w:rsidR="00011CE5">
          <w:rPr>
            <w:noProof/>
            <w:webHidden/>
          </w:rPr>
          <w:fldChar w:fldCharType="begin"/>
        </w:r>
        <w:r w:rsidR="00011CE5">
          <w:rPr>
            <w:noProof/>
            <w:webHidden/>
          </w:rPr>
          <w:instrText xml:space="preserve"> PAGEREF _Toc71529450 \h </w:instrText>
        </w:r>
        <w:r w:rsidR="00011CE5">
          <w:rPr>
            <w:noProof/>
            <w:webHidden/>
          </w:rPr>
        </w:r>
        <w:r w:rsidR="00011CE5">
          <w:rPr>
            <w:noProof/>
            <w:webHidden/>
          </w:rPr>
          <w:fldChar w:fldCharType="separate"/>
        </w:r>
        <w:r w:rsidR="00011CE5">
          <w:rPr>
            <w:noProof/>
            <w:webHidden/>
          </w:rPr>
          <w:t>28</w:t>
        </w:r>
        <w:r w:rsidR="00011CE5">
          <w:rPr>
            <w:noProof/>
            <w:webHidden/>
          </w:rPr>
          <w:fldChar w:fldCharType="end"/>
        </w:r>
      </w:hyperlink>
    </w:p>
    <w:p w14:paraId="72139BF8" w14:textId="10CE665A" w:rsidR="00D64B8C" w:rsidRDefault="00D64B8C" w:rsidP="00F579D5">
      <w:r>
        <w:fldChar w:fldCharType="end"/>
      </w:r>
    </w:p>
    <w:p w14:paraId="1BF4464B" w14:textId="1057E10D" w:rsidR="00D64B8C" w:rsidRDefault="00D64B8C" w:rsidP="00F579D5"/>
    <w:p w14:paraId="166175A2" w14:textId="77777777" w:rsidR="00134DC4" w:rsidRDefault="00134DC4" w:rsidP="00F579D5"/>
    <w:p w14:paraId="77F38100" w14:textId="53A8E239" w:rsidR="003601EA" w:rsidRDefault="003601EA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2F602834" w14:textId="16F31C9F" w:rsidR="00F125C5" w:rsidRDefault="00F125C5" w:rsidP="00A304FC">
      <w:pPr>
        <w:pStyle w:val="1"/>
      </w:pPr>
      <w:bookmarkStart w:id="0" w:name="_Toc71529431"/>
      <w:r>
        <w:rPr>
          <w:rFonts w:hint="eastAsia"/>
        </w:rPr>
        <w:lastRenderedPageBreak/>
        <w:t>개요</w:t>
      </w:r>
      <w:bookmarkEnd w:id="0"/>
    </w:p>
    <w:p w14:paraId="079DCF6A" w14:textId="4C2ACC34" w:rsidR="00F125C5" w:rsidRDefault="00F125C5" w:rsidP="00F125C5"/>
    <w:p w14:paraId="20E8D7A9" w14:textId="32A2998C" w:rsidR="00F125C5" w:rsidRPr="00F125C5" w:rsidRDefault="00F125C5" w:rsidP="00F125C5">
      <w:pPr>
        <w:pStyle w:val="2"/>
      </w:pPr>
      <w:bookmarkStart w:id="1" w:name="_Toc71529432"/>
      <w:r>
        <w:rPr>
          <w:rFonts w:hint="eastAsia"/>
        </w:rPr>
        <w:t>기본 크기</w:t>
      </w:r>
      <w:bookmarkEnd w:id="1"/>
    </w:p>
    <w:p w14:paraId="0228B459" w14:textId="77777777" w:rsidR="00F6085E" w:rsidRDefault="008102BD" w:rsidP="005502F4">
      <w:r>
        <w:rPr>
          <w:rFonts w:hint="eastAsia"/>
        </w:rPr>
        <w:t>태그의 크기를 따로 지정하지 않으면,</w:t>
      </w:r>
    </w:p>
    <w:p w14:paraId="5264A275" w14:textId="79EC87F5" w:rsidR="009A4D75" w:rsidRDefault="008102BD" w:rsidP="005502F4">
      <w:r>
        <w:rPr>
          <w:rFonts w:hint="eastAsia"/>
        </w:rPr>
        <w:t>자동으로 결정되는 태그의 크기는</w:t>
      </w:r>
      <w:r w:rsidR="009A4D75">
        <w:t xml:space="preserve"> </w:t>
      </w:r>
      <w:r w:rsidR="009A4D75">
        <w:rPr>
          <w:rFonts w:hint="eastAsia"/>
        </w:rPr>
        <w:t>다음과 같이 결정된다.</w:t>
      </w:r>
    </w:p>
    <w:p w14:paraId="13BA28E6" w14:textId="67BFAC0F" w:rsidR="009A4D75" w:rsidRDefault="009A4D75" w:rsidP="005502F4"/>
    <w:p w14:paraId="3F38B79B" w14:textId="3ED2F2D2" w:rsidR="009A4D75" w:rsidRDefault="009A4D75" w:rsidP="00F125C5">
      <w:pPr>
        <w:pStyle w:val="3"/>
      </w:pPr>
      <w:r>
        <w:rPr>
          <w:rFonts w:hint="eastAsia"/>
        </w:rPr>
        <w:t>d</w:t>
      </w:r>
      <w:r>
        <w:t xml:space="preserve">isplay: block </w:t>
      </w:r>
      <w:r w:rsidR="003C3B39">
        <w:rPr>
          <w:rFonts w:hint="eastAsia"/>
        </w:rPr>
        <w:t>태그</w:t>
      </w:r>
      <w:r w:rsidR="00F125C5">
        <w:rPr>
          <w:rFonts w:hint="eastAsia"/>
        </w:rPr>
        <w:t>의</w:t>
      </w:r>
      <w:r w:rsidR="00F125C5">
        <w:rPr>
          <w:rFonts w:hint="eastAsia"/>
        </w:rPr>
        <w:t xml:space="preserve"> </w:t>
      </w:r>
      <w:r w:rsidR="00F125C5">
        <w:rPr>
          <w:rFonts w:hint="eastAsia"/>
        </w:rPr>
        <w:t>기본</w:t>
      </w:r>
      <w:r w:rsidR="00F125C5">
        <w:rPr>
          <w:rFonts w:hint="eastAsia"/>
        </w:rPr>
        <w:t xml:space="preserve"> </w:t>
      </w:r>
      <w:r w:rsidR="00F125C5">
        <w:rPr>
          <w:rFonts w:hint="eastAsia"/>
        </w:rPr>
        <w:t>크기</w:t>
      </w:r>
    </w:p>
    <w:p w14:paraId="035FF220" w14:textId="2C511348" w:rsidR="00A304FC" w:rsidRPr="00A304FC" w:rsidRDefault="00A304FC" w:rsidP="004E62BF">
      <w:r>
        <w:rPr>
          <w:rFonts w:hint="eastAsia"/>
        </w:rPr>
        <w:t>w</w:t>
      </w:r>
      <w:r>
        <w:t>idth</w:t>
      </w:r>
    </w:p>
    <w:p w14:paraId="616E3DFC" w14:textId="5C17162E" w:rsidR="003C3B39" w:rsidRDefault="003C3B39" w:rsidP="004E62BF">
      <w:pPr>
        <w:ind w:leftChars="100" w:left="200"/>
      </w:pPr>
      <w:r>
        <w:rPr>
          <w:rFonts w:hint="eastAsia"/>
        </w:rPr>
        <w:t>가로 방향으로 부모 영역의 전체를 다 차지한다.</w:t>
      </w:r>
      <w:r>
        <w:t xml:space="preserve"> (100%)</w:t>
      </w:r>
    </w:p>
    <w:p w14:paraId="7CBABEA5" w14:textId="5EF89451" w:rsidR="003C3B39" w:rsidRDefault="003C3B39" w:rsidP="004E62BF">
      <w:pPr>
        <w:ind w:leftChars="100" w:left="200"/>
      </w:pPr>
      <w:r>
        <w:rPr>
          <w:rFonts w:hint="eastAsia"/>
        </w:rPr>
        <w:t>그래서 한 줄을 혼자 다 차지한다.</w:t>
      </w:r>
    </w:p>
    <w:p w14:paraId="015ECD42" w14:textId="25F998DA" w:rsidR="003C3B39" w:rsidRDefault="003C3B39" w:rsidP="003C3B39"/>
    <w:p w14:paraId="7369ABDF" w14:textId="297EA1FF" w:rsidR="00A304FC" w:rsidRPr="003C3B39" w:rsidRDefault="00A304FC" w:rsidP="004E62BF">
      <w:r>
        <w:rPr>
          <w:rFonts w:hint="eastAsia"/>
        </w:rPr>
        <w:t>h</w:t>
      </w:r>
      <w:r>
        <w:t>eight</w:t>
      </w:r>
    </w:p>
    <w:p w14:paraId="00FFA91F" w14:textId="6A425C2A" w:rsidR="008102BD" w:rsidRDefault="00A304FC" w:rsidP="004E62BF">
      <w:pPr>
        <w:ind w:leftChars="100" w:left="200"/>
      </w:pPr>
      <w:r>
        <w:rPr>
          <w:rFonts w:hint="eastAsia"/>
        </w:rPr>
        <w:t>태그 내부 내용의 크기</w:t>
      </w:r>
      <w:r w:rsidR="001538A1">
        <w:rPr>
          <w:rFonts w:hint="eastAsia"/>
        </w:rPr>
        <w:t>에 딱 맞는 크기가 된다.</w:t>
      </w:r>
    </w:p>
    <w:p w14:paraId="0ED6B9CA" w14:textId="5EA22E88" w:rsidR="001538A1" w:rsidRDefault="001538A1" w:rsidP="005502F4"/>
    <w:p w14:paraId="0EE0016F" w14:textId="42A3B3A0" w:rsidR="001538A1" w:rsidRDefault="001538A1" w:rsidP="005502F4"/>
    <w:p w14:paraId="1D2ED2B9" w14:textId="78E73098" w:rsidR="001538A1" w:rsidRDefault="001538A1" w:rsidP="004E62BF">
      <w:pPr>
        <w:pStyle w:val="3"/>
      </w:pPr>
      <w:r>
        <w:rPr>
          <w:rFonts w:hint="eastAsia"/>
        </w:rPr>
        <w:t>d</w:t>
      </w:r>
      <w:r>
        <w:t xml:space="preserve">isplay: inline-block </w:t>
      </w:r>
      <w:r>
        <w:rPr>
          <w:rFonts w:hint="eastAsia"/>
        </w:rPr>
        <w:t>태그</w:t>
      </w:r>
      <w:r w:rsidR="004E62BF">
        <w:rPr>
          <w:rFonts w:hint="eastAsia"/>
        </w:rPr>
        <w:t>의</w:t>
      </w:r>
      <w:r w:rsidR="004E62BF">
        <w:rPr>
          <w:rFonts w:hint="eastAsia"/>
        </w:rPr>
        <w:t xml:space="preserve"> </w:t>
      </w:r>
      <w:r w:rsidR="004E62BF">
        <w:rPr>
          <w:rFonts w:hint="eastAsia"/>
        </w:rPr>
        <w:t>기본</w:t>
      </w:r>
      <w:r w:rsidR="004E62BF">
        <w:rPr>
          <w:rFonts w:hint="eastAsia"/>
        </w:rPr>
        <w:t xml:space="preserve"> </w:t>
      </w:r>
      <w:r w:rsidR="004E62BF">
        <w:rPr>
          <w:rFonts w:hint="eastAsia"/>
        </w:rPr>
        <w:t>크기</w:t>
      </w:r>
    </w:p>
    <w:p w14:paraId="46952549" w14:textId="0AB5D042" w:rsidR="001538A1" w:rsidRDefault="001538A1" w:rsidP="004E62BF">
      <w:r>
        <w:rPr>
          <w:rFonts w:hint="eastAsia"/>
        </w:rPr>
        <w:t>w</w:t>
      </w:r>
      <w:r>
        <w:t>idth</w:t>
      </w:r>
    </w:p>
    <w:p w14:paraId="6F602678" w14:textId="77777777" w:rsidR="001538A1" w:rsidRDefault="001538A1" w:rsidP="004E62BF">
      <w:pPr>
        <w:ind w:leftChars="100" w:left="200"/>
      </w:pPr>
      <w:r>
        <w:rPr>
          <w:rFonts w:hint="eastAsia"/>
        </w:rPr>
        <w:t>태그 내부 내용의 크기에 딱 맞는 크기가 된다.</w:t>
      </w:r>
    </w:p>
    <w:p w14:paraId="7C031FA8" w14:textId="56B0CB85" w:rsidR="001538A1" w:rsidRDefault="001538A1" w:rsidP="004E62BF"/>
    <w:p w14:paraId="577C85F5" w14:textId="6878A132" w:rsidR="001538A1" w:rsidRPr="001538A1" w:rsidRDefault="001538A1" w:rsidP="004E62BF">
      <w:r>
        <w:rPr>
          <w:rFonts w:hint="eastAsia"/>
        </w:rPr>
        <w:t>h</w:t>
      </w:r>
      <w:r>
        <w:t>eight</w:t>
      </w:r>
    </w:p>
    <w:p w14:paraId="30331E10" w14:textId="77777777" w:rsidR="001538A1" w:rsidRDefault="001538A1" w:rsidP="004E62BF">
      <w:pPr>
        <w:ind w:leftChars="100" w:left="200"/>
      </w:pPr>
      <w:r>
        <w:rPr>
          <w:rFonts w:hint="eastAsia"/>
        </w:rPr>
        <w:t>태그 내부 내용의 크기에 딱 맞는 크기가 된다.</w:t>
      </w:r>
    </w:p>
    <w:p w14:paraId="2F105896" w14:textId="437B75ED" w:rsidR="00244A9D" w:rsidRDefault="00244A9D" w:rsidP="005502F4"/>
    <w:p w14:paraId="718B2486" w14:textId="77777777" w:rsidR="0037352D" w:rsidRDefault="0037352D" w:rsidP="005502F4"/>
    <w:p w14:paraId="2A5DC8D3" w14:textId="3A60D861" w:rsidR="001538A1" w:rsidRDefault="001538A1" w:rsidP="005502F4"/>
    <w:p w14:paraId="3059D037" w14:textId="5647948D" w:rsidR="00F15E60" w:rsidRDefault="00742ECD" w:rsidP="00742ECD">
      <w:pPr>
        <w:pStyle w:val="2"/>
      </w:pPr>
      <w:bookmarkStart w:id="2" w:name="_Toc71529433"/>
      <w:r>
        <w:rPr>
          <w:rFonts w:hint="eastAsia"/>
        </w:rPr>
        <w:t>o</w:t>
      </w:r>
      <w:r>
        <w:t>verflow</w:t>
      </w:r>
      <w:bookmarkEnd w:id="2"/>
    </w:p>
    <w:p w14:paraId="6A88EFEF" w14:textId="6121826D" w:rsidR="001A78DE" w:rsidRDefault="003871EB" w:rsidP="00742ECD">
      <w:r>
        <w:rPr>
          <w:rFonts w:hint="eastAsia"/>
        </w:rPr>
        <w:t>태그의 크기를 따로 지정</w:t>
      </w:r>
      <w:r w:rsidR="001A78DE">
        <w:rPr>
          <w:rFonts w:hint="eastAsia"/>
        </w:rPr>
        <w:t>하면, 태그의 크기는 그 크기가 된다.</w:t>
      </w:r>
    </w:p>
    <w:p w14:paraId="5D95883B" w14:textId="6C8DA8F7" w:rsidR="005E4A9E" w:rsidRDefault="005E4A9E" w:rsidP="00742ECD">
      <w:r>
        <w:rPr>
          <w:rFonts w:hint="eastAsia"/>
        </w:rPr>
        <w:t>만약 지정된 크기보다 내부 내용의 크기가 더 큰 경우에,</w:t>
      </w:r>
      <w:r>
        <w:t xml:space="preserve"> </w:t>
      </w:r>
      <w:r>
        <w:rPr>
          <w:rFonts w:hint="eastAsia"/>
        </w:rPr>
        <w:t>넘침(</w:t>
      </w:r>
      <w:r>
        <w:t>overflow)</w:t>
      </w:r>
      <w:r>
        <w:rPr>
          <w:rFonts w:hint="eastAsia"/>
        </w:rPr>
        <w:t>이 발생한다.</w:t>
      </w:r>
    </w:p>
    <w:p w14:paraId="1197F9E1" w14:textId="781E83B6" w:rsidR="005E4A9E" w:rsidRDefault="00C87B27" w:rsidP="00742ECD">
      <w:r>
        <w:rPr>
          <w:rFonts w:hint="eastAsia"/>
        </w:rPr>
        <w:t xml:space="preserve">이 넘침을 제어하기 위한 서식이 </w:t>
      </w:r>
      <w:r>
        <w:t>overflow</w:t>
      </w:r>
      <w:r w:rsidR="005431E1">
        <w:t>, overflow-x, overflow-y</w:t>
      </w:r>
      <w:r>
        <w:t xml:space="preserve"> </w:t>
      </w:r>
      <w:r>
        <w:rPr>
          <w:rFonts w:hint="eastAsia"/>
        </w:rPr>
        <w:t>이다.</w:t>
      </w:r>
    </w:p>
    <w:p w14:paraId="45AFD347" w14:textId="054935DF" w:rsidR="00845054" w:rsidRDefault="00845054" w:rsidP="00742ECD"/>
    <w:p w14:paraId="64A44EC7" w14:textId="2A41D844" w:rsidR="00845054" w:rsidRDefault="00845054" w:rsidP="00742ECD">
      <w:r>
        <w:rPr>
          <w:rFonts w:hint="eastAsia"/>
        </w:rPr>
        <w:t>o</w:t>
      </w:r>
      <w:r>
        <w:t>verflow-</w:t>
      </w:r>
      <w:r>
        <w:rPr>
          <w:rFonts w:hint="eastAsia"/>
        </w:rPr>
        <w:t>x</w:t>
      </w:r>
      <w:r>
        <w:t xml:space="preserve"> </w:t>
      </w:r>
      <w:r>
        <w:rPr>
          <w:rFonts w:hint="eastAsia"/>
        </w:rPr>
        <w:t>서식은 가로 방향의 넘침만 제어하고</w:t>
      </w:r>
    </w:p>
    <w:p w14:paraId="7386E5DA" w14:textId="3C3C301F" w:rsidR="00845054" w:rsidRDefault="00845054" w:rsidP="00845054">
      <w:r>
        <w:rPr>
          <w:rFonts w:hint="eastAsia"/>
        </w:rPr>
        <w:t>o</w:t>
      </w:r>
      <w:r>
        <w:t xml:space="preserve">verflow-y </w:t>
      </w:r>
      <w:r>
        <w:rPr>
          <w:rFonts w:hint="eastAsia"/>
        </w:rPr>
        <w:t>서식은 세로 방향의 넘침만 제어한다.</w:t>
      </w:r>
    </w:p>
    <w:p w14:paraId="6C0EEA61" w14:textId="79C96BC6" w:rsidR="00845054" w:rsidRDefault="00845054" w:rsidP="00845054">
      <w:r>
        <w:rPr>
          <w:rFonts w:hint="eastAsia"/>
        </w:rPr>
        <w:t>o</w:t>
      </w:r>
      <w:r>
        <w:t xml:space="preserve">verflow </w:t>
      </w:r>
      <w:r>
        <w:rPr>
          <w:rFonts w:hint="eastAsia"/>
        </w:rPr>
        <w:t xml:space="preserve">서식은 양방향의 넘침을 </w:t>
      </w:r>
      <w:r w:rsidR="003F1EFA">
        <w:rPr>
          <w:rFonts w:hint="eastAsia"/>
        </w:rPr>
        <w:t>제어한다.</w:t>
      </w:r>
    </w:p>
    <w:p w14:paraId="385EF204" w14:textId="2D77501B" w:rsidR="00C87B27" w:rsidRDefault="00C87B27" w:rsidP="00742ECD"/>
    <w:p w14:paraId="5548EEAE" w14:textId="69F95F00" w:rsidR="00C87B27" w:rsidRDefault="00C87B27" w:rsidP="00742ECD"/>
    <w:p w14:paraId="1EBE8261" w14:textId="3A4404D0" w:rsidR="00C87B27" w:rsidRDefault="00C87B27" w:rsidP="00C87B27">
      <w:pPr>
        <w:pStyle w:val="3"/>
      </w:pPr>
      <w:r>
        <w:rPr>
          <w:rFonts w:hint="eastAsia"/>
        </w:rPr>
        <w:t>o</w:t>
      </w:r>
      <w:r>
        <w:t>v</w:t>
      </w:r>
      <w:r w:rsidR="007D4241">
        <w:t xml:space="preserve">erflow: </w:t>
      </w:r>
      <w:r w:rsidR="00AB2C64">
        <w:t>visible</w:t>
      </w:r>
    </w:p>
    <w:p w14:paraId="5E796864" w14:textId="18E63870" w:rsidR="00AB2C64" w:rsidRDefault="00AB2C64" w:rsidP="00AB2C64">
      <w:r>
        <w:rPr>
          <w:rFonts w:hint="eastAsia"/>
        </w:rPr>
        <w:t>o</w:t>
      </w:r>
      <w:r>
        <w:t xml:space="preserve">verflow </w:t>
      </w:r>
      <w:r>
        <w:rPr>
          <w:rFonts w:hint="eastAsia"/>
        </w:rPr>
        <w:t xml:space="preserve">서식의 기본 값은 </w:t>
      </w:r>
      <w:r>
        <w:t xml:space="preserve">visible </w:t>
      </w:r>
      <w:r>
        <w:rPr>
          <w:rFonts w:hint="eastAsia"/>
        </w:rPr>
        <w:t>이다.</w:t>
      </w:r>
    </w:p>
    <w:p w14:paraId="530FED90" w14:textId="3CB86EEF" w:rsidR="00AB2C64" w:rsidRDefault="006A5E07" w:rsidP="00AB2C64">
      <w:r>
        <w:rPr>
          <w:rFonts w:hint="eastAsia"/>
        </w:rPr>
        <w:t>넘치는 부분도 화면에 표시된다.</w:t>
      </w:r>
    </w:p>
    <w:p w14:paraId="0A849E45" w14:textId="1CB86F92" w:rsidR="006A5E07" w:rsidRDefault="006A5E07" w:rsidP="00AB2C64"/>
    <w:p w14:paraId="6A9CF7D9" w14:textId="595CD70F" w:rsidR="006A5E07" w:rsidRDefault="006A5E07" w:rsidP="006A5E07">
      <w:pPr>
        <w:pStyle w:val="3"/>
      </w:pPr>
      <w:r>
        <w:rPr>
          <w:rFonts w:hint="eastAsia"/>
        </w:rPr>
        <w:t>o</w:t>
      </w:r>
      <w:r>
        <w:t>verflow: hidden;</w:t>
      </w:r>
    </w:p>
    <w:p w14:paraId="59B32E38" w14:textId="207400E9" w:rsidR="006A5E07" w:rsidRDefault="006A5E07" w:rsidP="006A5E07">
      <w:r>
        <w:rPr>
          <w:rFonts w:hint="eastAsia"/>
        </w:rPr>
        <w:t>넘치는 부분을 화면에 표시하지 않는다.</w:t>
      </w:r>
    </w:p>
    <w:p w14:paraId="1D53C097" w14:textId="31102172" w:rsidR="006A5E07" w:rsidRDefault="006A5E07" w:rsidP="006A5E07"/>
    <w:p w14:paraId="52DFDBEB" w14:textId="0C6AEEAC" w:rsidR="006A5E07" w:rsidRDefault="006A5E07" w:rsidP="006A5E07">
      <w:pPr>
        <w:pStyle w:val="3"/>
      </w:pPr>
      <w:r>
        <w:rPr>
          <w:rFonts w:hint="eastAsia"/>
        </w:rPr>
        <w:t>o</w:t>
      </w:r>
      <w:r>
        <w:t>verflow: scroll;</w:t>
      </w:r>
    </w:p>
    <w:p w14:paraId="7D52E6F7" w14:textId="444B8573" w:rsidR="006A5E07" w:rsidRDefault="005431E1" w:rsidP="006A5E07">
      <w:r>
        <w:rPr>
          <w:rFonts w:hint="eastAsia"/>
        </w:rPr>
        <w:t xml:space="preserve">스크롤바를 이용하여 </w:t>
      </w:r>
      <w:r w:rsidR="006A5E07">
        <w:rPr>
          <w:rFonts w:hint="eastAsia"/>
        </w:rPr>
        <w:t xml:space="preserve">넘치는 </w:t>
      </w:r>
      <w:r>
        <w:rPr>
          <w:rFonts w:hint="eastAsia"/>
        </w:rPr>
        <w:t>부분을 표시한다.</w:t>
      </w:r>
    </w:p>
    <w:p w14:paraId="204B6DD0" w14:textId="08C080A9" w:rsidR="005431E1" w:rsidRDefault="005431E1" w:rsidP="006A5E07"/>
    <w:p w14:paraId="5C147A6E" w14:textId="18A9C028" w:rsidR="005431E1" w:rsidRDefault="005431E1" w:rsidP="006A5E07"/>
    <w:p w14:paraId="433D6B1D" w14:textId="77777777" w:rsidR="005431E1" w:rsidRPr="006A5E07" w:rsidRDefault="005431E1" w:rsidP="006A5E07"/>
    <w:p w14:paraId="06E125A6" w14:textId="77777777" w:rsidR="00F15E60" w:rsidRDefault="00F15E60" w:rsidP="005502F4"/>
    <w:p w14:paraId="37D08BAC" w14:textId="77777777" w:rsidR="00F15E60" w:rsidRPr="001538A1" w:rsidRDefault="00F15E60" w:rsidP="005502F4"/>
    <w:p w14:paraId="6076233D" w14:textId="77777777" w:rsidR="00244A9D" w:rsidRPr="00244A9D" w:rsidRDefault="00244A9D" w:rsidP="00244A9D"/>
    <w:p w14:paraId="7BDD739A" w14:textId="5DE116A4" w:rsidR="003F1EFA" w:rsidRDefault="003F1EFA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1F2E759C" w14:textId="6507EEC8" w:rsidR="00623BD1" w:rsidRDefault="003F1EFA" w:rsidP="003F1EFA">
      <w:pPr>
        <w:pStyle w:val="1"/>
      </w:pPr>
      <w:bookmarkStart w:id="3" w:name="_Toc71529434"/>
      <w:r>
        <w:rPr>
          <w:rFonts w:hint="eastAsia"/>
        </w:rPr>
        <w:lastRenderedPageBreak/>
        <w:t>크기</w:t>
      </w:r>
      <w:bookmarkEnd w:id="3"/>
    </w:p>
    <w:p w14:paraId="7C6059CD" w14:textId="176203F0" w:rsidR="003F1EFA" w:rsidRDefault="003F1EFA" w:rsidP="003F1EFA"/>
    <w:p w14:paraId="263DC869" w14:textId="23C32960" w:rsidR="003F1EFA" w:rsidRDefault="00E72BAA" w:rsidP="003F1EFA">
      <w:pPr>
        <w:pStyle w:val="2"/>
      </w:pPr>
      <w:bookmarkStart w:id="4" w:name="_Toc71529435"/>
      <w:r>
        <w:t>size1.html</w:t>
      </w:r>
      <w:bookmarkEnd w:id="4"/>
    </w:p>
    <w:p w14:paraId="1B855DA8" w14:textId="1BA2ED04" w:rsidR="003F1EFA" w:rsidRDefault="009F4A04" w:rsidP="003F1EFA">
      <w:r w:rsidRPr="009F4A04">
        <w:rPr>
          <w:rFonts w:asciiTheme="majorHAnsi" w:eastAsia="돋움" w:hAnsiTheme="majorHAnsi" w:cstheme="majorBidi"/>
          <w:b/>
          <w:sz w:val="24"/>
        </w:rPr>
        <w:t>src/main/webapp/overflow/size1.html</w:t>
      </w:r>
    </w:p>
    <w:tbl>
      <w:tblPr>
        <w:tblStyle w:val="a8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9F4A04" w14:paraId="0D2EDC68" w14:textId="77777777" w:rsidTr="00092BDE">
        <w:tc>
          <w:tcPr>
            <w:tcW w:w="426" w:type="dxa"/>
          </w:tcPr>
          <w:p w14:paraId="4A342220" w14:textId="77777777" w:rsidR="009F4A04" w:rsidRPr="00185935" w:rsidRDefault="009F4A04" w:rsidP="007C4E3B">
            <w:pPr>
              <w:pStyle w:val="a4"/>
            </w:pPr>
            <w:r w:rsidRPr="00185935">
              <w:rPr>
                <w:rFonts w:hint="eastAsia"/>
              </w:rPr>
              <w:t>1</w:t>
            </w:r>
          </w:p>
          <w:p w14:paraId="4D0DFA5E" w14:textId="77777777" w:rsidR="009F4A04" w:rsidRPr="00185935" w:rsidRDefault="009F4A04" w:rsidP="007C4E3B">
            <w:pPr>
              <w:pStyle w:val="a4"/>
            </w:pPr>
            <w:r w:rsidRPr="00185935">
              <w:rPr>
                <w:rFonts w:hint="eastAsia"/>
              </w:rPr>
              <w:t>2</w:t>
            </w:r>
          </w:p>
          <w:p w14:paraId="2C4AD2B3" w14:textId="77777777" w:rsidR="009F4A04" w:rsidRPr="00185935" w:rsidRDefault="009F4A04" w:rsidP="007C4E3B">
            <w:pPr>
              <w:pStyle w:val="a4"/>
            </w:pPr>
            <w:r w:rsidRPr="00185935">
              <w:rPr>
                <w:rFonts w:hint="eastAsia"/>
              </w:rPr>
              <w:t>3</w:t>
            </w:r>
          </w:p>
          <w:p w14:paraId="4D81DBBE" w14:textId="77777777" w:rsidR="009F4A04" w:rsidRPr="00185935" w:rsidRDefault="009F4A04" w:rsidP="007C4E3B">
            <w:pPr>
              <w:pStyle w:val="a4"/>
            </w:pPr>
            <w:r w:rsidRPr="00185935">
              <w:rPr>
                <w:rFonts w:hint="eastAsia"/>
              </w:rPr>
              <w:t>4</w:t>
            </w:r>
          </w:p>
          <w:p w14:paraId="09D7E324" w14:textId="77777777" w:rsidR="009F4A04" w:rsidRPr="00185935" w:rsidRDefault="009F4A04" w:rsidP="007C4E3B">
            <w:pPr>
              <w:pStyle w:val="a4"/>
            </w:pPr>
            <w:r w:rsidRPr="00185935">
              <w:rPr>
                <w:rFonts w:hint="eastAsia"/>
              </w:rPr>
              <w:t>5</w:t>
            </w:r>
          </w:p>
          <w:p w14:paraId="3A318AC2" w14:textId="77777777" w:rsidR="009F4A04" w:rsidRPr="00185935" w:rsidRDefault="009F4A04" w:rsidP="007C4E3B">
            <w:pPr>
              <w:pStyle w:val="a4"/>
            </w:pPr>
            <w:r w:rsidRPr="00185935">
              <w:rPr>
                <w:rFonts w:hint="eastAsia"/>
              </w:rPr>
              <w:t>6</w:t>
            </w:r>
          </w:p>
          <w:p w14:paraId="19A5148A" w14:textId="77777777" w:rsidR="009F4A04" w:rsidRPr="00185935" w:rsidRDefault="009F4A04" w:rsidP="007C4E3B">
            <w:pPr>
              <w:pStyle w:val="a4"/>
            </w:pPr>
            <w:r w:rsidRPr="00185935">
              <w:rPr>
                <w:rFonts w:hint="eastAsia"/>
              </w:rPr>
              <w:t>7</w:t>
            </w:r>
          </w:p>
          <w:p w14:paraId="6D11A05C" w14:textId="77777777" w:rsidR="009F4A04" w:rsidRPr="00185935" w:rsidRDefault="009F4A04" w:rsidP="007C4E3B">
            <w:pPr>
              <w:pStyle w:val="a4"/>
            </w:pPr>
            <w:r w:rsidRPr="00185935">
              <w:rPr>
                <w:rFonts w:hint="eastAsia"/>
              </w:rPr>
              <w:t>8</w:t>
            </w:r>
          </w:p>
          <w:p w14:paraId="5841EC65" w14:textId="77777777" w:rsidR="009F4A04" w:rsidRDefault="009F4A04" w:rsidP="007C4E3B">
            <w:pPr>
              <w:pStyle w:val="a4"/>
            </w:pPr>
            <w:r>
              <w:rPr>
                <w:rFonts w:hint="eastAsia"/>
              </w:rPr>
              <w:t>9</w:t>
            </w:r>
          </w:p>
          <w:p w14:paraId="7416CC02" w14:textId="77777777" w:rsidR="009F4A04" w:rsidRDefault="009F4A04" w:rsidP="007C4E3B">
            <w:pPr>
              <w:pStyle w:val="a4"/>
            </w:pPr>
            <w:r>
              <w:rPr>
                <w:rFonts w:hint="eastAsia"/>
              </w:rPr>
              <w:t>10</w:t>
            </w:r>
          </w:p>
          <w:p w14:paraId="299D6974" w14:textId="77777777" w:rsidR="009F4A04" w:rsidRDefault="009F4A04" w:rsidP="007C4E3B">
            <w:pPr>
              <w:pStyle w:val="a4"/>
            </w:pPr>
            <w:r>
              <w:rPr>
                <w:rFonts w:hint="eastAsia"/>
              </w:rPr>
              <w:t>11</w:t>
            </w:r>
          </w:p>
          <w:p w14:paraId="16E36361" w14:textId="77777777" w:rsidR="009F4A04" w:rsidRDefault="009F4A04" w:rsidP="007C4E3B">
            <w:pPr>
              <w:pStyle w:val="a4"/>
            </w:pPr>
            <w:r>
              <w:rPr>
                <w:rFonts w:hint="eastAsia"/>
              </w:rPr>
              <w:t>12</w:t>
            </w:r>
          </w:p>
          <w:p w14:paraId="2C684AB8" w14:textId="77777777" w:rsidR="009F4A04" w:rsidRDefault="009F4A04" w:rsidP="007C4E3B">
            <w:pPr>
              <w:pStyle w:val="a4"/>
            </w:pPr>
            <w:r>
              <w:rPr>
                <w:rFonts w:hint="eastAsia"/>
              </w:rPr>
              <w:t>13</w:t>
            </w:r>
          </w:p>
          <w:p w14:paraId="38073D73" w14:textId="77777777" w:rsidR="009F4A04" w:rsidRDefault="009F4A04" w:rsidP="007C4E3B">
            <w:pPr>
              <w:pStyle w:val="a4"/>
            </w:pPr>
            <w:r>
              <w:rPr>
                <w:rFonts w:hint="eastAsia"/>
              </w:rPr>
              <w:t>14</w:t>
            </w:r>
          </w:p>
          <w:p w14:paraId="08CD3EFF" w14:textId="77777777" w:rsidR="009F4A04" w:rsidRDefault="009F4A04" w:rsidP="007C4E3B">
            <w:pPr>
              <w:pStyle w:val="a4"/>
            </w:pPr>
            <w:r>
              <w:rPr>
                <w:rFonts w:hint="eastAsia"/>
              </w:rPr>
              <w:t>15</w:t>
            </w:r>
          </w:p>
          <w:p w14:paraId="44F6646C" w14:textId="77777777" w:rsidR="009F4A04" w:rsidRDefault="009F4A04" w:rsidP="007C4E3B">
            <w:pPr>
              <w:pStyle w:val="a4"/>
            </w:pPr>
            <w:r>
              <w:rPr>
                <w:rFonts w:hint="eastAsia"/>
              </w:rPr>
              <w:t>16</w:t>
            </w:r>
          </w:p>
          <w:p w14:paraId="3B776E62" w14:textId="77777777" w:rsidR="009F4A04" w:rsidRDefault="009F4A04" w:rsidP="007C4E3B">
            <w:pPr>
              <w:pStyle w:val="a4"/>
            </w:pPr>
            <w:r>
              <w:rPr>
                <w:rFonts w:hint="eastAsia"/>
              </w:rPr>
              <w:t>17</w:t>
            </w:r>
          </w:p>
          <w:p w14:paraId="6FD275B3" w14:textId="77777777" w:rsidR="009F4A04" w:rsidRDefault="009F4A04" w:rsidP="007C4E3B">
            <w:pPr>
              <w:pStyle w:val="a4"/>
            </w:pPr>
            <w:r>
              <w:rPr>
                <w:rFonts w:hint="eastAsia"/>
              </w:rPr>
              <w:t>18</w:t>
            </w:r>
          </w:p>
          <w:p w14:paraId="77FA3488" w14:textId="77777777" w:rsidR="009F4A04" w:rsidRDefault="009F4A04" w:rsidP="007C4E3B">
            <w:pPr>
              <w:pStyle w:val="a4"/>
            </w:pPr>
            <w:r>
              <w:rPr>
                <w:rFonts w:hint="eastAsia"/>
              </w:rPr>
              <w:t>19</w:t>
            </w:r>
          </w:p>
          <w:p w14:paraId="54BE43CF" w14:textId="77777777" w:rsidR="009F4A04" w:rsidRDefault="009F4A04" w:rsidP="007C4E3B">
            <w:pPr>
              <w:pStyle w:val="a4"/>
            </w:pPr>
            <w:r>
              <w:rPr>
                <w:rFonts w:hint="eastAsia"/>
              </w:rPr>
              <w:t>20</w:t>
            </w:r>
          </w:p>
          <w:p w14:paraId="223C4686" w14:textId="77777777" w:rsidR="009F4A04" w:rsidRDefault="009F4A04" w:rsidP="007C4E3B">
            <w:pPr>
              <w:pStyle w:val="a4"/>
            </w:pPr>
            <w:r>
              <w:rPr>
                <w:rFonts w:hint="eastAsia"/>
              </w:rPr>
              <w:t>21</w:t>
            </w:r>
          </w:p>
          <w:p w14:paraId="7D6A52D9" w14:textId="77777777" w:rsidR="009F4A04" w:rsidRDefault="009F4A04" w:rsidP="007C4E3B">
            <w:pPr>
              <w:pStyle w:val="a4"/>
            </w:pPr>
            <w:r>
              <w:rPr>
                <w:rFonts w:hint="eastAsia"/>
              </w:rPr>
              <w:t>22</w:t>
            </w:r>
          </w:p>
          <w:p w14:paraId="5398B671" w14:textId="62334393" w:rsidR="009F4A04" w:rsidRPr="00185935" w:rsidRDefault="009F4A04" w:rsidP="007C4E3B">
            <w:pPr>
              <w:pStyle w:val="a4"/>
            </w:pPr>
          </w:p>
        </w:tc>
        <w:tc>
          <w:tcPr>
            <w:tcW w:w="10631" w:type="dxa"/>
          </w:tcPr>
          <w:p w14:paraId="5A063189" w14:textId="77777777" w:rsidR="007C4E3B" w:rsidRDefault="007C4E3B" w:rsidP="007C4E3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&lt;!</w:t>
            </w:r>
            <w:r>
              <w:rPr>
                <w:rFonts w:cs="굴림체"/>
                <w:color w:val="3F7F7F"/>
                <w:kern w:val="0"/>
                <w:szCs w:val="20"/>
              </w:rPr>
              <w:t>DOCTYPE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008080"/>
                <w:kern w:val="0"/>
                <w:szCs w:val="20"/>
              </w:rPr>
              <w:t>html&gt;</w:t>
            </w:r>
          </w:p>
          <w:p w14:paraId="3AA73DE5" w14:textId="77777777" w:rsidR="007C4E3B" w:rsidRDefault="007C4E3B" w:rsidP="007C4E3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html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3CFE4DF6" w14:textId="77777777" w:rsidR="007C4E3B" w:rsidRDefault="007C4E3B" w:rsidP="007C4E3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head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0301B30F" w14:textId="77777777" w:rsidR="007C4E3B" w:rsidRDefault="007C4E3B" w:rsidP="007C4E3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meta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http-equiv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"Content-Type"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content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"text/html; charset=UTF-8"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733EEE02" w14:textId="77777777" w:rsidR="007C4E3B" w:rsidRDefault="007C4E3B" w:rsidP="007C4E3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style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503DBF56" w14:textId="77777777" w:rsidR="007C4E3B" w:rsidRDefault="007C4E3B" w:rsidP="007C4E3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3F7F7F"/>
                <w:kern w:val="0"/>
                <w:szCs w:val="20"/>
              </w:rPr>
              <w:t>div.test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{ </w:t>
            </w:r>
            <w:r>
              <w:rPr>
                <w:rFonts w:cs="굴림체"/>
                <w:color w:val="7F007F"/>
                <w:kern w:val="0"/>
                <w:szCs w:val="20"/>
              </w:rPr>
              <w:t>display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block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padding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10px</w:t>
            </w:r>
            <w:r>
              <w:rPr>
                <w:rFonts w:cs="굴림체"/>
                <w:color w:val="000000"/>
                <w:kern w:val="0"/>
                <w:szCs w:val="20"/>
              </w:rPr>
              <w:t>; }</w:t>
            </w:r>
          </w:p>
          <w:p w14:paraId="6BE21357" w14:textId="77777777" w:rsidR="007C4E3B" w:rsidRDefault="007C4E3B" w:rsidP="007C4E3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3F7F7F"/>
                <w:kern w:val="0"/>
                <w:szCs w:val="20"/>
              </w:rPr>
              <w:t>div.test:nth-child</w:t>
            </w:r>
            <w:r>
              <w:rPr>
                <w:rFonts w:cs="굴림체"/>
                <w:color w:val="000000"/>
                <w:kern w:val="0"/>
                <w:szCs w:val="20"/>
              </w:rPr>
              <w:t>(</w:t>
            </w:r>
            <w:r>
              <w:rPr>
                <w:rFonts w:cs="굴림체"/>
                <w:color w:val="3F7F7F"/>
                <w:kern w:val="0"/>
                <w:szCs w:val="20"/>
              </w:rPr>
              <w:t>1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) { </w:t>
            </w:r>
            <w:r>
              <w:rPr>
                <w:rFonts w:cs="굴림체"/>
                <w:color w:val="7F007F"/>
                <w:kern w:val="0"/>
                <w:szCs w:val="20"/>
              </w:rPr>
              <w:t>background-color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#ffa</w:t>
            </w:r>
            <w:r>
              <w:rPr>
                <w:rFonts w:cs="굴림체"/>
                <w:color w:val="000000"/>
                <w:kern w:val="0"/>
                <w:szCs w:val="20"/>
              </w:rPr>
              <w:t>;}</w:t>
            </w:r>
          </w:p>
          <w:p w14:paraId="5B0CED49" w14:textId="77777777" w:rsidR="007C4E3B" w:rsidRDefault="007C4E3B" w:rsidP="007C4E3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3F7F7F"/>
                <w:kern w:val="0"/>
                <w:szCs w:val="20"/>
              </w:rPr>
              <w:t>div.test:nth-child</w:t>
            </w:r>
            <w:r>
              <w:rPr>
                <w:rFonts w:cs="굴림체"/>
                <w:color w:val="000000"/>
                <w:kern w:val="0"/>
                <w:szCs w:val="20"/>
              </w:rPr>
              <w:t>(</w:t>
            </w:r>
            <w:r>
              <w:rPr>
                <w:rFonts w:cs="굴림체"/>
                <w:color w:val="3F7F7F"/>
                <w:kern w:val="0"/>
                <w:szCs w:val="20"/>
              </w:rPr>
              <w:t>2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) { </w:t>
            </w:r>
            <w:r>
              <w:rPr>
                <w:rFonts w:cs="굴림체"/>
                <w:color w:val="7F007F"/>
                <w:kern w:val="0"/>
                <w:szCs w:val="20"/>
              </w:rPr>
              <w:t>background-color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#bfb</w:t>
            </w:r>
            <w:r>
              <w:rPr>
                <w:rFonts w:cs="굴림체"/>
                <w:color w:val="000000"/>
                <w:kern w:val="0"/>
                <w:szCs w:val="20"/>
              </w:rPr>
              <w:t>;}</w:t>
            </w:r>
          </w:p>
          <w:p w14:paraId="19F7ECF4" w14:textId="77777777" w:rsidR="007C4E3B" w:rsidRDefault="007C4E3B" w:rsidP="007C4E3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3F7F7F"/>
                <w:kern w:val="0"/>
                <w:szCs w:val="20"/>
              </w:rPr>
              <w:t>span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{ </w:t>
            </w:r>
            <w:r>
              <w:rPr>
                <w:rFonts w:cs="굴림체"/>
                <w:color w:val="7F007F"/>
                <w:kern w:val="0"/>
                <w:szCs w:val="20"/>
              </w:rPr>
              <w:t>display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inline-block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font-size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32pt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padding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10px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border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1px solid gray</w:t>
            </w:r>
            <w:r>
              <w:rPr>
                <w:rFonts w:cs="굴림체"/>
                <w:color w:val="000000"/>
                <w:kern w:val="0"/>
                <w:szCs w:val="20"/>
              </w:rPr>
              <w:t>; }</w:t>
            </w:r>
          </w:p>
          <w:p w14:paraId="574A018A" w14:textId="77777777" w:rsidR="007C4E3B" w:rsidRDefault="007C4E3B" w:rsidP="007C4E3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style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D29EE1D" w14:textId="77777777" w:rsidR="007C4E3B" w:rsidRDefault="007C4E3B" w:rsidP="007C4E3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head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5CA0A65A" w14:textId="77777777" w:rsidR="007C4E3B" w:rsidRDefault="007C4E3B" w:rsidP="007C4E3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body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1A1AA00B" w14:textId="77777777" w:rsidR="007C4E3B" w:rsidRDefault="007C4E3B" w:rsidP="007C4E3B">
            <w:pPr>
              <w:pStyle w:val="a4"/>
              <w:rPr>
                <w:rFonts w:cs="굴림체"/>
                <w:kern w:val="0"/>
                <w:szCs w:val="20"/>
              </w:rPr>
            </w:pPr>
          </w:p>
          <w:p w14:paraId="0A7A7534" w14:textId="77777777" w:rsidR="007C4E3B" w:rsidRDefault="007C4E3B" w:rsidP="007C4E3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div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class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"test"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16EF1001" w14:textId="77777777" w:rsidR="007C4E3B" w:rsidRDefault="007C4E3B" w:rsidP="007C4E3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span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hello world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span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6C45AE1C" w14:textId="77777777" w:rsidR="007C4E3B" w:rsidRDefault="007C4E3B" w:rsidP="007C4E3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div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8354768" w14:textId="77777777" w:rsidR="007C4E3B" w:rsidRDefault="007C4E3B" w:rsidP="007C4E3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div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class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"test"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3F013587" w14:textId="77777777" w:rsidR="007C4E3B" w:rsidRDefault="007C4E3B" w:rsidP="007C4E3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span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안녕하세요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span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2C6F403B" w14:textId="77777777" w:rsidR="007C4E3B" w:rsidRDefault="007C4E3B" w:rsidP="007C4E3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div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2FFD626" w14:textId="77777777" w:rsidR="007C4E3B" w:rsidRDefault="007C4E3B" w:rsidP="007C4E3B">
            <w:pPr>
              <w:pStyle w:val="a4"/>
              <w:rPr>
                <w:rFonts w:cs="굴림체"/>
                <w:kern w:val="0"/>
                <w:szCs w:val="20"/>
              </w:rPr>
            </w:pPr>
          </w:p>
          <w:p w14:paraId="6BC74AEA" w14:textId="77777777" w:rsidR="007C4E3B" w:rsidRDefault="007C4E3B" w:rsidP="007C4E3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body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5791EE6A" w14:textId="77777777" w:rsidR="007C4E3B" w:rsidRDefault="007C4E3B" w:rsidP="007C4E3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html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249BEF0F" w14:textId="77777777" w:rsidR="009F4A04" w:rsidRDefault="009F4A04" w:rsidP="007C4E3B">
            <w:pPr>
              <w:pStyle w:val="a4"/>
            </w:pPr>
          </w:p>
        </w:tc>
      </w:tr>
    </w:tbl>
    <w:p w14:paraId="1905D8D6" w14:textId="105C575F" w:rsidR="007C4E3B" w:rsidRDefault="007C4E3B" w:rsidP="003F1EFA"/>
    <w:p w14:paraId="419091E2" w14:textId="032AF17B" w:rsidR="007C4E3B" w:rsidRDefault="007C4E3B" w:rsidP="003F1EFA">
      <w:r>
        <w:rPr>
          <w:noProof/>
        </w:rPr>
        <w:drawing>
          <wp:inline distT="0" distB="0" distL="0" distR="0" wp14:anchorId="52D1CC29" wp14:editId="24F245E0">
            <wp:extent cx="3325827" cy="209992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5827" cy="209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9DA1" w14:textId="7207C9D8" w:rsidR="007C4E3B" w:rsidRDefault="007C4E3B" w:rsidP="003F1EFA"/>
    <w:p w14:paraId="74604733" w14:textId="41F5F25F" w:rsidR="00B756EC" w:rsidRDefault="00B756EC" w:rsidP="00B756EC">
      <w:pPr>
        <w:pStyle w:val="3"/>
      </w:pPr>
      <w:r>
        <w:rPr>
          <w:rFonts w:hint="eastAsia"/>
        </w:rPr>
        <w:t>d</w:t>
      </w:r>
      <w:r>
        <w:t>iv</w:t>
      </w:r>
      <w:r w:rsidR="00413887">
        <w:t>.</w:t>
      </w:r>
      <w:r w:rsidR="00413887">
        <w:rPr>
          <w:rFonts w:hint="eastAsia"/>
        </w:rPr>
        <w:t>t</w:t>
      </w:r>
      <w:r w:rsidR="00413887">
        <w:t>est</w:t>
      </w:r>
      <w:r>
        <w:t xml:space="preserve"> </w:t>
      </w:r>
      <w:r>
        <w:rPr>
          <w:rFonts w:hint="eastAsia"/>
        </w:rPr>
        <w:t>태그의</w:t>
      </w:r>
      <w:r>
        <w:rPr>
          <w:rFonts w:hint="eastAsia"/>
        </w:rPr>
        <w:t xml:space="preserve"> </w:t>
      </w:r>
      <w:r>
        <w:t>width</w:t>
      </w:r>
    </w:p>
    <w:p w14:paraId="3AEBF73F" w14:textId="77777777" w:rsidR="00A13DD1" w:rsidRDefault="00D51606" w:rsidP="003F1EFA">
      <w:r>
        <w:rPr>
          <w:rFonts w:hint="eastAsia"/>
        </w:rPr>
        <w:t xml:space="preserve">부모 태그의 </w:t>
      </w:r>
      <w:r w:rsidR="00665BAE">
        <w:rPr>
          <w:rFonts w:hint="eastAsia"/>
        </w:rPr>
        <w:t>폭을 가득 채운다.</w:t>
      </w:r>
    </w:p>
    <w:p w14:paraId="2A9E2958" w14:textId="7498D22C" w:rsidR="00665BAE" w:rsidRDefault="00A13DD1" w:rsidP="003F1EFA">
      <w:r>
        <w:rPr>
          <w:rFonts w:hint="eastAsia"/>
        </w:rPr>
        <w:t>부모 태그의 내부 여백을 제외한 부분을 가득 채운다.</w:t>
      </w:r>
    </w:p>
    <w:p w14:paraId="6DA5098C" w14:textId="192E91DA" w:rsidR="00665BAE" w:rsidRDefault="00665BAE" w:rsidP="003F1EFA">
      <w:r>
        <w:rPr>
          <w:rFonts w:hint="eastAsia"/>
        </w:rPr>
        <w:t xml:space="preserve">부모 태그는 </w:t>
      </w:r>
      <w:r>
        <w:t xml:space="preserve">body </w:t>
      </w:r>
      <w:r>
        <w:rPr>
          <w:rFonts w:hint="eastAsia"/>
        </w:rPr>
        <w:t>태그이다.</w:t>
      </w:r>
    </w:p>
    <w:p w14:paraId="0F9D1B57" w14:textId="77777777" w:rsidR="00665BAE" w:rsidRPr="00665BAE" w:rsidRDefault="00665BAE" w:rsidP="003F1EFA"/>
    <w:p w14:paraId="282548B9" w14:textId="77777777" w:rsidR="00D51606" w:rsidRPr="00B756EC" w:rsidRDefault="00D51606" w:rsidP="003F1EFA"/>
    <w:p w14:paraId="2E372728" w14:textId="0D637D0B" w:rsidR="00B756EC" w:rsidRDefault="00413887" w:rsidP="00B756EC">
      <w:pPr>
        <w:pStyle w:val="3"/>
      </w:pPr>
      <w:r>
        <w:rPr>
          <w:rFonts w:hint="eastAsia"/>
        </w:rPr>
        <w:t>d</w:t>
      </w:r>
      <w:r>
        <w:t>iv.</w:t>
      </w:r>
      <w:r>
        <w:rPr>
          <w:rFonts w:hint="eastAsia"/>
        </w:rPr>
        <w:t>t</w:t>
      </w:r>
      <w:r>
        <w:t>est</w:t>
      </w:r>
      <w:r w:rsidR="00B756EC">
        <w:t xml:space="preserve"> </w:t>
      </w:r>
      <w:r w:rsidR="00B756EC">
        <w:rPr>
          <w:rFonts w:hint="eastAsia"/>
        </w:rPr>
        <w:t>태그의</w:t>
      </w:r>
      <w:r w:rsidR="00B756EC">
        <w:rPr>
          <w:rFonts w:hint="eastAsia"/>
        </w:rPr>
        <w:t xml:space="preserve"> </w:t>
      </w:r>
      <w:r w:rsidR="00B756EC">
        <w:t>height</w:t>
      </w:r>
    </w:p>
    <w:p w14:paraId="0AB7DBF3" w14:textId="53985EE1" w:rsidR="00B756EC" w:rsidRDefault="00B756EC" w:rsidP="00B756EC">
      <w:r>
        <w:rPr>
          <w:rFonts w:hint="eastAsia"/>
        </w:rPr>
        <w:t xml:space="preserve">내용의 </w:t>
      </w:r>
      <w:r w:rsidR="00D51606">
        <w:t>height</w:t>
      </w:r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안쪽 여백(</w:t>
      </w:r>
      <w:r>
        <w:t xml:space="preserve">padding) </w:t>
      </w:r>
      <w:r>
        <w:rPr>
          <w:rFonts w:hint="eastAsia"/>
        </w:rPr>
        <w:t>이다.</w:t>
      </w:r>
    </w:p>
    <w:p w14:paraId="0EEA9056" w14:textId="77777777" w:rsidR="00B756EC" w:rsidRPr="00B756EC" w:rsidRDefault="00B756EC" w:rsidP="00B756EC"/>
    <w:p w14:paraId="262F401B" w14:textId="4727FC75" w:rsidR="000B23A9" w:rsidRDefault="000B23A9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640CEC18" w14:textId="25AC7503" w:rsidR="007C4E3B" w:rsidRDefault="000B23A9" w:rsidP="000B23A9">
      <w:pPr>
        <w:pStyle w:val="2"/>
      </w:pPr>
      <w:bookmarkStart w:id="5" w:name="_Toc71529436"/>
      <w:r>
        <w:rPr>
          <w:rFonts w:hint="eastAsia"/>
        </w:rPr>
        <w:lastRenderedPageBreak/>
        <w:t>s</w:t>
      </w:r>
      <w:r>
        <w:t>ize2.html</w:t>
      </w:r>
      <w:bookmarkEnd w:id="5"/>
    </w:p>
    <w:p w14:paraId="5FDF4EBE" w14:textId="751218DC" w:rsidR="000B23A9" w:rsidRDefault="000B23A9" w:rsidP="000B23A9">
      <w:r w:rsidRPr="009F4A04">
        <w:rPr>
          <w:rFonts w:asciiTheme="majorHAnsi" w:eastAsia="돋움" w:hAnsiTheme="majorHAnsi" w:cstheme="majorBidi"/>
          <w:b/>
          <w:sz w:val="24"/>
        </w:rPr>
        <w:t>src/main/webapp/overflow/size</w:t>
      </w:r>
      <w:r>
        <w:rPr>
          <w:rFonts w:asciiTheme="majorHAnsi" w:eastAsia="돋움" w:hAnsiTheme="majorHAnsi" w:cstheme="majorBidi"/>
          <w:b/>
          <w:sz w:val="24"/>
        </w:rPr>
        <w:t>2</w:t>
      </w:r>
      <w:r w:rsidRPr="009F4A04">
        <w:rPr>
          <w:rFonts w:asciiTheme="majorHAnsi" w:eastAsia="돋움" w:hAnsiTheme="majorHAnsi" w:cstheme="majorBidi"/>
          <w:b/>
          <w:sz w:val="24"/>
        </w:rPr>
        <w:t>.html</w:t>
      </w:r>
    </w:p>
    <w:tbl>
      <w:tblPr>
        <w:tblStyle w:val="a8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0B23A9" w14:paraId="66ED9852" w14:textId="77777777" w:rsidTr="00092BDE">
        <w:tc>
          <w:tcPr>
            <w:tcW w:w="426" w:type="dxa"/>
          </w:tcPr>
          <w:p w14:paraId="6606E2A8" w14:textId="77777777" w:rsidR="000B23A9" w:rsidRPr="00185935" w:rsidRDefault="000B23A9" w:rsidP="00413887">
            <w:pPr>
              <w:pStyle w:val="a4"/>
            </w:pPr>
            <w:r w:rsidRPr="00185935">
              <w:rPr>
                <w:rFonts w:hint="eastAsia"/>
              </w:rPr>
              <w:t>1</w:t>
            </w:r>
          </w:p>
          <w:p w14:paraId="31323B52" w14:textId="77777777" w:rsidR="000B23A9" w:rsidRPr="00185935" w:rsidRDefault="000B23A9" w:rsidP="00413887">
            <w:pPr>
              <w:pStyle w:val="a4"/>
            </w:pPr>
            <w:r w:rsidRPr="00185935">
              <w:rPr>
                <w:rFonts w:hint="eastAsia"/>
              </w:rPr>
              <w:t>2</w:t>
            </w:r>
          </w:p>
          <w:p w14:paraId="6F1A8F07" w14:textId="77777777" w:rsidR="000B23A9" w:rsidRPr="00185935" w:rsidRDefault="000B23A9" w:rsidP="00413887">
            <w:pPr>
              <w:pStyle w:val="a4"/>
            </w:pPr>
            <w:r w:rsidRPr="00185935">
              <w:rPr>
                <w:rFonts w:hint="eastAsia"/>
              </w:rPr>
              <w:t>3</w:t>
            </w:r>
          </w:p>
          <w:p w14:paraId="68EE025E" w14:textId="77777777" w:rsidR="000B23A9" w:rsidRPr="00185935" w:rsidRDefault="000B23A9" w:rsidP="00413887">
            <w:pPr>
              <w:pStyle w:val="a4"/>
            </w:pPr>
            <w:r w:rsidRPr="00185935">
              <w:rPr>
                <w:rFonts w:hint="eastAsia"/>
              </w:rPr>
              <w:t>4</w:t>
            </w:r>
          </w:p>
          <w:p w14:paraId="0DDDAFAF" w14:textId="77777777" w:rsidR="000B23A9" w:rsidRPr="00185935" w:rsidRDefault="000B23A9" w:rsidP="00413887">
            <w:pPr>
              <w:pStyle w:val="a4"/>
            </w:pPr>
            <w:r w:rsidRPr="00185935">
              <w:rPr>
                <w:rFonts w:hint="eastAsia"/>
              </w:rPr>
              <w:t>5</w:t>
            </w:r>
          </w:p>
          <w:p w14:paraId="0CA996C2" w14:textId="77777777" w:rsidR="000B23A9" w:rsidRPr="00185935" w:rsidRDefault="000B23A9" w:rsidP="00413887">
            <w:pPr>
              <w:pStyle w:val="a4"/>
            </w:pPr>
            <w:r w:rsidRPr="00185935">
              <w:rPr>
                <w:rFonts w:hint="eastAsia"/>
              </w:rPr>
              <w:t>6</w:t>
            </w:r>
          </w:p>
          <w:p w14:paraId="61093D35" w14:textId="77777777" w:rsidR="000B23A9" w:rsidRPr="00185935" w:rsidRDefault="000B23A9" w:rsidP="00413887">
            <w:pPr>
              <w:pStyle w:val="a4"/>
            </w:pPr>
            <w:r w:rsidRPr="00185935">
              <w:rPr>
                <w:rFonts w:hint="eastAsia"/>
              </w:rPr>
              <w:t>7</w:t>
            </w:r>
          </w:p>
          <w:p w14:paraId="3A7E04F4" w14:textId="77777777" w:rsidR="000B23A9" w:rsidRPr="00185935" w:rsidRDefault="000B23A9" w:rsidP="00413887">
            <w:pPr>
              <w:pStyle w:val="a4"/>
            </w:pPr>
            <w:r w:rsidRPr="00185935">
              <w:rPr>
                <w:rFonts w:hint="eastAsia"/>
              </w:rPr>
              <w:t>8</w:t>
            </w:r>
          </w:p>
          <w:p w14:paraId="0F90D14C" w14:textId="77777777" w:rsidR="000B23A9" w:rsidRDefault="000B23A9" w:rsidP="00413887">
            <w:pPr>
              <w:pStyle w:val="a4"/>
            </w:pPr>
            <w:r>
              <w:rPr>
                <w:rFonts w:hint="eastAsia"/>
              </w:rPr>
              <w:t>9</w:t>
            </w:r>
          </w:p>
          <w:p w14:paraId="41B9FD1E" w14:textId="77777777" w:rsidR="000B23A9" w:rsidRDefault="000B23A9" w:rsidP="00413887">
            <w:pPr>
              <w:pStyle w:val="a4"/>
            </w:pPr>
            <w:r>
              <w:rPr>
                <w:rFonts w:hint="eastAsia"/>
              </w:rPr>
              <w:t>10</w:t>
            </w:r>
          </w:p>
          <w:p w14:paraId="17303DB2" w14:textId="77777777" w:rsidR="000B23A9" w:rsidRDefault="000B23A9" w:rsidP="00413887">
            <w:pPr>
              <w:pStyle w:val="a4"/>
            </w:pPr>
            <w:r>
              <w:rPr>
                <w:rFonts w:hint="eastAsia"/>
              </w:rPr>
              <w:t>11</w:t>
            </w:r>
          </w:p>
          <w:p w14:paraId="30BB8851" w14:textId="77777777" w:rsidR="000B23A9" w:rsidRDefault="000B23A9" w:rsidP="00413887">
            <w:pPr>
              <w:pStyle w:val="a4"/>
            </w:pPr>
            <w:r>
              <w:rPr>
                <w:rFonts w:hint="eastAsia"/>
              </w:rPr>
              <w:t>12</w:t>
            </w:r>
          </w:p>
          <w:p w14:paraId="25695D2D" w14:textId="77777777" w:rsidR="000B23A9" w:rsidRDefault="000B23A9" w:rsidP="00413887">
            <w:pPr>
              <w:pStyle w:val="a4"/>
            </w:pPr>
            <w:r>
              <w:rPr>
                <w:rFonts w:hint="eastAsia"/>
              </w:rPr>
              <w:t>13</w:t>
            </w:r>
          </w:p>
          <w:p w14:paraId="56284157" w14:textId="77777777" w:rsidR="000B23A9" w:rsidRDefault="000B23A9" w:rsidP="00413887">
            <w:pPr>
              <w:pStyle w:val="a4"/>
            </w:pPr>
            <w:r>
              <w:rPr>
                <w:rFonts w:hint="eastAsia"/>
              </w:rPr>
              <w:t>14</w:t>
            </w:r>
          </w:p>
          <w:p w14:paraId="615F9712" w14:textId="77777777" w:rsidR="000B23A9" w:rsidRDefault="000B23A9" w:rsidP="00413887">
            <w:pPr>
              <w:pStyle w:val="a4"/>
            </w:pPr>
            <w:r>
              <w:rPr>
                <w:rFonts w:hint="eastAsia"/>
              </w:rPr>
              <w:t>15</w:t>
            </w:r>
          </w:p>
          <w:p w14:paraId="2B338008" w14:textId="77777777" w:rsidR="000B23A9" w:rsidRDefault="000B23A9" w:rsidP="00413887">
            <w:pPr>
              <w:pStyle w:val="a4"/>
            </w:pPr>
            <w:r>
              <w:rPr>
                <w:rFonts w:hint="eastAsia"/>
              </w:rPr>
              <w:t>16</w:t>
            </w:r>
          </w:p>
          <w:p w14:paraId="71C37B5C" w14:textId="77777777" w:rsidR="000B23A9" w:rsidRDefault="000B23A9" w:rsidP="00413887">
            <w:pPr>
              <w:pStyle w:val="a4"/>
            </w:pPr>
            <w:r>
              <w:rPr>
                <w:rFonts w:hint="eastAsia"/>
              </w:rPr>
              <w:t>17</w:t>
            </w:r>
          </w:p>
          <w:p w14:paraId="73606B0F" w14:textId="77777777" w:rsidR="000B23A9" w:rsidRDefault="000B23A9" w:rsidP="00413887">
            <w:pPr>
              <w:pStyle w:val="a4"/>
            </w:pPr>
            <w:r>
              <w:rPr>
                <w:rFonts w:hint="eastAsia"/>
              </w:rPr>
              <w:t>18</w:t>
            </w:r>
          </w:p>
          <w:p w14:paraId="54F81B5B" w14:textId="77777777" w:rsidR="000B23A9" w:rsidRDefault="000B23A9" w:rsidP="00413887">
            <w:pPr>
              <w:pStyle w:val="a4"/>
            </w:pPr>
            <w:r>
              <w:rPr>
                <w:rFonts w:hint="eastAsia"/>
              </w:rPr>
              <w:t>19</w:t>
            </w:r>
          </w:p>
          <w:p w14:paraId="4D3E441B" w14:textId="77777777" w:rsidR="000B23A9" w:rsidRDefault="000B23A9" w:rsidP="00413887">
            <w:pPr>
              <w:pStyle w:val="a4"/>
            </w:pPr>
            <w:r>
              <w:rPr>
                <w:rFonts w:hint="eastAsia"/>
              </w:rPr>
              <w:t>20</w:t>
            </w:r>
          </w:p>
          <w:p w14:paraId="68C795AD" w14:textId="77777777" w:rsidR="000B23A9" w:rsidRDefault="000B23A9" w:rsidP="00413887">
            <w:pPr>
              <w:pStyle w:val="a4"/>
            </w:pPr>
            <w:r>
              <w:rPr>
                <w:rFonts w:hint="eastAsia"/>
              </w:rPr>
              <w:t>21</w:t>
            </w:r>
          </w:p>
          <w:p w14:paraId="4BC5EDD5" w14:textId="77777777" w:rsidR="000B23A9" w:rsidRDefault="000B23A9" w:rsidP="00413887">
            <w:pPr>
              <w:pStyle w:val="a4"/>
            </w:pPr>
            <w:r>
              <w:rPr>
                <w:rFonts w:hint="eastAsia"/>
              </w:rPr>
              <w:t>22</w:t>
            </w:r>
          </w:p>
          <w:p w14:paraId="0341D202" w14:textId="77777777" w:rsidR="000B23A9" w:rsidRDefault="000B23A9" w:rsidP="00413887">
            <w:pPr>
              <w:pStyle w:val="a4"/>
            </w:pPr>
            <w:r>
              <w:rPr>
                <w:rFonts w:hint="eastAsia"/>
              </w:rPr>
              <w:t>23</w:t>
            </w:r>
          </w:p>
          <w:p w14:paraId="0F225119" w14:textId="77777777" w:rsidR="000B23A9" w:rsidRDefault="000B23A9" w:rsidP="00413887">
            <w:pPr>
              <w:pStyle w:val="a4"/>
            </w:pPr>
            <w:r>
              <w:rPr>
                <w:rFonts w:hint="eastAsia"/>
              </w:rPr>
              <w:t>24</w:t>
            </w:r>
          </w:p>
          <w:p w14:paraId="328DF2AB" w14:textId="77777777" w:rsidR="000B23A9" w:rsidRDefault="000B23A9" w:rsidP="00413887">
            <w:pPr>
              <w:pStyle w:val="a4"/>
            </w:pPr>
            <w:r>
              <w:rPr>
                <w:rFonts w:hint="eastAsia"/>
              </w:rPr>
              <w:t>25</w:t>
            </w:r>
          </w:p>
          <w:p w14:paraId="0AA358A6" w14:textId="77777777" w:rsidR="000B23A9" w:rsidRDefault="000B23A9" w:rsidP="00413887">
            <w:pPr>
              <w:pStyle w:val="a4"/>
            </w:pPr>
            <w:r>
              <w:rPr>
                <w:rFonts w:hint="eastAsia"/>
              </w:rPr>
              <w:t>26</w:t>
            </w:r>
          </w:p>
          <w:p w14:paraId="22594AB1" w14:textId="0A773E88" w:rsidR="000B23A9" w:rsidRPr="00185935" w:rsidRDefault="000B23A9" w:rsidP="00413887">
            <w:pPr>
              <w:pStyle w:val="a4"/>
            </w:pPr>
          </w:p>
        </w:tc>
        <w:tc>
          <w:tcPr>
            <w:tcW w:w="10631" w:type="dxa"/>
          </w:tcPr>
          <w:p w14:paraId="3DB0D722" w14:textId="77777777" w:rsidR="00413887" w:rsidRDefault="00413887" w:rsidP="0041388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&lt;!</w:t>
            </w:r>
            <w:r>
              <w:rPr>
                <w:rFonts w:cs="굴림체"/>
                <w:color w:val="3F7F7F"/>
                <w:kern w:val="0"/>
                <w:szCs w:val="20"/>
              </w:rPr>
              <w:t>DOCTYPE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008080"/>
                <w:kern w:val="0"/>
                <w:szCs w:val="20"/>
              </w:rPr>
              <w:t>html&gt;</w:t>
            </w:r>
          </w:p>
          <w:p w14:paraId="443A15BC" w14:textId="77777777" w:rsidR="00413887" w:rsidRDefault="00413887" w:rsidP="0041388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html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036093BC" w14:textId="77777777" w:rsidR="00413887" w:rsidRDefault="00413887" w:rsidP="0041388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head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2B103CE2" w14:textId="77777777" w:rsidR="00413887" w:rsidRDefault="00413887" w:rsidP="0041388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meta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http-equiv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"Content-Type"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content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"text/html; charset=UTF-8"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28FC7CAD" w14:textId="77777777" w:rsidR="00413887" w:rsidRDefault="00413887" w:rsidP="0041388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style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62B08446" w14:textId="77777777" w:rsidR="00F6085E" w:rsidRDefault="00413887" w:rsidP="00585C05">
            <w:pPr>
              <w:pStyle w:val="a4"/>
              <w:shd w:val="clear" w:color="auto" w:fill="FFFFCC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3F7F7F"/>
                <w:kern w:val="0"/>
                <w:szCs w:val="20"/>
              </w:rPr>
              <w:t>div.container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{ </w:t>
            </w:r>
            <w:r>
              <w:rPr>
                <w:rFonts w:cs="굴림체"/>
                <w:color w:val="7F007F"/>
                <w:kern w:val="0"/>
                <w:szCs w:val="20"/>
              </w:rPr>
              <w:t>border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1px solid gray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width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600px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margin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auto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height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400px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4EA1F2B4" w14:textId="40C863FC" w:rsidR="00413887" w:rsidRDefault="00413887" w:rsidP="00585C05">
            <w:pPr>
              <w:pStyle w:val="a4"/>
              <w:shd w:val="clear" w:color="auto" w:fill="FFFFCC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padding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20px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box-shadow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5px 5px 5px #ddd</w:t>
            </w:r>
            <w:r>
              <w:rPr>
                <w:rFonts w:cs="굴림체"/>
                <w:color w:val="000000"/>
                <w:kern w:val="0"/>
                <w:szCs w:val="20"/>
              </w:rPr>
              <w:t>; }</w:t>
            </w:r>
          </w:p>
          <w:p w14:paraId="35E8B3A4" w14:textId="77777777" w:rsidR="00413887" w:rsidRDefault="00413887" w:rsidP="0041388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3F7F7F"/>
                <w:kern w:val="0"/>
                <w:szCs w:val="20"/>
              </w:rPr>
              <w:t>div.test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{ </w:t>
            </w:r>
            <w:r>
              <w:rPr>
                <w:rFonts w:cs="굴림체"/>
                <w:color w:val="7F007F"/>
                <w:kern w:val="0"/>
                <w:szCs w:val="20"/>
              </w:rPr>
              <w:t>display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block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padding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10px</w:t>
            </w:r>
            <w:r>
              <w:rPr>
                <w:rFonts w:cs="굴림체"/>
                <w:color w:val="000000"/>
                <w:kern w:val="0"/>
                <w:szCs w:val="20"/>
              </w:rPr>
              <w:t>; }</w:t>
            </w:r>
          </w:p>
          <w:p w14:paraId="3B4062A9" w14:textId="77777777" w:rsidR="00413887" w:rsidRDefault="00413887" w:rsidP="0041388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3F7F7F"/>
                <w:kern w:val="0"/>
                <w:szCs w:val="20"/>
              </w:rPr>
              <w:t>div.test:nth-child</w:t>
            </w:r>
            <w:r>
              <w:rPr>
                <w:rFonts w:cs="굴림체"/>
                <w:color w:val="000000"/>
                <w:kern w:val="0"/>
                <w:szCs w:val="20"/>
              </w:rPr>
              <w:t>(</w:t>
            </w:r>
            <w:r>
              <w:rPr>
                <w:rFonts w:cs="굴림체"/>
                <w:color w:val="3F7F7F"/>
                <w:kern w:val="0"/>
                <w:szCs w:val="20"/>
              </w:rPr>
              <w:t>1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) { </w:t>
            </w:r>
            <w:r>
              <w:rPr>
                <w:rFonts w:cs="굴림체"/>
                <w:color w:val="7F007F"/>
                <w:kern w:val="0"/>
                <w:szCs w:val="20"/>
              </w:rPr>
              <w:t>background-color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#ffa</w:t>
            </w:r>
            <w:r>
              <w:rPr>
                <w:rFonts w:cs="굴림체"/>
                <w:color w:val="000000"/>
                <w:kern w:val="0"/>
                <w:szCs w:val="20"/>
              </w:rPr>
              <w:t>;}</w:t>
            </w:r>
          </w:p>
          <w:p w14:paraId="3015BD32" w14:textId="77777777" w:rsidR="00413887" w:rsidRDefault="00413887" w:rsidP="0041388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3F7F7F"/>
                <w:kern w:val="0"/>
                <w:szCs w:val="20"/>
              </w:rPr>
              <w:t>div.test:nth-child</w:t>
            </w:r>
            <w:r>
              <w:rPr>
                <w:rFonts w:cs="굴림체"/>
                <w:color w:val="000000"/>
                <w:kern w:val="0"/>
                <w:szCs w:val="20"/>
              </w:rPr>
              <w:t>(</w:t>
            </w:r>
            <w:r>
              <w:rPr>
                <w:rFonts w:cs="굴림체"/>
                <w:color w:val="3F7F7F"/>
                <w:kern w:val="0"/>
                <w:szCs w:val="20"/>
              </w:rPr>
              <w:t>2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) { </w:t>
            </w:r>
            <w:r>
              <w:rPr>
                <w:rFonts w:cs="굴림체"/>
                <w:color w:val="7F007F"/>
                <w:kern w:val="0"/>
                <w:szCs w:val="20"/>
              </w:rPr>
              <w:t>background-color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#bfb</w:t>
            </w:r>
            <w:r>
              <w:rPr>
                <w:rFonts w:cs="굴림체"/>
                <w:color w:val="000000"/>
                <w:kern w:val="0"/>
                <w:szCs w:val="20"/>
              </w:rPr>
              <w:t>;}</w:t>
            </w:r>
          </w:p>
          <w:p w14:paraId="4D07EBCC" w14:textId="77777777" w:rsidR="00413887" w:rsidRDefault="00413887" w:rsidP="0041388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3F7F7F"/>
                <w:kern w:val="0"/>
                <w:szCs w:val="20"/>
              </w:rPr>
              <w:t>span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{ </w:t>
            </w:r>
            <w:r>
              <w:rPr>
                <w:rFonts w:cs="굴림체"/>
                <w:color w:val="7F007F"/>
                <w:kern w:val="0"/>
                <w:szCs w:val="20"/>
              </w:rPr>
              <w:t>display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inline-block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font-size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32pt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padding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10px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border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1px solid gray</w:t>
            </w:r>
            <w:r>
              <w:rPr>
                <w:rFonts w:cs="굴림체"/>
                <w:color w:val="000000"/>
                <w:kern w:val="0"/>
                <w:szCs w:val="20"/>
              </w:rPr>
              <w:t>; }</w:t>
            </w:r>
          </w:p>
          <w:p w14:paraId="43EDD9A2" w14:textId="77777777" w:rsidR="00413887" w:rsidRDefault="00413887" w:rsidP="0041388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style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16C3049B" w14:textId="77777777" w:rsidR="00413887" w:rsidRDefault="00413887" w:rsidP="0041388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head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52945F3C" w14:textId="77777777" w:rsidR="00413887" w:rsidRDefault="00413887" w:rsidP="0041388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body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21167217" w14:textId="77777777" w:rsidR="00413887" w:rsidRDefault="00413887" w:rsidP="00413887">
            <w:pPr>
              <w:pStyle w:val="a4"/>
              <w:rPr>
                <w:rFonts w:cs="굴림체"/>
                <w:kern w:val="0"/>
                <w:szCs w:val="20"/>
              </w:rPr>
            </w:pPr>
          </w:p>
          <w:p w14:paraId="7523A868" w14:textId="77777777" w:rsidR="00413887" w:rsidRDefault="00413887" w:rsidP="00585C05">
            <w:pPr>
              <w:pStyle w:val="a4"/>
              <w:shd w:val="clear" w:color="auto" w:fill="FFFFCC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div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class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"container"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740085A1" w14:textId="77777777" w:rsidR="00413887" w:rsidRDefault="00413887" w:rsidP="0041388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div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class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"test"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53136866" w14:textId="77777777" w:rsidR="00413887" w:rsidRDefault="00413887" w:rsidP="0041388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span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hello world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span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2A98F516" w14:textId="77777777" w:rsidR="00413887" w:rsidRDefault="00413887" w:rsidP="0041388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div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8FF1346" w14:textId="77777777" w:rsidR="00413887" w:rsidRDefault="00413887" w:rsidP="0041388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div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class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"test"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7C934CCD" w14:textId="77777777" w:rsidR="00413887" w:rsidRDefault="00413887" w:rsidP="0041388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span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안녕하세요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span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39F655A6" w14:textId="77777777" w:rsidR="00413887" w:rsidRDefault="00413887" w:rsidP="0041388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div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3A40A0D7" w14:textId="0DC97AF1" w:rsidR="00413887" w:rsidRDefault="00413887" w:rsidP="00585C05">
            <w:pPr>
              <w:pStyle w:val="a4"/>
              <w:shd w:val="clear" w:color="auto" w:fill="FFFFCC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div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5C672248" w14:textId="77777777" w:rsidR="00413887" w:rsidRDefault="00413887" w:rsidP="00413887">
            <w:pPr>
              <w:pStyle w:val="a4"/>
              <w:rPr>
                <w:rFonts w:cs="굴림체"/>
                <w:kern w:val="0"/>
                <w:szCs w:val="20"/>
              </w:rPr>
            </w:pPr>
          </w:p>
          <w:p w14:paraId="7B9B1D9D" w14:textId="77777777" w:rsidR="00413887" w:rsidRDefault="00413887" w:rsidP="0041388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body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08CBFABD" w14:textId="77777777" w:rsidR="00413887" w:rsidRDefault="00413887" w:rsidP="0041388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html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56932B36" w14:textId="77777777" w:rsidR="000B23A9" w:rsidRDefault="000B23A9" w:rsidP="00413887">
            <w:pPr>
              <w:pStyle w:val="a4"/>
            </w:pPr>
          </w:p>
        </w:tc>
      </w:tr>
    </w:tbl>
    <w:p w14:paraId="6411B6A0" w14:textId="77777777" w:rsidR="000B23A9" w:rsidRPr="000B23A9" w:rsidRDefault="000B23A9" w:rsidP="000B23A9"/>
    <w:p w14:paraId="36DBF103" w14:textId="0D5DE175" w:rsidR="009F4A04" w:rsidRDefault="00750280" w:rsidP="003F1EFA">
      <w:r>
        <w:rPr>
          <w:noProof/>
        </w:rPr>
        <w:drawing>
          <wp:inline distT="0" distB="0" distL="0" distR="0" wp14:anchorId="659EEAF7" wp14:editId="337472F1">
            <wp:extent cx="3311260" cy="2597543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1997" cy="259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9B90" w14:textId="198842B5" w:rsidR="000B23A9" w:rsidRDefault="000B23A9" w:rsidP="003F1EFA"/>
    <w:p w14:paraId="156A54A8" w14:textId="77777777" w:rsidR="00ED30DF" w:rsidRDefault="00ED30DF" w:rsidP="00ED30DF">
      <w:pPr>
        <w:pStyle w:val="3"/>
      </w:pPr>
      <w:r>
        <w:rPr>
          <w:rFonts w:hint="eastAsia"/>
        </w:rPr>
        <w:t>d</w:t>
      </w:r>
      <w:r>
        <w:t>iv.</w:t>
      </w:r>
      <w:r>
        <w:rPr>
          <w:rFonts w:hint="eastAsia"/>
        </w:rPr>
        <w:t>t</w:t>
      </w:r>
      <w:r>
        <w:t xml:space="preserve">est </w:t>
      </w:r>
      <w:r>
        <w:rPr>
          <w:rFonts w:hint="eastAsia"/>
        </w:rPr>
        <w:t>태그의</w:t>
      </w:r>
      <w:r>
        <w:rPr>
          <w:rFonts w:hint="eastAsia"/>
        </w:rPr>
        <w:t xml:space="preserve"> </w:t>
      </w:r>
      <w:r>
        <w:t>width</w:t>
      </w:r>
    </w:p>
    <w:p w14:paraId="2B3E60FD" w14:textId="77777777" w:rsidR="00ED30DF" w:rsidRDefault="00ED30DF" w:rsidP="00ED30DF">
      <w:r>
        <w:rPr>
          <w:rFonts w:hint="eastAsia"/>
        </w:rPr>
        <w:t>부모 태그의 폭을 가득 채운다.</w:t>
      </w:r>
    </w:p>
    <w:p w14:paraId="131B86FB" w14:textId="77777777" w:rsidR="00ED30DF" w:rsidRDefault="00ED30DF" w:rsidP="00ED30DF">
      <w:r>
        <w:rPr>
          <w:rFonts w:hint="eastAsia"/>
        </w:rPr>
        <w:t>부모 태그의 내부 여백을 제외한 부분을 가득 채운다.</w:t>
      </w:r>
    </w:p>
    <w:p w14:paraId="170627F7" w14:textId="77777777" w:rsidR="00ED30DF" w:rsidRDefault="00ED30DF" w:rsidP="00ED30DF">
      <w:r>
        <w:rPr>
          <w:rFonts w:hint="eastAsia"/>
        </w:rPr>
        <w:t>d</w:t>
      </w:r>
      <w:r>
        <w:t xml:space="preserve">iv.test </w:t>
      </w:r>
      <w:r>
        <w:rPr>
          <w:rFonts w:hint="eastAsia"/>
        </w:rPr>
        <w:t xml:space="preserve">태그의 부모 태그는 </w:t>
      </w:r>
      <w:r>
        <w:t xml:space="preserve">div.container </w:t>
      </w:r>
      <w:r>
        <w:rPr>
          <w:rFonts w:hint="eastAsia"/>
        </w:rPr>
        <w:t>태그이다.</w:t>
      </w:r>
    </w:p>
    <w:p w14:paraId="410E089C" w14:textId="77777777" w:rsidR="00ED30DF" w:rsidRPr="00665BAE" w:rsidRDefault="00ED30DF" w:rsidP="00ED30DF"/>
    <w:p w14:paraId="526D207D" w14:textId="77777777" w:rsidR="00ED30DF" w:rsidRPr="00B756EC" w:rsidRDefault="00ED30DF" w:rsidP="00ED30DF"/>
    <w:p w14:paraId="3F8430C1" w14:textId="77777777" w:rsidR="00ED30DF" w:rsidRDefault="00ED30DF" w:rsidP="00ED30DF">
      <w:pPr>
        <w:pStyle w:val="3"/>
      </w:pPr>
      <w:r>
        <w:rPr>
          <w:rFonts w:hint="eastAsia"/>
        </w:rPr>
        <w:t>d</w:t>
      </w:r>
      <w:r>
        <w:t>iv.</w:t>
      </w:r>
      <w:r>
        <w:rPr>
          <w:rFonts w:hint="eastAsia"/>
        </w:rPr>
        <w:t>t</w:t>
      </w:r>
      <w:r>
        <w:t xml:space="preserve">est </w:t>
      </w:r>
      <w:r>
        <w:rPr>
          <w:rFonts w:hint="eastAsia"/>
        </w:rPr>
        <w:t>태그의</w:t>
      </w:r>
      <w:r>
        <w:rPr>
          <w:rFonts w:hint="eastAsia"/>
        </w:rPr>
        <w:t xml:space="preserve"> </w:t>
      </w:r>
      <w:r>
        <w:t>height</w:t>
      </w:r>
    </w:p>
    <w:p w14:paraId="4D4F31AE" w14:textId="77777777" w:rsidR="00ED30DF" w:rsidRDefault="00ED30DF" w:rsidP="00ED30DF">
      <w:r>
        <w:rPr>
          <w:rFonts w:hint="eastAsia"/>
        </w:rPr>
        <w:t xml:space="preserve">내용의 </w:t>
      </w:r>
      <w:r>
        <w:t>height</w:t>
      </w:r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안쪽 여백(</w:t>
      </w:r>
      <w:r>
        <w:t xml:space="preserve">padding) </w:t>
      </w:r>
      <w:r>
        <w:rPr>
          <w:rFonts w:hint="eastAsia"/>
        </w:rPr>
        <w:t>이다.</w:t>
      </w:r>
    </w:p>
    <w:p w14:paraId="0A4D84F6" w14:textId="655B3E04" w:rsidR="00750280" w:rsidRDefault="00750280" w:rsidP="003F1EFA"/>
    <w:p w14:paraId="26310E4C" w14:textId="77777777" w:rsidR="00413887" w:rsidRDefault="00413887" w:rsidP="003F1EFA"/>
    <w:p w14:paraId="645FC1DF" w14:textId="489D787B" w:rsidR="00413887" w:rsidRDefault="00413887" w:rsidP="003F1EFA"/>
    <w:p w14:paraId="5C23D2CF" w14:textId="25FA53C2" w:rsidR="00DF6691" w:rsidRDefault="00DF6691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0F6C0AED" w14:textId="6E6E19C7" w:rsidR="00413887" w:rsidRDefault="00DF6691" w:rsidP="00DF6691">
      <w:pPr>
        <w:pStyle w:val="2"/>
      </w:pPr>
      <w:bookmarkStart w:id="6" w:name="_Toc71529437"/>
      <w:r>
        <w:rPr>
          <w:rFonts w:hint="eastAsia"/>
        </w:rPr>
        <w:lastRenderedPageBreak/>
        <w:t>s</w:t>
      </w:r>
      <w:r>
        <w:t>ize3.html</w:t>
      </w:r>
      <w:bookmarkEnd w:id="6"/>
    </w:p>
    <w:p w14:paraId="31C5573B" w14:textId="7FE00A53" w:rsidR="00DF6691" w:rsidRDefault="00DF6691" w:rsidP="00DF6691">
      <w:pPr>
        <w:rPr>
          <w:rFonts w:asciiTheme="majorHAnsi" w:eastAsia="돋움" w:hAnsiTheme="majorHAnsi" w:cstheme="majorBidi"/>
          <w:b/>
          <w:sz w:val="24"/>
        </w:rPr>
      </w:pPr>
      <w:r w:rsidRPr="009F4A04">
        <w:rPr>
          <w:rFonts w:asciiTheme="majorHAnsi" w:eastAsia="돋움" w:hAnsiTheme="majorHAnsi" w:cstheme="majorBidi"/>
          <w:b/>
          <w:sz w:val="24"/>
        </w:rPr>
        <w:t>src/main/webapp/overflow/size</w:t>
      </w:r>
      <w:r>
        <w:rPr>
          <w:rFonts w:asciiTheme="majorHAnsi" w:eastAsia="돋움" w:hAnsiTheme="majorHAnsi" w:cstheme="majorBidi"/>
          <w:b/>
          <w:sz w:val="24"/>
        </w:rPr>
        <w:t>3</w:t>
      </w:r>
      <w:r w:rsidRPr="009F4A04">
        <w:rPr>
          <w:rFonts w:asciiTheme="majorHAnsi" w:eastAsia="돋움" w:hAnsiTheme="majorHAnsi" w:cstheme="majorBidi"/>
          <w:b/>
          <w:sz w:val="24"/>
        </w:rPr>
        <w:t>.html</w:t>
      </w:r>
    </w:p>
    <w:tbl>
      <w:tblPr>
        <w:tblStyle w:val="a8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DF6691" w14:paraId="1E1FA933" w14:textId="77777777" w:rsidTr="00092BDE">
        <w:tc>
          <w:tcPr>
            <w:tcW w:w="426" w:type="dxa"/>
          </w:tcPr>
          <w:p w14:paraId="29D61F38" w14:textId="77777777" w:rsidR="00DF6691" w:rsidRPr="00185935" w:rsidRDefault="00DF6691" w:rsidP="00D85539">
            <w:pPr>
              <w:pStyle w:val="a4"/>
            </w:pPr>
            <w:r w:rsidRPr="00185935">
              <w:rPr>
                <w:rFonts w:hint="eastAsia"/>
              </w:rPr>
              <w:t>1</w:t>
            </w:r>
          </w:p>
          <w:p w14:paraId="167879C2" w14:textId="77777777" w:rsidR="00DF6691" w:rsidRPr="00185935" w:rsidRDefault="00DF6691" w:rsidP="00D85539">
            <w:pPr>
              <w:pStyle w:val="a4"/>
            </w:pPr>
            <w:r w:rsidRPr="00185935">
              <w:rPr>
                <w:rFonts w:hint="eastAsia"/>
              </w:rPr>
              <w:t>2</w:t>
            </w:r>
          </w:p>
          <w:p w14:paraId="26E3CA94" w14:textId="77777777" w:rsidR="00DF6691" w:rsidRPr="00185935" w:rsidRDefault="00DF6691" w:rsidP="00D85539">
            <w:pPr>
              <w:pStyle w:val="a4"/>
            </w:pPr>
            <w:r w:rsidRPr="00185935">
              <w:rPr>
                <w:rFonts w:hint="eastAsia"/>
              </w:rPr>
              <w:t>3</w:t>
            </w:r>
          </w:p>
          <w:p w14:paraId="0BDF495A" w14:textId="77777777" w:rsidR="00DF6691" w:rsidRPr="00185935" w:rsidRDefault="00DF6691" w:rsidP="00D85539">
            <w:pPr>
              <w:pStyle w:val="a4"/>
            </w:pPr>
            <w:r w:rsidRPr="00185935">
              <w:rPr>
                <w:rFonts w:hint="eastAsia"/>
              </w:rPr>
              <w:t>4</w:t>
            </w:r>
          </w:p>
          <w:p w14:paraId="100DB8A9" w14:textId="77777777" w:rsidR="00DF6691" w:rsidRPr="00185935" w:rsidRDefault="00DF6691" w:rsidP="00D85539">
            <w:pPr>
              <w:pStyle w:val="a4"/>
            </w:pPr>
            <w:r w:rsidRPr="00185935">
              <w:rPr>
                <w:rFonts w:hint="eastAsia"/>
              </w:rPr>
              <w:t>5</w:t>
            </w:r>
          </w:p>
          <w:p w14:paraId="7971D4A4" w14:textId="77777777" w:rsidR="00DF6691" w:rsidRPr="00185935" w:rsidRDefault="00DF6691" w:rsidP="00D85539">
            <w:pPr>
              <w:pStyle w:val="a4"/>
            </w:pPr>
            <w:r w:rsidRPr="00185935">
              <w:rPr>
                <w:rFonts w:hint="eastAsia"/>
              </w:rPr>
              <w:t>6</w:t>
            </w:r>
          </w:p>
          <w:p w14:paraId="1EF78457" w14:textId="77777777" w:rsidR="00DF6691" w:rsidRPr="00185935" w:rsidRDefault="00DF6691" w:rsidP="00D85539">
            <w:pPr>
              <w:pStyle w:val="a4"/>
            </w:pPr>
            <w:r w:rsidRPr="00185935">
              <w:rPr>
                <w:rFonts w:hint="eastAsia"/>
              </w:rPr>
              <w:t>7</w:t>
            </w:r>
          </w:p>
          <w:p w14:paraId="189CB6EE" w14:textId="77777777" w:rsidR="00DF6691" w:rsidRPr="00185935" w:rsidRDefault="00DF6691" w:rsidP="00D85539">
            <w:pPr>
              <w:pStyle w:val="a4"/>
            </w:pPr>
            <w:r w:rsidRPr="00185935">
              <w:rPr>
                <w:rFonts w:hint="eastAsia"/>
              </w:rPr>
              <w:t>8</w:t>
            </w:r>
          </w:p>
          <w:p w14:paraId="4F227A36" w14:textId="77777777" w:rsidR="00DF6691" w:rsidRDefault="00DF6691" w:rsidP="00D85539">
            <w:pPr>
              <w:pStyle w:val="a4"/>
            </w:pPr>
            <w:r>
              <w:rPr>
                <w:rFonts w:hint="eastAsia"/>
              </w:rPr>
              <w:t>9</w:t>
            </w:r>
          </w:p>
          <w:p w14:paraId="78B75AD5" w14:textId="77777777" w:rsidR="00DF6691" w:rsidRDefault="00DF6691" w:rsidP="00D85539">
            <w:pPr>
              <w:pStyle w:val="a4"/>
            </w:pPr>
            <w:r>
              <w:rPr>
                <w:rFonts w:hint="eastAsia"/>
              </w:rPr>
              <w:t>10</w:t>
            </w:r>
          </w:p>
          <w:p w14:paraId="2D2488D4" w14:textId="77777777" w:rsidR="00DF6691" w:rsidRDefault="00DF6691" w:rsidP="00D85539">
            <w:pPr>
              <w:pStyle w:val="a4"/>
            </w:pPr>
            <w:r>
              <w:rPr>
                <w:rFonts w:hint="eastAsia"/>
              </w:rPr>
              <w:t>11</w:t>
            </w:r>
          </w:p>
          <w:p w14:paraId="6DA1F2C5" w14:textId="77777777" w:rsidR="00DF6691" w:rsidRDefault="00DF6691" w:rsidP="00D85539">
            <w:pPr>
              <w:pStyle w:val="a4"/>
            </w:pPr>
            <w:r>
              <w:rPr>
                <w:rFonts w:hint="eastAsia"/>
              </w:rPr>
              <w:t>12</w:t>
            </w:r>
          </w:p>
          <w:p w14:paraId="78EB73E3" w14:textId="77777777" w:rsidR="00DF6691" w:rsidRDefault="00DF6691" w:rsidP="00D85539">
            <w:pPr>
              <w:pStyle w:val="a4"/>
            </w:pPr>
            <w:r>
              <w:rPr>
                <w:rFonts w:hint="eastAsia"/>
              </w:rPr>
              <w:t>13</w:t>
            </w:r>
          </w:p>
          <w:p w14:paraId="7BC9C346" w14:textId="77777777" w:rsidR="00DF6691" w:rsidRDefault="00DF6691" w:rsidP="00D85539">
            <w:pPr>
              <w:pStyle w:val="a4"/>
            </w:pPr>
            <w:r>
              <w:rPr>
                <w:rFonts w:hint="eastAsia"/>
              </w:rPr>
              <w:t>14</w:t>
            </w:r>
          </w:p>
          <w:p w14:paraId="06553F5B" w14:textId="77777777" w:rsidR="00DF6691" w:rsidRDefault="00DF6691" w:rsidP="00D85539">
            <w:pPr>
              <w:pStyle w:val="a4"/>
            </w:pPr>
            <w:r>
              <w:rPr>
                <w:rFonts w:hint="eastAsia"/>
              </w:rPr>
              <w:t>15</w:t>
            </w:r>
          </w:p>
          <w:p w14:paraId="0F6C4155" w14:textId="77777777" w:rsidR="00DF6691" w:rsidRDefault="00DF6691" w:rsidP="00D85539">
            <w:pPr>
              <w:pStyle w:val="a4"/>
            </w:pPr>
            <w:r>
              <w:rPr>
                <w:rFonts w:hint="eastAsia"/>
              </w:rPr>
              <w:t>16</w:t>
            </w:r>
          </w:p>
          <w:p w14:paraId="471300FE" w14:textId="77777777" w:rsidR="00DF6691" w:rsidRDefault="00DF6691" w:rsidP="00D85539">
            <w:pPr>
              <w:pStyle w:val="a4"/>
            </w:pPr>
            <w:r>
              <w:rPr>
                <w:rFonts w:hint="eastAsia"/>
              </w:rPr>
              <w:t>17</w:t>
            </w:r>
          </w:p>
          <w:p w14:paraId="3F19E312" w14:textId="77777777" w:rsidR="00DF6691" w:rsidRDefault="00DF6691" w:rsidP="00D85539">
            <w:pPr>
              <w:pStyle w:val="a4"/>
            </w:pPr>
            <w:r>
              <w:rPr>
                <w:rFonts w:hint="eastAsia"/>
              </w:rPr>
              <w:t>18</w:t>
            </w:r>
          </w:p>
          <w:p w14:paraId="5F28F85D" w14:textId="77777777" w:rsidR="00DF6691" w:rsidRDefault="00DF6691" w:rsidP="00D85539">
            <w:pPr>
              <w:pStyle w:val="a4"/>
            </w:pPr>
            <w:r>
              <w:rPr>
                <w:rFonts w:hint="eastAsia"/>
              </w:rPr>
              <w:t>19</w:t>
            </w:r>
          </w:p>
          <w:p w14:paraId="41CCE4EC" w14:textId="77777777" w:rsidR="00DF6691" w:rsidRDefault="00DF6691" w:rsidP="00D85539">
            <w:pPr>
              <w:pStyle w:val="a4"/>
            </w:pPr>
            <w:r>
              <w:rPr>
                <w:rFonts w:hint="eastAsia"/>
              </w:rPr>
              <w:t>20</w:t>
            </w:r>
          </w:p>
          <w:p w14:paraId="6C77031B" w14:textId="77777777" w:rsidR="00DF6691" w:rsidRDefault="00DF6691" w:rsidP="00D85539">
            <w:pPr>
              <w:pStyle w:val="a4"/>
            </w:pPr>
            <w:r>
              <w:rPr>
                <w:rFonts w:hint="eastAsia"/>
              </w:rPr>
              <w:t>21</w:t>
            </w:r>
          </w:p>
          <w:p w14:paraId="2CBF06B1" w14:textId="77777777" w:rsidR="00DF6691" w:rsidRDefault="00DF6691" w:rsidP="00D85539">
            <w:pPr>
              <w:pStyle w:val="a4"/>
            </w:pPr>
            <w:r>
              <w:rPr>
                <w:rFonts w:hint="eastAsia"/>
              </w:rPr>
              <w:t>22</w:t>
            </w:r>
          </w:p>
          <w:p w14:paraId="37706CB9" w14:textId="77777777" w:rsidR="00DF6691" w:rsidRDefault="00DF6691" w:rsidP="00D85539">
            <w:pPr>
              <w:pStyle w:val="a4"/>
            </w:pPr>
            <w:r>
              <w:rPr>
                <w:rFonts w:hint="eastAsia"/>
              </w:rPr>
              <w:t>23</w:t>
            </w:r>
          </w:p>
          <w:p w14:paraId="6F07C66D" w14:textId="77777777" w:rsidR="00DF6691" w:rsidRDefault="00DF6691" w:rsidP="00D85539">
            <w:pPr>
              <w:pStyle w:val="a4"/>
            </w:pPr>
            <w:r>
              <w:rPr>
                <w:rFonts w:hint="eastAsia"/>
              </w:rPr>
              <w:t>24</w:t>
            </w:r>
          </w:p>
          <w:p w14:paraId="18543FE8" w14:textId="77777777" w:rsidR="00DF6691" w:rsidRDefault="00DF6691" w:rsidP="00D85539">
            <w:pPr>
              <w:pStyle w:val="a4"/>
            </w:pPr>
            <w:r>
              <w:rPr>
                <w:rFonts w:hint="eastAsia"/>
              </w:rPr>
              <w:t>25</w:t>
            </w:r>
          </w:p>
          <w:p w14:paraId="732467F1" w14:textId="77777777" w:rsidR="00DF6691" w:rsidRDefault="00DF6691" w:rsidP="00D85539">
            <w:pPr>
              <w:pStyle w:val="a4"/>
            </w:pPr>
            <w:r>
              <w:rPr>
                <w:rFonts w:hint="eastAsia"/>
              </w:rPr>
              <w:t>26</w:t>
            </w:r>
          </w:p>
          <w:p w14:paraId="76EF7F93" w14:textId="74AAF3BE" w:rsidR="00DF6691" w:rsidRPr="00185935" w:rsidRDefault="00DF6691" w:rsidP="00D85539">
            <w:pPr>
              <w:pStyle w:val="a4"/>
            </w:pPr>
          </w:p>
        </w:tc>
        <w:tc>
          <w:tcPr>
            <w:tcW w:w="10631" w:type="dxa"/>
          </w:tcPr>
          <w:p w14:paraId="151C3565" w14:textId="77777777" w:rsidR="00D85539" w:rsidRDefault="00D85539" w:rsidP="00D85539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&lt;!</w:t>
            </w:r>
            <w:r>
              <w:rPr>
                <w:rFonts w:cs="굴림체"/>
                <w:color w:val="3F7F7F"/>
                <w:kern w:val="0"/>
                <w:szCs w:val="20"/>
              </w:rPr>
              <w:t>DOCTYPE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008080"/>
                <w:kern w:val="0"/>
                <w:szCs w:val="20"/>
              </w:rPr>
              <w:t>html&gt;</w:t>
            </w:r>
          </w:p>
          <w:p w14:paraId="76392374" w14:textId="77777777" w:rsidR="00D85539" w:rsidRDefault="00D85539" w:rsidP="00D85539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html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09120916" w14:textId="77777777" w:rsidR="00D85539" w:rsidRDefault="00D85539" w:rsidP="00D85539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head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13F352DB" w14:textId="77777777" w:rsidR="00D85539" w:rsidRDefault="00D85539" w:rsidP="00D85539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meta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http-equiv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"Content-Type"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content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"text/html; charset=UTF-8"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78BE686F" w14:textId="77777777" w:rsidR="00D85539" w:rsidRDefault="00D85539" w:rsidP="00D85539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style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32FC6830" w14:textId="77777777" w:rsidR="00F6085E" w:rsidRDefault="00D85539" w:rsidP="00D85539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3F7F7F"/>
                <w:kern w:val="0"/>
                <w:szCs w:val="20"/>
              </w:rPr>
              <w:t>div.container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{ </w:t>
            </w:r>
            <w:r>
              <w:rPr>
                <w:rFonts w:cs="굴림체"/>
                <w:color w:val="7F007F"/>
                <w:kern w:val="0"/>
                <w:szCs w:val="20"/>
              </w:rPr>
              <w:t>border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1px solid gray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width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600px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margin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auto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height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 w:rsidR="00F572F0">
              <w:rPr>
                <w:rFonts w:cs="굴림체"/>
                <w:color w:val="2A00E1"/>
                <w:kern w:val="0"/>
                <w:szCs w:val="20"/>
              </w:rPr>
              <w:t>40</w:t>
            </w:r>
            <w:r>
              <w:rPr>
                <w:rFonts w:cs="굴림체"/>
                <w:color w:val="2A00E1"/>
                <w:kern w:val="0"/>
                <w:szCs w:val="20"/>
              </w:rPr>
              <w:t>0px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4F8F78F3" w14:textId="640F1DF0" w:rsidR="00D85539" w:rsidRDefault="00D85539" w:rsidP="00D85539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padding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20px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box-shadow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5px 5px 5px #ddd</w:t>
            </w:r>
            <w:r>
              <w:rPr>
                <w:rFonts w:cs="굴림체"/>
                <w:color w:val="000000"/>
                <w:kern w:val="0"/>
                <w:szCs w:val="20"/>
              </w:rPr>
              <w:t>; }</w:t>
            </w:r>
          </w:p>
          <w:p w14:paraId="4E1FE362" w14:textId="77777777" w:rsidR="00D85539" w:rsidRDefault="00D85539" w:rsidP="00D85539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3F7F7F"/>
                <w:kern w:val="0"/>
                <w:szCs w:val="20"/>
              </w:rPr>
              <w:t>div.test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{ </w:t>
            </w:r>
            <w:r w:rsidRPr="00D85539">
              <w:rPr>
                <w:rFonts w:cs="굴림체"/>
                <w:color w:val="7F007F"/>
                <w:kern w:val="0"/>
                <w:szCs w:val="20"/>
                <w:shd w:val="clear" w:color="auto" w:fill="FFFF99"/>
              </w:rPr>
              <w:t>display</w:t>
            </w:r>
            <w:r w:rsidRPr="00D85539">
              <w:rPr>
                <w:rFonts w:cs="굴림체"/>
                <w:color w:val="000000"/>
                <w:kern w:val="0"/>
                <w:szCs w:val="20"/>
                <w:shd w:val="clear" w:color="auto" w:fill="FFFF99"/>
              </w:rPr>
              <w:t xml:space="preserve">: </w:t>
            </w:r>
            <w:r w:rsidRPr="00D85539">
              <w:rPr>
                <w:rFonts w:cs="굴림체"/>
                <w:color w:val="2A00E1"/>
                <w:kern w:val="0"/>
                <w:szCs w:val="20"/>
                <w:shd w:val="clear" w:color="auto" w:fill="FFFF99"/>
              </w:rPr>
              <w:t>inline-block</w:t>
            </w:r>
            <w:r w:rsidRPr="00D85539">
              <w:rPr>
                <w:rFonts w:cs="굴림체"/>
                <w:color w:val="000000"/>
                <w:kern w:val="0"/>
                <w:szCs w:val="20"/>
                <w:shd w:val="clear" w:color="auto" w:fill="FFFF99"/>
              </w:rPr>
              <w:t>;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padding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10px</w:t>
            </w:r>
            <w:r>
              <w:rPr>
                <w:rFonts w:cs="굴림체"/>
                <w:color w:val="000000"/>
                <w:kern w:val="0"/>
                <w:szCs w:val="20"/>
              </w:rPr>
              <w:t>; }</w:t>
            </w:r>
          </w:p>
          <w:p w14:paraId="38631007" w14:textId="77777777" w:rsidR="00D85539" w:rsidRDefault="00D85539" w:rsidP="00D85539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3F7F7F"/>
                <w:kern w:val="0"/>
                <w:szCs w:val="20"/>
              </w:rPr>
              <w:t>div.test:nth-child</w:t>
            </w:r>
            <w:r>
              <w:rPr>
                <w:rFonts w:cs="굴림체"/>
                <w:color w:val="000000"/>
                <w:kern w:val="0"/>
                <w:szCs w:val="20"/>
              </w:rPr>
              <w:t>(</w:t>
            </w:r>
            <w:r>
              <w:rPr>
                <w:rFonts w:cs="굴림체"/>
                <w:color w:val="3F7F7F"/>
                <w:kern w:val="0"/>
                <w:szCs w:val="20"/>
              </w:rPr>
              <w:t>1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) { </w:t>
            </w:r>
            <w:r>
              <w:rPr>
                <w:rFonts w:cs="굴림체"/>
                <w:color w:val="7F007F"/>
                <w:kern w:val="0"/>
                <w:szCs w:val="20"/>
              </w:rPr>
              <w:t>background-color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#ffa</w:t>
            </w:r>
            <w:r>
              <w:rPr>
                <w:rFonts w:cs="굴림체"/>
                <w:color w:val="000000"/>
                <w:kern w:val="0"/>
                <w:szCs w:val="20"/>
              </w:rPr>
              <w:t>;}</w:t>
            </w:r>
          </w:p>
          <w:p w14:paraId="4B6AA5D3" w14:textId="77777777" w:rsidR="00D85539" w:rsidRDefault="00D85539" w:rsidP="00D85539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3F7F7F"/>
                <w:kern w:val="0"/>
                <w:szCs w:val="20"/>
              </w:rPr>
              <w:t>div.test:nth-child</w:t>
            </w:r>
            <w:r>
              <w:rPr>
                <w:rFonts w:cs="굴림체"/>
                <w:color w:val="000000"/>
                <w:kern w:val="0"/>
                <w:szCs w:val="20"/>
              </w:rPr>
              <w:t>(</w:t>
            </w:r>
            <w:r>
              <w:rPr>
                <w:rFonts w:cs="굴림체"/>
                <w:color w:val="3F7F7F"/>
                <w:kern w:val="0"/>
                <w:szCs w:val="20"/>
              </w:rPr>
              <w:t>2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) { </w:t>
            </w:r>
            <w:r>
              <w:rPr>
                <w:rFonts w:cs="굴림체"/>
                <w:color w:val="7F007F"/>
                <w:kern w:val="0"/>
                <w:szCs w:val="20"/>
              </w:rPr>
              <w:t>background-color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#bfb</w:t>
            </w:r>
            <w:r>
              <w:rPr>
                <w:rFonts w:cs="굴림체"/>
                <w:color w:val="000000"/>
                <w:kern w:val="0"/>
                <w:szCs w:val="20"/>
              </w:rPr>
              <w:t>;}</w:t>
            </w:r>
          </w:p>
          <w:p w14:paraId="55685BDA" w14:textId="77777777" w:rsidR="00D85539" w:rsidRDefault="00D85539" w:rsidP="00D85539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3F7F7F"/>
                <w:kern w:val="0"/>
                <w:szCs w:val="20"/>
              </w:rPr>
              <w:t>span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{ </w:t>
            </w:r>
            <w:r>
              <w:rPr>
                <w:rFonts w:cs="굴림체"/>
                <w:color w:val="7F007F"/>
                <w:kern w:val="0"/>
                <w:szCs w:val="20"/>
              </w:rPr>
              <w:t>display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inline-block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font-size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32pt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padding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10px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border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1px solid gray</w:t>
            </w:r>
            <w:r>
              <w:rPr>
                <w:rFonts w:cs="굴림체"/>
                <w:color w:val="000000"/>
                <w:kern w:val="0"/>
                <w:szCs w:val="20"/>
              </w:rPr>
              <w:t>; }</w:t>
            </w:r>
          </w:p>
          <w:p w14:paraId="1F98AFFC" w14:textId="77777777" w:rsidR="00D85539" w:rsidRDefault="00D85539" w:rsidP="00D85539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style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3FA41EB4" w14:textId="77777777" w:rsidR="00D85539" w:rsidRDefault="00D85539" w:rsidP="00D85539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head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163AB629" w14:textId="77777777" w:rsidR="00D85539" w:rsidRDefault="00D85539" w:rsidP="00D85539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body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656B0368" w14:textId="77777777" w:rsidR="00D85539" w:rsidRDefault="00D85539" w:rsidP="00D85539">
            <w:pPr>
              <w:pStyle w:val="a4"/>
              <w:rPr>
                <w:rFonts w:cs="굴림체"/>
                <w:kern w:val="0"/>
                <w:szCs w:val="20"/>
              </w:rPr>
            </w:pPr>
          </w:p>
          <w:p w14:paraId="556E95AE" w14:textId="77777777" w:rsidR="00D85539" w:rsidRDefault="00D85539" w:rsidP="00D85539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div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class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"container"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0E711971" w14:textId="77777777" w:rsidR="00D85539" w:rsidRDefault="00D85539" w:rsidP="00D85539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div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class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"test"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23E9C6BD" w14:textId="77777777" w:rsidR="00D85539" w:rsidRDefault="00D85539" w:rsidP="00D85539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span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hello world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span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5A7A0D76" w14:textId="77777777" w:rsidR="00D85539" w:rsidRDefault="00D85539" w:rsidP="00D85539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div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176348AD" w14:textId="77777777" w:rsidR="00D85539" w:rsidRDefault="00D85539" w:rsidP="00D85539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div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class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"test"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56E7E266" w14:textId="77777777" w:rsidR="00D85539" w:rsidRDefault="00D85539" w:rsidP="00D85539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span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안녕하세요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span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18E53CD2" w14:textId="77777777" w:rsidR="00D85539" w:rsidRDefault="00D85539" w:rsidP="00D85539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div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0258D661" w14:textId="77777777" w:rsidR="00F6085E" w:rsidRDefault="00D85539" w:rsidP="00D85539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div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195B03C9" w14:textId="2834882C" w:rsidR="00D85539" w:rsidRDefault="00D85539" w:rsidP="00D85539">
            <w:pPr>
              <w:pStyle w:val="a4"/>
              <w:rPr>
                <w:rFonts w:cs="굴림체"/>
                <w:kern w:val="0"/>
                <w:szCs w:val="20"/>
              </w:rPr>
            </w:pPr>
          </w:p>
          <w:p w14:paraId="53AD03DF" w14:textId="77777777" w:rsidR="00D85539" w:rsidRDefault="00D85539" w:rsidP="00D85539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body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2F7A514A" w14:textId="77777777" w:rsidR="00D85539" w:rsidRDefault="00D85539" w:rsidP="00D85539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html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5CFE2D60" w14:textId="77777777" w:rsidR="00DF6691" w:rsidRDefault="00DF6691" w:rsidP="00D85539">
            <w:pPr>
              <w:pStyle w:val="a4"/>
            </w:pPr>
          </w:p>
        </w:tc>
      </w:tr>
    </w:tbl>
    <w:p w14:paraId="50F910DB" w14:textId="77777777" w:rsidR="00DF6691" w:rsidRPr="00DF6691" w:rsidRDefault="00DF6691" w:rsidP="00DF6691"/>
    <w:p w14:paraId="10DFEB2C" w14:textId="457E4EEC" w:rsidR="00DF6691" w:rsidRPr="00DF6691" w:rsidRDefault="00FA13C5" w:rsidP="00DF6691">
      <w:r>
        <w:rPr>
          <w:noProof/>
        </w:rPr>
        <w:drawing>
          <wp:inline distT="0" distB="0" distL="0" distR="0" wp14:anchorId="19A67FA4" wp14:editId="095F2D08">
            <wp:extent cx="3686322" cy="2783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7024" cy="27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30B7" w14:textId="468AE923" w:rsidR="00DF6691" w:rsidRDefault="00DF6691" w:rsidP="003F1EFA"/>
    <w:p w14:paraId="19B1A028" w14:textId="77777777" w:rsidR="00F6085E" w:rsidRDefault="00FA13C5" w:rsidP="003F1EFA">
      <w:r w:rsidRPr="00FA13C5">
        <w:t>inline-block 태그의 기본 크기</w:t>
      </w:r>
      <w:r>
        <w:rPr>
          <w:rFonts w:hint="eastAsia"/>
        </w:rPr>
        <w:t>는</w:t>
      </w:r>
    </w:p>
    <w:p w14:paraId="50E620B0" w14:textId="728CAC0F" w:rsidR="00FA13C5" w:rsidRDefault="00FA13C5" w:rsidP="003F1EFA">
      <w:r>
        <w:rPr>
          <w:rFonts w:hint="eastAsia"/>
        </w:rPr>
        <w:t>태그 내부의 내용에 딱 맞는 크기이다.</w:t>
      </w:r>
    </w:p>
    <w:p w14:paraId="28A4562E" w14:textId="438AE5EC" w:rsidR="00FA13C5" w:rsidRDefault="00FA13C5" w:rsidP="003F1EFA"/>
    <w:p w14:paraId="42A365F3" w14:textId="77777777" w:rsidR="00FA13C5" w:rsidRDefault="00FA13C5" w:rsidP="003F1EFA"/>
    <w:p w14:paraId="588D79EA" w14:textId="7F527D0C" w:rsidR="00FA13C5" w:rsidRDefault="00FA13C5" w:rsidP="003F1EFA"/>
    <w:p w14:paraId="1A943D0F" w14:textId="43F71A20" w:rsidR="00AB3E3E" w:rsidRDefault="00AB3E3E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79B227DF" w14:textId="2F8A4B2F" w:rsidR="00AB3E3E" w:rsidRDefault="00AB3E3E" w:rsidP="00AB3E3E">
      <w:pPr>
        <w:pStyle w:val="1"/>
      </w:pPr>
      <w:bookmarkStart w:id="7" w:name="_Toc71529438"/>
      <w:r>
        <w:rPr>
          <w:rFonts w:hint="eastAsia"/>
        </w:rPr>
        <w:lastRenderedPageBreak/>
        <w:t>o</w:t>
      </w:r>
      <w:r>
        <w:t>verflow</w:t>
      </w:r>
      <w:bookmarkEnd w:id="7"/>
    </w:p>
    <w:p w14:paraId="677310F4" w14:textId="67DC0A58" w:rsidR="00AB3E3E" w:rsidRDefault="00AB3E3E" w:rsidP="00AB3E3E">
      <w:pPr>
        <w:pStyle w:val="2"/>
      </w:pPr>
      <w:bookmarkStart w:id="8" w:name="_Toc71529439"/>
      <w:r>
        <w:rPr>
          <w:rFonts w:hint="eastAsia"/>
        </w:rPr>
        <w:t>o</w:t>
      </w:r>
      <w:r>
        <w:t>verflow1.html</w:t>
      </w:r>
      <w:bookmarkEnd w:id="8"/>
    </w:p>
    <w:p w14:paraId="7F85C235" w14:textId="5C2D0596" w:rsidR="00AB3E3E" w:rsidRPr="00AB3E3E" w:rsidRDefault="008D549F" w:rsidP="008D549F">
      <w:pPr>
        <w:pStyle w:val="3"/>
      </w:pPr>
      <w:r w:rsidRPr="008D549F">
        <w:t>src/main/webapp/overflow/overflow1.html</w:t>
      </w:r>
    </w:p>
    <w:tbl>
      <w:tblPr>
        <w:tblStyle w:val="a8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8D549F" w14:paraId="73FFD60F" w14:textId="77777777" w:rsidTr="00092BDE">
        <w:tc>
          <w:tcPr>
            <w:tcW w:w="426" w:type="dxa"/>
          </w:tcPr>
          <w:p w14:paraId="1EBA8AE9" w14:textId="77777777" w:rsidR="008D549F" w:rsidRPr="00185935" w:rsidRDefault="008D549F" w:rsidP="002D2AF5">
            <w:pPr>
              <w:pStyle w:val="a4"/>
            </w:pPr>
            <w:r w:rsidRPr="00185935">
              <w:rPr>
                <w:rFonts w:hint="eastAsia"/>
              </w:rPr>
              <w:t>1</w:t>
            </w:r>
          </w:p>
          <w:p w14:paraId="756FD9BE" w14:textId="77777777" w:rsidR="008D549F" w:rsidRPr="00185935" w:rsidRDefault="008D549F" w:rsidP="002D2AF5">
            <w:pPr>
              <w:pStyle w:val="a4"/>
            </w:pPr>
            <w:r w:rsidRPr="00185935">
              <w:rPr>
                <w:rFonts w:hint="eastAsia"/>
              </w:rPr>
              <w:t>2</w:t>
            </w:r>
          </w:p>
          <w:p w14:paraId="5F014AB4" w14:textId="77777777" w:rsidR="008D549F" w:rsidRPr="00185935" w:rsidRDefault="008D549F" w:rsidP="002D2AF5">
            <w:pPr>
              <w:pStyle w:val="a4"/>
            </w:pPr>
            <w:r w:rsidRPr="00185935">
              <w:rPr>
                <w:rFonts w:hint="eastAsia"/>
              </w:rPr>
              <w:t>3</w:t>
            </w:r>
          </w:p>
          <w:p w14:paraId="4F9BBED2" w14:textId="77777777" w:rsidR="008D549F" w:rsidRPr="00185935" w:rsidRDefault="008D549F" w:rsidP="002D2AF5">
            <w:pPr>
              <w:pStyle w:val="a4"/>
            </w:pPr>
            <w:r w:rsidRPr="00185935">
              <w:rPr>
                <w:rFonts w:hint="eastAsia"/>
              </w:rPr>
              <w:t>4</w:t>
            </w:r>
          </w:p>
          <w:p w14:paraId="24F4598E" w14:textId="77777777" w:rsidR="008D549F" w:rsidRPr="00185935" w:rsidRDefault="008D549F" w:rsidP="002D2AF5">
            <w:pPr>
              <w:pStyle w:val="a4"/>
            </w:pPr>
            <w:r w:rsidRPr="00185935">
              <w:rPr>
                <w:rFonts w:hint="eastAsia"/>
              </w:rPr>
              <w:t>5</w:t>
            </w:r>
          </w:p>
          <w:p w14:paraId="4D1C5934" w14:textId="77777777" w:rsidR="008D549F" w:rsidRPr="00185935" w:rsidRDefault="008D549F" w:rsidP="002D2AF5">
            <w:pPr>
              <w:pStyle w:val="a4"/>
            </w:pPr>
            <w:r w:rsidRPr="00185935">
              <w:rPr>
                <w:rFonts w:hint="eastAsia"/>
              </w:rPr>
              <w:t>6</w:t>
            </w:r>
          </w:p>
          <w:p w14:paraId="5396F7B5" w14:textId="77777777" w:rsidR="008D549F" w:rsidRPr="00185935" w:rsidRDefault="008D549F" w:rsidP="002D2AF5">
            <w:pPr>
              <w:pStyle w:val="a4"/>
            </w:pPr>
            <w:r w:rsidRPr="00185935">
              <w:rPr>
                <w:rFonts w:hint="eastAsia"/>
              </w:rPr>
              <w:t>7</w:t>
            </w:r>
          </w:p>
          <w:p w14:paraId="61A9B018" w14:textId="77777777" w:rsidR="008D549F" w:rsidRPr="00185935" w:rsidRDefault="008D549F" w:rsidP="002D2AF5">
            <w:pPr>
              <w:pStyle w:val="a4"/>
            </w:pPr>
            <w:r w:rsidRPr="00185935">
              <w:rPr>
                <w:rFonts w:hint="eastAsia"/>
              </w:rPr>
              <w:t>8</w:t>
            </w:r>
          </w:p>
          <w:p w14:paraId="45D584A6" w14:textId="77777777" w:rsidR="008D549F" w:rsidRDefault="008D549F" w:rsidP="002D2AF5">
            <w:pPr>
              <w:pStyle w:val="a4"/>
            </w:pPr>
            <w:r>
              <w:rPr>
                <w:rFonts w:hint="eastAsia"/>
              </w:rPr>
              <w:t>9</w:t>
            </w:r>
          </w:p>
          <w:p w14:paraId="2B4EBEC8" w14:textId="77777777" w:rsidR="008D549F" w:rsidRDefault="008D549F" w:rsidP="002D2AF5">
            <w:pPr>
              <w:pStyle w:val="a4"/>
            </w:pPr>
            <w:r>
              <w:rPr>
                <w:rFonts w:hint="eastAsia"/>
              </w:rPr>
              <w:t>10</w:t>
            </w:r>
          </w:p>
          <w:p w14:paraId="06F9B668" w14:textId="77777777" w:rsidR="008D549F" w:rsidRDefault="008D549F" w:rsidP="002D2AF5">
            <w:pPr>
              <w:pStyle w:val="a4"/>
            </w:pPr>
            <w:r>
              <w:rPr>
                <w:rFonts w:hint="eastAsia"/>
              </w:rPr>
              <w:t>11</w:t>
            </w:r>
          </w:p>
          <w:p w14:paraId="34D76CA7" w14:textId="77777777" w:rsidR="008D549F" w:rsidRDefault="008D549F" w:rsidP="002D2AF5">
            <w:pPr>
              <w:pStyle w:val="a4"/>
            </w:pPr>
            <w:r>
              <w:rPr>
                <w:rFonts w:hint="eastAsia"/>
              </w:rPr>
              <w:t>12</w:t>
            </w:r>
          </w:p>
          <w:p w14:paraId="47701756" w14:textId="77777777" w:rsidR="008D549F" w:rsidRDefault="008D549F" w:rsidP="002D2AF5">
            <w:pPr>
              <w:pStyle w:val="a4"/>
            </w:pPr>
            <w:r>
              <w:rPr>
                <w:rFonts w:hint="eastAsia"/>
              </w:rPr>
              <w:t>13</w:t>
            </w:r>
          </w:p>
          <w:p w14:paraId="323C21D3" w14:textId="77777777" w:rsidR="008D549F" w:rsidRDefault="008D549F" w:rsidP="002D2AF5">
            <w:pPr>
              <w:pStyle w:val="a4"/>
            </w:pPr>
            <w:r>
              <w:rPr>
                <w:rFonts w:hint="eastAsia"/>
              </w:rPr>
              <w:t>14</w:t>
            </w:r>
          </w:p>
          <w:p w14:paraId="47EA5E7D" w14:textId="77777777" w:rsidR="008D549F" w:rsidRDefault="008D549F" w:rsidP="002D2AF5">
            <w:pPr>
              <w:pStyle w:val="a4"/>
            </w:pPr>
            <w:r>
              <w:rPr>
                <w:rFonts w:hint="eastAsia"/>
              </w:rPr>
              <w:t>15</w:t>
            </w:r>
          </w:p>
          <w:p w14:paraId="0537BC27" w14:textId="77777777" w:rsidR="008D549F" w:rsidRDefault="008D549F" w:rsidP="002D2AF5">
            <w:pPr>
              <w:pStyle w:val="a4"/>
            </w:pPr>
            <w:r>
              <w:rPr>
                <w:rFonts w:hint="eastAsia"/>
              </w:rPr>
              <w:t>16</w:t>
            </w:r>
          </w:p>
          <w:p w14:paraId="4639D65F" w14:textId="77777777" w:rsidR="008D549F" w:rsidRDefault="008D549F" w:rsidP="002D2AF5">
            <w:pPr>
              <w:pStyle w:val="a4"/>
            </w:pPr>
            <w:r>
              <w:rPr>
                <w:rFonts w:hint="eastAsia"/>
              </w:rPr>
              <w:t>17</w:t>
            </w:r>
          </w:p>
          <w:p w14:paraId="33E1C8D0" w14:textId="77777777" w:rsidR="008D549F" w:rsidRDefault="008D549F" w:rsidP="002D2AF5">
            <w:pPr>
              <w:pStyle w:val="a4"/>
            </w:pPr>
            <w:r>
              <w:rPr>
                <w:rFonts w:hint="eastAsia"/>
              </w:rPr>
              <w:t>18</w:t>
            </w:r>
          </w:p>
          <w:p w14:paraId="77E1A648" w14:textId="77777777" w:rsidR="008D549F" w:rsidRDefault="008D549F" w:rsidP="002D2AF5">
            <w:pPr>
              <w:pStyle w:val="a4"/>
            </w:pPr>
            <w:r>
              <w:rPr>
                <w:rFonts w:hint="eastAsia"/>
              </w:rPr>
              <w:t>19</w:t>
            </w:r>
          </w:p>
          <w:p w14:paraId="26B50661" w14:textId="77777777" w:rsidR="008D549F" w:rsidRDefault="008D549F" w:rsidP="002D2AF5">
            <w:pPr>
              <w:pStyle w:val="a4"/>
            </w:pPr>
            <w:r>
              <w:rPr>
                <w:rFonts w:hint="eastAsia"/>
              </w:rPr>
              <w:t>20</w:t>
            </w:r>
          </w:p>
          <w:p w14:paraId="09C27236" w14:textId="77777777" w:rsidR="008D549F" w:rsidRDefault="008D549F" w:rsidP="002D2AF5">
            <w:pPr>
              <w:pStyle w:val="a4"/>
            </w:pPr>
            <w:r>
              <w:rPr>
                <w:rFonts w:hint="eastAsia"/>
              </w:rPr>
              <w:t>21</w:t>
            </w:r>
          </w:p>
          <w:p w14:paraId="03A43339" w14:textId="77777777" w:rsidR="008D549F" w:rsidRDefault="008D549F" w:rsidP="002D2AF5">
            <w:pPr>
              <w:pStyle w:val="a4"/>
            </w:pPr>
            <w:r>
              <w:rPr>
                <w:rFonts w:hint="eastAsia"/>
              </w:rPr>
              <w:t>22</w:t>
            </w:r>
          </w:p>
          <w:p w14:paraId="4D4DCEA0" w14:textId="77777777" w:rsidR="008D549F" w:rsidRDefault="008D549F" w:rsidP="002D2AF5">
            <w:pPr>
              <w:pStyle w:val="a4"/>
            </w:pPr>
            <w:r>
              <w:rPr>
                <w:rFonts w:hint="eastAsia"/>
              </w:rPr>
              <w:t>23</w:t>
            </w:r>
          </w:p>
          <w:p w14:paraId="3CFC9D74" w14:textId="77777777" w:rsidR="008D549F" w:rsidRDefault="008D549F" w:rsidP="002D2AF5">
            <w:pPr>
              <w:pStyle w:val="a4"/>
            </w:pPr>
            <w:r>
              <w:rPr>
                <w:rFonts w:hint="eastAsia"/>
              </w:rPr>
              <w:t>24</w:t>
            </w:r>
          </w:p>
          <w:p w14:paraId="42313000" w14:textId="77777777" w:rsidR="008D549F" w:rsidRDefault="008D549F" w:rsidP="002D2AF5">
            <w:pPr>
              <w:pStyle w:val="a4"/>
            </w:pPr>
            <w:r>
              <w:rPr>
                <w:rFonts w:hint="eastAsia"/>
              </w:rPr>
              <w:t>25</w:t>
            </w:r>
          </w:p>
          <w:p w14:paraId="740B4710" w14:textId="77777777" w:rsidR="008D549F" w:rsidRDefault="008D549F" w:rsidP="002D2AF5">
            <w:pPr>
              <w:pStyle w:val="a4"/>
            </w:pPr>
            <w:r>
              <w:rPr>
                <w:rFonts w:hint="eastAsia"/>
              </w:rPr>
              <w:t>26</w:t>
            </w:r>
          </w:p>
          <w:p w14:paraId="6FB2338F" w14:textId="77777777" w:rsidR="008D549F" w:rsidRDefault="008D549F" w:rsidP="002D2AF5">
            <w:pPr>
              <w:pStyle w:val="a4"/>
            </w:pPr>
            <w:r>
              <w:rPr>
                <w:rFonts w:hint="eastAsia"/>
              </w:rPr>
              <w:t>27</w:t>
            </w:r>
          </w:p>
          <w:p w14:paraId="2270F3CE" w14:textId="77777777" w:rsidR="008D549F" w:rsidRDefault="008D549F" w:rsidP="002D2AF5">
            <w:pPr>
              <w:pStyle w:val="a4"/>
            </w:pPr>
            <w:r>
              <w:rPr>
                <w:rFonts w:hint="eastAsia"/>
              </w:rPr>
              <w:t>28</w:t>
            </w:r>
          </w:p>
          <w:p w14:paraId="6245ED3E" w14:textId="77777777" w:rsidR="008D549F" w:rsidRDefault="008D549F" w:rsidP="002D2AF5">
            <w:pPr>
              <w:pStyle w:val="a4"/>
            </w:pPr>
            <w:r>
              <w:rPr>
                <w:rFonts w:hint="eastAsia"/>
              </w:rPr>
              <w:t>29</w:t>
            </w:r>
          </w:p>
          <w:p w14:paraId="2FAB4156" w14:textId="77777777" w:rsidR="008D549F" w:rsidRDefault="008D549F" w:rsidP="002D2AF5">
            <w:pPr>
              <w:pStyle w:val="a4"/>
            </w:pPr>
            <w:r>
              <w:rPr>
                <w:rFonts w:hint="eastAsia"/>
              </w:rPr>
              <w:t>30</w:t>
            </w:r>
          </w:p>
          <w:p w14:paraId="57F6439A" w14:textId="77777777" w:rsidR="008D549F" w:rsidRDefault="008D549F" w:rsidP="002D2AF5">
            <w:pPr>
              <w:pStyle w:val="a4"/>
            </w:pPr>
            <w:r>
              <w:rPr>
                <w:rFonts w:hint="eastAsia"/>
              </w:rPr>
              <w:t>31</w:t>
            </w:r>
          </w:p>
          <w:p w14:paraId="1D8C501A" w14:textId="77777777" w:rsidR="008D549F" w:rsidRDefault="008D549F" w:rsidP="002D2AF5">
            <w:pPr>
              <w:pStyle w:val="a4"/>
            </w:pPr>
            <w:r>
              <w:rPr>
                <w:rFonts w:hint="eastAsia"/>
              </w:rPr>
              <w:t>32</w:t>
            </w:r>
          </w:p>
          <w:p w14:paraId="2AE9B12A" w14:textId="77777777" w:rsidR="008D549F" w:rsidRDefault="008D549F" w:rsidP="002D2AF5">
            <w:pPr>
              <w:pStyle w:val="a4"/>
            </w:pPr>
            <w:r>
              <w:rPr>
                <w:rFonts w:hint="eastAsia"/>
              </w:rPr>
              <w:t>33</w:t>
            </w:r>
          </w:p>
          <w:p w14:paraId="623E692E" w14:textId="77777777" w:rsidR="008D549F" w:rsidRDefault="008D549F" w:rsidP="002D2AF5">
            <w:pPr>
              <w:pStyle w:val="a4"/>
            </w:pPr>
            <w:r>
              <w:rPr>
                <w:rFonts w:hint="eastAsia"/>
              </w:rPr>
              <w:t>34</w:t>
            </w:r>
          </w:p>
          <w:p w14:paraId="0F55EA26" w14:textId="77777777" w:rsidR="008D549F" w:rsidRDefault="008D549F" w:rsidP="002D2AF5">
            <w:pPr>
              <w:pStyle w:val="a4"/>
            </w:pPr>
            <w:r>
              <w:rPr>
                <w:rFonts w:hint="eastAsia"/>
              </w:rPr>
              <w:t>35</w:t>
            </w:r>
          </w:p>
          <w:p w14:paraId="6E045E83" w14:textId="77777777" w:rsidR="008D549F" w:rsidRDefault="008D549F" w:rsidP="002D2AF5">
            <w:pPr>
              <w:pStyle w:val="a4"/>
            </w:pPr>
            <w:r>
              <w:rPr>
                <w:rFonts w:hint="eastAsia"/>
              </w:rPr>
              <w:t>36</w:t>
            </w:r>
          </w:p>
          <w:p w14:paraId="38AAB5F6" w14:textId="77777777" w:rsidR="008D549F" w:rsidRDefault="008D549F" w:rsidP="002D2AF5">
            <w:pPr>
              <w:pStyle w:val="a4"/>
            </w:pPr>
            <w:r>
              <w:rPr>
                <w:rFonts w:hint="eastAsia"/>
              </w:rPr>
              <w:t>37</w:t>
            </w:r>
          </w:p>
          <w:p w14:paraId="08136747" w14:textId="77777777" w:rsidR="008D549F" w:rsidRDefault="008D549F" w:rsidP="002D2AF5">
            <w:pPr>
              <w:pStyle w:val="a4"/>
            </w:pPr>
            <w:r>
              <w:rPr>
                <w:rFonts w:hint="eastAsia"/>
              </w:rPr>
              <w:t>38</w:t>
            </w:r>
          </w:p>
          <w:p w14:paraId="6B6DB827" w14:textId="77777777" w:rsidR="008D549F" w:rsidRDefault="008D549F" w:rsidP="002D2AF5">
            <w:pPr>
              <w:pStyle w:val="a4"/>
            </w:pPr>
            <w:r>
              <w:rPr>
                <w:rFonts w:hint="eastAsia"/>
              </w:rPr>
              <w:t>39</w:t>
            </w:r>
          </w:p>
          <w:p w14:paraId="01869A8D" w14:textId="21550D4C" w:rsidR="008D549F" w:rsidRPr="00185935" w:rsidRDefault="008D549F" w:rsidP="002D2AF5">
            <w:pPr>
              <w:pStyle w:val="a4"/>
            </w:pPr>
          </w:p>
        </w:tc>
        <w:tc>
          <w:tcPr>
            <w:tcW w:w="10631" w:type="dxa"/>
          </w:tcPr>
          <w:p w14:paraId="198D4832" w14:textId="77777777" w:rsidR="002D2AF5" w:rsidRDefault="002D2AF5" w:rsidP="002D2AF5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&lt;!</w:t>
            </w:r>
            <w:r>
              <w:rPr>
                <w:rFonts w:cs="굴림체"/>
                <w:color w:val="3F7F7F"/>
                <w:kern w:val="0"/>
                <w:szCs w:val="20"/>
              </w:rPr>
              <w:t>DOCTYPE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008080"/>
                <w:kern w:val="0"/>
                <w:szCs w:val="20"/>
              </w:rPr>
              <w:t>html&gt;</w:t>
            </w:r>
          </w:p>
          <w:p w14:paraId="5C1778CF" w14:textId="77777777" w:rsidR="002D2AF5" w:rsidRDefault="002D2AF5" w:rsidP="002D2AF5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html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0B828474" w14:textId="77777777" w:rsidR="002D2AF5" w:rsidRDefault="002D2AF5" w:rsidP="002D2AF5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head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29201528" w14:textId="77777777" w:rsidR="002D2AF5" w:rsidRDefault="002D2AF5" w:rsidP="002D2AF5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meta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http-equiv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"Content-Type"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content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"text/html; charset=UTF-8"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ED87027" w14:textId="77777777" w:rsidR="002D2AF5" w:rsidRDefault="002D2AF5" w:rsidP="002D2AF5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style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60537317" w14:textId="77777777" w:rsidR="002D2AF5" w:rsidRDefault="002D2AF5" w:rsidP="002D2AF5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 w:rsidRPr="00D831E8">
              <w:rPr>
                <w:rFonts w:cs="굴림체"/>
                <w:color w:val="3F7F7F"/>
                <w:kern w:val="0"/>
                <w:szCs w:val="20"/>
                <w:shd w:val="clear" w:color="auto" w:fill="CCFFFF"/>
              </w:rPr>
              <w:t>div.test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{</w:t>
            </w:r>
          </w:p>
          <w:p w14:paraId="7C731AE9" w14:textId="77777777" w:rsidR="002D2AF5" w:rsidRDefault="002D2AF5" w:rsidP="002D2AF5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 w:rsidRPr="00895425">
              <w:rPr>
                <w:rFonts w:cs="굴림체"/>
                <w:color w:val="7F007F"/>
                <w:kern w:val="0"/>
                <w:szCs w:val="20"/>
                <w:shd w:val="clear" w:color="auto" w:fill="FFFFCC"/>
              </w:rPr>
              <w:t>width</w:t>
            </w:r>
            <w:r w:rsidRPr="00895425">
              <w:rPr>
                <w:rFonts w:cs="굴림체"/>
                <w:color w:val="000000"/>
                <w:kern w:val="0"/>
                <w:szCs w:val="20"/>
                <w:shd w:val="clear" w:color="auto" w:fill="FFFFCC"/>
              </w:rPr>
              <w:t xml:space="preserve">: </w:t>
            </w:r>
            <w:r w:rsidRPr="00895425">
              <w:rPr>
                <w:rFonts w:cs="굴림체"/>
                <w:color w:val="2A00E1"/>
                <w:kern w:val="0"/>
                <w:szCs w:val="20"/>
                <w:shd w:val="clear" w:color="auto" w:fill="FFFFCC"/>
              </w:rPr>
              <w:t>900px</w:t>
            </w:r>
            <w:r w:rsidRPr="00895425">
              <w:rPr>
                <w:rFonts w:cs="굴림체"/>
                <w:color w:val="000000"/>
                <w:kern w:val="0"/>
                <w:szCs w:val="20"/>
                <w:shd w:val="clear" w:color="auto" w:fill="FFFFCC"/>
              </w:rPr>
              <w:t xml:space="preserve">; </w:t>
            </w:r>
            <w:r w:rsidRPr="00895425">
              <w:rPr>
                <w:rFonts w:cs="굴림체"/>
                <w:color w:val="7F007F"/>
                <w:kern w:val="0"/>
                <w:szCs w:val="20"/>
                <w:shd w:val="clear" w:color="auto" w:fill="FFFFCC"/>
              </w:rPr>
              <w:t>margin</w:t>
            </w:r>
            <w:r w:rsidRPr="00895425">
              <w:rPr>
                <w:rFonts w:cs="굴림체"/>
                <w:color w:val="000000"/>
                <w:kern w:val="0"/>
                <w:szCs w:val="20"/>
                <w:shd w:val="clear" w:color="auto" w:fill="FFFFCC"/>
              </w:rPr>
              <w:t xml:space="preserve">: </w:t>
            </w:r>
            <w:r w:rsidRPr="00895425">
              <w:rPr>
                <w:rFonts w:cs="굴림체"/>
                <w:color w:val="2A00E1"/>
                <w:kern w:val="0"/>
                <w:szCs w:val="20"/>
                <w:shd w:val="clear" w:color="auto" w:fill="FFFFCC"/>
              </w:rPr>
              <w:t>auto</w:t>
            </w:r>
            <w:r w:rsidRPr="00895425">
              <w:rPr>
                <w:rFonts w:cs="굴림체"/>
                <w:color w:val="000000"/>
                <w:kern w:val="0"/>
                <w:szCs w:val="20"/>
                <w:shd w:val="clear" w:color="auto" w:fill="FFFFCC"/>
              </w:rPr>
              <w:t>;</w:t>
            </w:r>
          </w:p>
          <w:p w14:paraId="66DC4983" w14:textId="77777777" w:rsidR="002D2AF5" w:rsidRDefault="002D2AF5" w:rsidP="002D2AF5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border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1px solid gray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2BFD23F2" w14:textId="77777777" w:rsidR="002D2AF5" w:rsidRDefault="002D2AF5" w:rsidP="002D2AF5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padding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30px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2958D056" w14:textId="77777777" w:rsidR="002D2AF5" w:rsidRDefault="002D2AF5" w:rsidP="002D2AF5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box-shadow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5px 5px 5px #ddd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4F3D296A" w14:textId="77777777" w:rsidR="002D2AF5" w:rsidRDefault="002D2AF5" w:rsidP="002D2AF5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}</w:t>
            </w:r>
          </w:p>
          <w:p w14:paraId="786AADDB" w14:textId="77BD6415" w:rsidR="002D2AF5" w:rsidRDefault="002D2AF5" w:rsidP="002D2AF5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 w:rsidRPr="00D831E8">
              <w:rPr>
                <w:rFonts w:cs="굴림체"/>
                <w:color w:val="3F7F7F"/>
                <w:kern w:val="0"/>
                <w:szCs w:val="20"/>
                <w:shd w:val="clear" w:color="auto" w:fill="CCFFCC"/>
              </w:rPr>
              <w:t>table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{ </w:t>
            </w:r>
            <w:r>
              <w:rPr>
                <w:rFonts w:cs="굴림체"/>
                <w:color w:val="7F007F"/>
                <w:kern w:val="0"/>
                <w:szCs w:val="20"/>
              </w:rPr>
              <w:t>border-collapse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collapse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 w:rsidRPr="00895425">
              <w:rPr>
                <w:rFonts w:cs="굴림체"/>
                <w:color w:val="7F007F"/>
                <w:kern w:val="0"/>
                <w:szCs w:val="20"/>
                <w:shd w:val="clear" w:color="auto" w:fill="FFFFCC"/>
              </w:rPr>
              <w:t>width</w:t>
            </w:r>
            <w:r w:rsidRPr="00895425">
              <w:rPr>
                <w:rFonts w:cs="굴림체"/>
                <w:color w:val="000000"/>
                <w:kern w:val="0"/>
                <w:szCs w:val="20"/>
                <w:shd w:val="clear" w:color="auto" w:fill="FFFFCC"/>
              </w:rPr>
              <w:t xml:space="preserve">: </w:t>
            </w:r>
            <w:r w:rsidRPr="00895425">
              <w:rPr>
                <w:rFonts w:cs="굴림체"/>
                <w:color w:val="2A00E1"/>
                <w:kern w:val="0"/>
                <w:szCs w:val="20"/>
                <w:shd w:val="clear" w:color="auto" w:fill="FFFFCC"/>
              </w:rPr>
              <w:t>700px</w:t>
            </w:r>
            <w:r w:rsidRPr="00895425">
              <w:rPr>
                <w:rFonts w:cs="굴림체"/>
                <w:color w:val="000000"/>
                <w:kern w:val="0"/>
                <w:szCs w:val="20"/>
                <w:shd w:val="clear" w:color="auto" w:fill="FFFFCC"/>
              </w:rPr>
              <w:t xml:space="preserve">; </w:t>
            </w:r>
            <w:r w:rsidRPr="00895425">
              <w:rPr>
                <w:rFonts w:cs="굴림체"/>
                <w:color w:val="7F007F"/>
                <w:kern w:val="0"/>
                <w:szCs w:val="20"/>
                <w:shd w:val="clear" w:color="auto" w:fill="FFFFCC"/>
              </w:rPr>
              <w:t>height</w:t>
            </w:r>
            <w:r w:rsidRPr="00895425">
              <w:rPr>
                <w:rFonts w:cs="굴림체"/>
                <w:color w:val="000000"/>
                <w:kern w:val="0"/>
                <w:szCs w:val="20"/>
                <w:shd w:val="clear" w:color="auto" w:fill="FFFFCC"/>
              </w:rPr>
              <w:t xml:space="preserve">: </w:t>
            </w:r>
            <w:r w:rsidRPr="00895425">
              <w:rPr>
                <w:rFonts w:cs="굴림체"/>
                <w:color w:val="2A00E1"/>
                <w:kern w:val="0"/>
                <w:szCs w:val="20"/>
                <w:shd w:val="clear" w:color="auto" w:fill="FFFFCC"/>
              </w:rPr>
              <w:t>700px</w:t>
            </w:r>
            <w:r w:rsidRPr="00895425">
              <w:rPr>
                <w:rFonts w:cs="굴림체"/>
                <w:color w:val="000000"/>
                <w:kern w:val="0"/>
                <w:szCs w:val="20"/>
                <w:shd w:val="clear" w:color="auto" w:fill="FFFFCC"/>
              </w:rPr>
              <w:t>;</w:t>
            </w:r>
            <w:r w:rsidR="00895425" w:rsidRPr="00895425">
              <w:t xml:space="preserve"> </w:t>
            </w:r>
            <w:r>
              <w:rPr>
                <w:rFonts w:cs="굴림체"/>
                <w:color w:val="000000"/>
                <w:kern w:val="0"/>
                <w:szCs w:val="20"/>
              </w:rPr>
              <w:t>}</w:t>
            </w:r>
          </w:p>
          <w:p w14:paraId="2F9CAF68" w14:textId="77777777" w:rsidR="002D2AF5" w:rsidRDefault="002D2AF5" w:rsidP="002D2AF5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{ </w:t>
            </w:r>
            <w:r>
              <w:rPr>
                <w:rFonts w:cs="굴림체"/>
                <w:color w:val="7F007F"/>
                <w:kern w:val="0"/>
                <w:szCs w:val="20"/>
              </w:rPr>
              <w:t>border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1px solid gray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vertical-align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top</w:t>
            </w:r>
            <w:r>
              <w:rPr>
                <w:rFonts w:cs="굴림체"/>
                <w:color w:val="000000"/>
                <w:kern w:val="0"/>
                <w:szCs w:val="20"/>
              </w:rPr>
              <w:t>; }</w:t>
            </w:r>
          </w:p>
          <w:p w14:paraId="29020492" w14:textId="77777777" w:rsidR="002D2AF5" w:rsidRDefault="002D2AF5" w:rsidP="002D2AF5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{ </w:t>
            </w:r>
            <w:r>
              <w:rPr>
                <w:rFonts w:cs="굴림체"/>
                <w:color w:val="7F007F"/>
                <w:kern w:val="0"/>
                <w:szCs w:val="20"/>
              </w:rPr>
              <w:t>background-color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#dddddd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border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1px solid gray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height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30px</w:t>
            </w:r>
            <w:r>
              <w:rPr>
                <w:rFonts w:cs="굴림체"/>
                <w:color w:val="000000"/>
                <w:kern w:val="0"/>
                <w:szCs w:val="20"/>
              </w:rPr>
              <w:t>; }</w:t>
            </w:r>
          </w:p>
          <w:p w14:paraId="4D761C12" w14:textId="77777777" w:rsidR="002D2AF5" w:rsidRDefault="002D2AF5" w:rsidP="002D2AF5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3F7F7F"/>
                <w:kern w:val="0"/>
                <w:szCs w:val="20"/>
              </w:rPr>
              <w:t>td:nth-child</w:t>
            </w:r>
            <w:r>
              <w:rPr>
                <w:rFonts w:cs="굴림체"/>
                <w:color w:val="000000"/>
                <w:kern w:val="0"/>
                <w:szCs w:val="20"/>
              </w:rPr>
              <w:t>(</w:t>
            </w:r>
            <w:r>
              <w:rPr>
                <w:rFonts w:cs="굴림체"/>
                <w:color w:val="3F7F7F"/>
                <w:kern w:val="0"/>
                <w:szCs w:val="20"/>
              </w:rPr>
              <w:t>1</w:t>
            </w:r>
            <w:r>
              <w:rPr>
                <w:rFonts w:cs="굴림체"/>
                <w:color w:val="000000"/>
                <w:kern w:val="0"/>
                <w:szCs w:val="20"/>
              </w:rPr>
              <w:t>)</w:t>
            </w:r>
            <w:r>
              <w:rPr>
                <w:rFonts w:cs="굴림체"/>
                <w:color w:val="3F7F7F"/>
                <w:kern w:val="0"/>
                <w:szCs w:val="20"/>
              </w:rPr>
              <w:t>,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3F7F7F"/>
                <w:kern w:val="0"/>
                <w:szCs w:val="20"/>
              </w:rPr>
              <w:t>th:nth-child</w:t>
            </w:r>
            <w:r>
              <w:rPr>
                <w:rFonts w:cs="굴림체"/>
                <w:color w:val="000000"/>
                <w:kern w:val="0"/>
                <w:szCs w:val="20"/>
              </w:rPr>
              <w:t>(</w:t>
            </w:r>
            <w:r>
              <w:rPr>
                <w:rFonts w:cs="굴림체"/>
                <w:color w:val="3F7F7F"/>
                <w:kern w:val="0"/>
                <w:szCs w:val="20"/>
              </w:rPr>
              <w:t>1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) { </w:t>
            </w:r>
            <w:r>
              <w:rPr>
                <w:rFonts w:cs="굴림체"/>
                <w:color w:val="7F007F"/>
                <w:kern w:val="0"/>
                <w:szCs w:val="20"/>
              </w:rPr>
              <w:t>color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red</w:t>
            </w:r>
            <w:r>
              <w:rPr>
                <w:rFonts w:cs="굴림체"/>
                <w:color w:val="000000"/>
                <w:kern w:val="0"/>
                <w:szCs w:val="20"/>
              </w:rPr>
              <w:t>; }</w:t>
            </w:r>
          </w:p>
          <w:p w14:paraId="471FBFDF" w14:textId="77777777" w:rsidR="002D2AF5" w:rsidRDefault="002D2AF5" w:rsidP="002D2AF5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style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2810A5FB" w14:textId="77777777" w:rsidR="002D2AF5" w:rsidRDefault="002D2AF5" w:rsidP="002D2AF5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head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21BC4B1A" w14:textId="77777777" w:rsidR="002D2AF5" w:rsidRDefault="002D2AF5" w:rsidP="002D2AF5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body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F99F1C5" w14:textId="77777777" w:rsidR="002D2AF5" w:rsidRDefault="002D2AF5" w:rsidP="002D2AF5">
            <w:pPr>
              <w:pStyle w:val="a4"/>
              <w:rPr>
                <w:rFonts w:cs="굴림체"/>
                <w:kern w:val="0"/>
                <w:szCs w:val="20"/>
              </w:rPr>
            </w:pPr>
          </w:p>
          <w:p w14:paraId="5FDCFDCA" w14:textId="77777777" w:rsidR="002D2AF5" w:rsidRDefault="002D2AF5" w:rsidP="002D2AF5">
            <w:pPr>
              <w:pStyle w:val="a4"/>
              <w:rPr>
                <w:rFonts w:cs="굴림체"/>
                <w:kern w:val="0"/>
                <w:szCs w:val="20"/>
              </w:rPr>
            </w:pPr>
            <w:r w:rsidRPr="00D831E8">
              <w:rPr>
                <w:rFonts w:cs="굴림체"/>
                <w:color w:val="008080"/>
                <w:kern w:val="0"/>
                <w:szCs w:val="20"/>
                <w:shd w:val="clear" w:color="auto" w:fill="CCFFFF"/>
              </w:rPr>
              <w:t>&lt;</w:t>
            </w:r>
            <w:r w:rsidRPr="00D831E8">
              <w:rPr>
                <w:rFonts w:cs="굴림체"/>
                <w:color w:val="3F7F7F"/>
                <w:kern w:val="0"/>
                <w:szCs w:val="20"/>
                <w:shd w:val="clear" w:color="auto" w:fill="CCFFFF"/>
              </w:rPr>
              <w:t>div</w:t>
            </w:r>
            <w:r w:rsidRPr="00D831E8">
              <w:rPr>
                <w:rFonts w:cs="굴림체"/>
                <w:kern w:val="0"/>
                <w:szCs w:val="20"/>
                <w:shd w:val="clear" w:color="auto" w:fill="CCFFFF"/>
              </w:rPr>
              <w:t xml:space="preserve"> </w:t>
            </w:r>
            <w:r w:rsidRPr="00D831E8">
              <w:rPr>
                <w:rFonts w:cs="굴림체"/>
                <w:color w:val="7F007F"/>
                <w:kern w:val="0"/>
                <w:szCs w:val="20"/>
                <w:shd w:val="clear" w:color="auto" w:fill="CCFFFF"/>
              </w:rPr>
              <w:t>class</w:t>
            </w:r>
            <w:r w:rsidRPr="00D831E8">
              <w:rPr>
                <w:rFonts w:cs="굴림체"/>
                <w:color w:val="000000"/>
                <w:kern w:val="0"/>
                <w:szCs w:val="20"/>
                <w:shd w:val="clear" w:color="auto" w:fill="CCFFFF"/>
              </w:rPr>
              <w:t>=</w:t>
            </w:r>
            <w:r w:rsidRPr="00D831E8">
              <w:rPr>
                <w:rFonts w:cs="굴림체"/>
                <w:color w:val="2A00FF"/>
                <w:kern w:val="0"/>
                <w:szCs w:val="20"/>
                <w:shd w:val="clear" w:color="auto" w:fill="CCFFFF"/>
              </w:rPr>
              <w:t>"test"</w:t>
            </w:r>
            <w:r w:rsidRPr="00D831E8">
              <w:rPr>
                <w:rFonts w:cs="굴림체"/>
                <w:color w:val="008080"/>
                <w:kern w:val="0"/>
                <w:szCs w:val="20"/>
                <w:shd w:val="clear" w:color="auto" w:fill="CCFFFF"/>
              </w:rPr>
              <w:t>&gt;</w:t>
            </w:r>
          </w:p>
          <w:p w14:paraId="3C010573" w14:textId="77777777" w:rsidR="002D2AF5" w:rsidRDefault="002D2AF5" w:rsidP="002D2AF5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h1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2015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7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월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h1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0E3AE92B" w14:textId="77777777" w:rsidR="002D2AF5" w:rsidRDefault="002D2AF5" w:rsidP="002D2AF5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 w:rsidRPr="00D831E8">
              <w:rPr>
                <w:rFonts w:cs="굴림체"/>
                <w:color w:val="008080"/>
                <w:kern w:val="0"/>
                <w:szCs w:val="20"/>
                <w:shd w:val="clear" w:color="auto" w:fill="CCFFCC"/>
              </w:rPr>
              <w:t>&lt;</w:t>
            </w:r>
            <w:r w:rsidRPr="00D831E8">
              <w:rPr>
                <w:rFonts w:cs="굴림체"/>
                <w:color w:val="3F7F7F"/>
                <w:kern w:val="0"/>
                <w:szCs w:val="20"/>
                <w:shd w:val="clear" w:color="auto" w:fill="CCFFCC"/>
              </w:rPr>
              <w:t>table</w:t>
            </w:r>
            <w:r w:rsidRPr="00D831E8">
              <w:rPr>
                <w:rFonts w:cs="굴림체"/>
                <w:color w:val="008080"/>
                <w:kern w:val="0"/>
                <w:szCs w:val="20"/>
                <w:shd w:val="clear" w:color="auto" w:fill="CCFFCC"/>
              </w:rPr>
              <w:t>&gt;</w:t>
            </w:r>
          </w:p>
          <w:p w14:paraId="050FC8AD" w14:textId="77777777" w:rsidR="002D2AF5" w:rsidRDefault="002D2AF5" w:rsidP="002D2AF5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thead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9925536" w14:textId="77777777" w:rsidR="002D2AF5" w:rsidRDefault="002D2AF5" w:rsidP="002D2AF5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tr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0DDBD395" w14:textId="77777777" w:rsidR="002D2AF5" w:rsidRDefault="002D2AF5" w:rsidP="002D2AF5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일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월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화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수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목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금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토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550C23C" w14:textId="77777777" w:rsidR="002D2AF5" w:rsidRDefault="002D2AF5" w:rsidP="002D2AF5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tr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6386019" w14:textId="77777777" w:rsidR="002D2AF5" w:rsidRDefault="002D2AF5" w:rsidP="002D2AF5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thead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12891518" w14:textId="77777777" w:rsidR="00F6085E" w:rsidRDefault="002D2AF5" w:rsidP="002D2AF5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tbody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704D1C1" w14:textId="78C401E1" w:rsidR="002D2AF5" w:rsidRDefault="002D2AF5" w:rsidP="002D2AF5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tr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1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2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3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4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&gt;&lt;/</w:t>
            </w:r>
            <w:r>
              <w:rPr>
                <w:rFonts w:cs="굴림체"/>
                <w:color w:val="3F7F7F"/>
                <w:kern w:val="0"/>
                <w:szCs w:val="20"/>
              </w:rPr>
              <w:t>tr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1EEFA312" w14:textId="77777777" w:rsidR="002D2AF5" w:rsidRDefault="002D2AF5" w:rsidP="002D2AF5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tr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5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6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7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8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9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10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11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&gt;&lt;/</w:t>
            </w:r>
            <w:r>
              <w:rPr>
                <w:rFonts w:cs="굴림체"/>
                <w:color w:val="3F7F7F"/>
                <w:kern w:val="0"/>
                <w:szCs w:val="20"/>
              </w:rPr>
              <w:t>tr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6A4FA7BA" w14:textId="77777777" w:rsidR="002D2AF5" w:rsidRDefault="002D2AF5" w:rsidP="002D2AF5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tr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12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13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15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16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16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17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18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&gt;&lt;/</w:t>
            </w:r>
            <w:r>
              <w:rPr>
                <w:rFonts w:cs="굴림체"/>
                <w:color w:val="3F7F7F"/>
                <w:kern w:val="0"/>
                <w:szCs w:val="20"/>
              </w:rPr>
              <w:t>tr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0CE281A3" w14:textId="77777777" w:rsidR="002D2AF5" w:rsidRDefault="002D2AF5" w:rsidP="002D2AF5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tr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19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20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21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22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23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24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25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&gt;&lt;/</w:t>
            </w:r>
            <w:r>
              <w:rPr>
                <w:rFonts w:cs="굴림체"/>
                <w:color w:val="3F7F7F"/>
                <w:kern w:val="0"/>
                <w:szCs w:val="20"/>
              </w:rPr>
              <w:t>tr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6893EF61" w14:textId="77777777" w:rsidR="002D2AF5" w:rsidRDefault="002D2AF5" w:rsidP="002D2AF5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tr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26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27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28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29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30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31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&gt;&lt;/</w:t>
            </w:r>
            <w:r>
              <w:rPr>
                <w:rFonts w:cs="굴림체"/>
                <w:color w:val="3F7F7F"/>
                <w:kern w:val="0"/>
                <w:szCs w:val="20"/>
              </w:rPr>
              <w:t>tr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0E5339AD" w14:textId="77777777" w:rsidR="002D2AF5" w:rsidRDefault="002D2AF5" w:rsidP="002D2AF5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tbody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6F030EAA" w14:textId="77777777" w:rsidR="00F6085E" w:rsidRDefault="002D2AF5" w:rsidP="002D2AF5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table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6E36A154" w14:textId="432EA1D4" w:rsidR="002D2AF5" w:rsidRDefault="002D2AF5" w:rsidP="002D2AF5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div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0D7F3B9" w14:textId="77777777" w:rsidR="002D2AF5" w:rsidRDefault="002D2AF5" w:rsidP="002D2AF5">
            <w:pPr>
              <w:pStyle w:val="a4"/>
              <w:rPr>
                <w:rFonts w:cs="굴림체"/>
                <w:kern w:val="0"/>
                <w:szCs w:val="20"/>
              </w:rPr>
            </w:pPr>
          </w:p>
          <w:p w14:paraId="37ADE2BD" w14:textId="77777777" w:rsidR="002D2AF5" w:rsidRDefault="002D2AF5" w:rsidP="002D2AF5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body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24E04108" w14:textId="77777777" w:rsidR="002D2AF5" w:rsidRDefault="002D2AF5" w:rsidP="002D2AF5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html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23E3C4C1" w14:textId="77777777" w:rsidR="008D549F" w:rsidRPr="002D2AF5" w:rsidRDefault="008D549F" w:rsidP="002D2AF5">
            <w:pPr>
              <w:pStyle w:val="a4"/>
            </w:pPr>
          </w:p>
        </w:tc>
      </w:tr>
    </w:tbl>
    <w:p w14:paraId="3E12EE75" w14:textId="6732E6D1" w:rsidR="00AB3E3E" w:rsidRDefault="00AB3E3E" w:rsidP="00AB3E3E"/>
    <w:p w14:paraId="26CDE021" w14:textId="367F643F" w:rsidR="001015E7" w:rsidRDefault="001015E7" w:rsidP="00AB3E3E"/>
    <w:p w14:paraId="0CB9F29F" w14:textId="77777777" w:rsidR="00F6085E" w:rsidRDefault="001015E7" w:rsidP="00AB3E3E">
      <w:r w:rsidRPr="00D831E8">
        <w:rPr>
          <w:rFonts w:cs="굴림체"/>
          <w:color w:val="3F7F7F"/>
          <w:kern w:val="0"/>
          <w:szCs w:val="20"/>
          <w:shd w:val="clear" w:color="auto" w:fill="CCFFFF"/>
        </w:rPr>
        <w:t>div.test</w:t>
      </w:r>
    </w:p>
    <w:p w14:paraId="160840A7" w14:textId="77777777" w:rsidR="00F6085E" w:rsidRDefault="001015E7" w:rsidP="00AB3E3E">
      <w:r>
        <w:rPr>
          <w:rFonts w:hint="eastAsia"/>
        </w:rPr>
        <w:t xml:space="preserve"> </w:t>
      </w:r>
      <w:r>
        <w:t xml:space="preserve"> width</w:t>
      </w:r>
      <w:r w:rsidR="007C0CC8">
        <w:t xml:space="preserve"> =</w:t>
      </w:r>
      <w:r>
        <w:rPr>
          <w:rFonts w:hint="eastAsia"/>
        </w:rPr>
        <w:t xml:space="preserve"> </w:t>
      </w:r>
      <w:r>
        <w:t>900px</w:t>
      </w:r>
    </w:p>
    <w:p w14:paraId="6DDE40C1" w14:textId="45743453" w:rsidR="001015E7" w:rsidRDefault="001015E7" w:rsidP="00AB3E3E">
      <w:r>
        <w:rPr>
          <w:rFonts w:hint="eastAsia"/>
        </w:rPr>
        <w:t xml:space="preserve"> </w:t>
      </w:r>
      <w:r>
        <w:t xml:space="preserve"> height</w:t>
      </w:r>
      <w:r w:rsidR="007C0CC8">
        <w:t xml:space="preserve"> = </w:t>
      </w:r>
      <w:r>
        <w:rPr>
          <w:rFonts w:hint="eastAsia"/>
        </w:rPr>
        <w:t>내부 내용</w:t>
      </w:r>
      <w:r w:rsidR="007C0CC8">
        <w:rPr>
          <w:rFonts w:hint="eastAsia"/>
        </w:rPr>
        <w:t xml:space="preserve">의 </w:t>
      </w:r>
      <w:r w:rsidR="006300D0">
        <w:rPr>
          <w:rFonts w:hint="eastAsia"/>
        </w:rPr>
        <w:t xml:space="preserve">높이 </w:t>
      </w:r>
      <w:r w:rsidR="006300D0">
        <w:t>+</w:t>
      </w:r>
      <w:r w:rsidR="006300D0">
        <w:rPr>
          <w:rFonts w:hint="eastAsia"/>
        </w:rPr>
        <w:t xml:space="preserve"> </w:t>
      </w:r>
      <w:r w:rsidR="006300D0">
        <w:t>padding</w:t>
      </w:r>
    </w:p>
    <w:p w14:paraId="636C34A7" w14:textId="77777777" w:rsidR="001015E7" w:rsidRDefault="001015E7" w:rsidP="00AB3E3E"/>
    <w:p w14:paraId="444C0C04" w14:textId="77777777" w:rsidR="001015E7" w:rsidRPr="001015E7" w:rsidRDefault="001015E7" w:rsidP="00AB3E3E"/>
    <w:p w14:paraId="2990E3C9" w14:textId="77777777" w:rsidR="001015E7" w:rsidRPr="008D549F" w:rsidRDefault="001015E7" w:rsidP="00AB3E3E"/>
    <w:p w14:paraId="72BEDB43" w14:textId="12B35706" w:rsidR="00AB3E3E" w:rsidRPr="00AB3E3E" w:rsidRDefault="00895425" w:rsidP="00AB3E3E">
      <w:r>
        <w:rPr>
          <w:noProof/>
        </w:rPr>
        <w:lastRenderedPageBreak/>
        <w:drawing>
          <wp:inline distT="0" distB="0" distL="0" distR="0" wp14:anchorId="051E431F" wp14:editId="43142ADE">
            <wp:extent cx="6645910" cy="60001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0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6A71" w14:textId="16B1F682" w:rsidR="00AB3E3E" w:rsidRDefault="00AB3E3E" w:rsidP="003F1EFA"/>
    <w:p w14:paraId="444AA009" w14:textId="7DEA45B1" w:rsidR="00987422" w:rsidRDefault="00987422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1F80A1FF" w14:textId="50A81A71" w:rsidR="00987422" w:rsidRDefault="00987422" w:rsidP="00987422">
      <w:pPr>
        <w:pStyle w:val="2"/>
      </w:pPr>
      <w:bookmarkStart w:id="9" w:name="_Toc71529440"/>
      <w:r>
        <w:rPr>
          <w:rFonts w:hint="eastAsia"/>
        </w:rPr>
        <w:lastRenderedPageBreak/>
        <w:t>o</w:t>
      </w:r>
      <w:r>
        <w:t>verflow</w:t>
      </w:r>
      <w:r w:rsidR="00EA21F3">
        <w:t>1</w:t>
      </w:r>
      <w:r w:rsidR="00EA21F3">
        <w:rPr>
          <w:rFonts w:hint="eastAsia"/>
        </w:rPr>
        <w:t>a</w:t>
      </w:r>
      <w:r>
        <w:t>.html</w:t>
      </w:r>
      <w:bookmarkEnd w:id="9"/>
    </w:p>
    <w:p w14:paraId="5474D562" w14:textId="46F7E281" w:rsidR="00987422" w:rsidRPr="00AB3E3E" w:rsidRDefault="00987422" w:rsidP="00987422">
      <w:pPr>
        <w:pStyle w:val="3"/>
      </w:pPr>
      <w:r w:rsidRPr="008D549F">
        <w:t>src/main/webapp/overflow/overflow</w:t>
      </w:r>
      <w:r w:rsidR="00EA21F3">
        <w:t>1a</w:t>
      </w:r>
      <w:r w:rsidRPr="008D549F">
        <w:t>.html</w:t>
      </w:r>
    </w:p>
    <w:tbl>
      <w:tblPr>
        <w:tblStyle w:val="a8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987422" w14:paraId="0B9F3C6C" w14:textId="77777777" w:rsidTr="00092BDE">
        <w:tc>
          <w:tcPr>
            <w:tcW w:w="426" w:type="dxa"/>
          </w:tcPr>
          <w:p w14:paraId="41420DD9" w14:textId="77777777" w:rsidR="00987422" w:rsidRPr="00185935" w:rsidRDefault="00987422" w:rsidP="00ED366E">
            <w:pPr>
              <w:pStyle w:val="a4"/>
            </w:pPr>
            <w:r w:rsidRPr="00185935">
              <w:rPr>
                <w:rFonts w:hint="eastAsia"/>
              </w:rPr>
              <w:t>1</w:t>
            </w:r>
          </w:p>
          <w:p w14:paraId="1E1A1341" w14:textId="77777777" w:rsidR="00987422" w:rsidRPr="00185935" w:rsidRDefault="00987422" w:rsidP="00ED366E">
            <w:pPr>
              <w:pStyle w:val="a4"/>
            </w:pPr>
            <w:r w:rsidRPr="00185935">
              <w:rPr>
                <w:rFonts w:hint="eastAsia"/>
              </w:rPr>
              <w:t>2</w:t>
            </w:r>
          </w:p>
          <w:p w14:paraId="69615AC9" w14:textId="77777777" w:rsidR="00987422" w:rsidRPr="00185935" w:rsidRDefault="00987422" w:rsidP="00ED366E">
            <w:pPr>
              <w:pStyle w:val="a4"/>
            </w:pPr>
            <w:r w:rsidRPr="00185935">
              <w:rPr>
                <w:rFonts w:hint="eastAsia"/>
              </w:rPr>
              <w:t>3</w:t>
            </w:r>
          </w:p>
          <w:p w14:paraId="56E4B75F" w14:textId="77777777" w:rsidR="00987422" w:rsidRPr="00185935" w:rsidRDefault="00987422" w:rsidP="00ED366E">
            <w:pPr>
              <w:pStyle w:val="a4"/>
            </w:pPr>
            <w:r w:rsidRPr="00185935">
              <w:rPr>
                <w:rFonts w:hint="eastAsia"/>
              </w:rPr>
              <w:t>4</w:t>
            </w:r>
          </w:p>
          <w:p w14:paraId="1F5B9600" w14:textId="77777777" w:rsidR="00987422" w:rsidRPr="00185935" w:rsidRDefault="00987422" w:rsidP="00ED366E">
            <w:pPr>
              <w:pStyle w:val="a4"/>
            </w:pPr>
            <w:r w:rsidRPr="00185935">
              <w:rPr>
                <w:rFonts w:hint="eastAsia"/>
              </w:rPr>
              <w:t>5</w:t>
            </w:r>
          </w:p>
          <w:p w14:paraId="1796335A" w14:textId="77777777" w:rsidR="00987422" w:rsidRPr="00185935" w:rsidRDefault="00987422" w:rsidP="00ED366E">
            <w:pPr>
              <w:pStyle w:val="a4"/>
            </w:pPr>
            <w:r w:rsidRPr="00185935">
              <w:rPr>
                <w:rFonts w:hint="eastAsia"/>
              </w:rPr>
              <w:t>6</w:t>
            </w:r>
          </w:p>
          <w:p w14:paraId="783CC3C2" w14:textId="77777777" w:rsidR="00987422" w:rsidRPr="00185935" w:rsidRDefault="00987422" w:rsidP="00ED366E">
            <w:pPr>
              <w:pStyle w:val="a4"/>
            </w:pPr>
            <w:r w:rsidRPr="00185935">
              <w:rPr>
                <w:rFonts w:hint="eastAsia"/>
              </w:rPr>
              <w:t>7</w:t>
            </w:r>
          </w:p>
          <w:p w14:paraId="4E2ECEEE" w14:textId="77777777" w:rsidR="00987422" w:rsidRPr="00185935" w:rsidRDefault="00987422" w:rsidP="00ED366E">
            <w:pPr>
              <w:pStyle w:val="a4"/>
            </w:pPr>
            <w:r w:rsidRPr="00185935">
              <w:rPr>
                <w:rFonts w:hint="eastAsia"/>
              </w:rPr>
              <w:t>8</w:t>
            </w:r>
          </w:p>
          <w:p w14:paraId="74C55833" w14:textId="77777777" w:rsidR="00987422" w:rsidRDefault="00987422" w:rsidP="00ED366E">
            <w:pPr>
              <w:pStyle w:val="a4"/>
            </w:pPr>
            <w:r>
              <w:rPr>
                <w:rFonts w:hint="eastAsia"/>
              </w:rPr>
              <w:t>9</w:t>
            </w:r>
          </w:p>
          <w:p w14:paraId="51D59144" w14:textId="77777777" w:rsidR="00987422" w:rsidRDefault="00987422" w:rsidP="00ED366E">
            <w:pPr>
              <w:pStyle w:val="a4"/>
            </w:pPr>
            <w:r>
              <w:rPr>
                <w:rFonts w:hint="eastAsia"/>
              </w:rPr>
              <w:t>10</w:t>
            </w:r>
          </w:p>
          <w:p w14:paraId="0932B78C" w14:textId="77777777" w:rsidR="00987422" w:rsidRDefault="00987422" w:rsidP="00ED366E">
            <w:pPr>
              <w:pStyle w:val="a4"/>
            </w:pPr>
            <w:r>
              <w:rPr>
                <w:rFonts w:hint="eastAsia"/>
              </w:rPr>
              <w:t>11</w:t>
            </w:r>
          </w:p>
          <w:p w14:paraId="79B8212A" w14:textId="77777777" w:rsidR="00987422" w:rsidRDefault="00987422" w:rsidP="00ED366E">
            <w:pPr>
              <w:pStyle w:val="a4"/>
            </w:pPr>
            <w:r>
              <w:rPr>
                <w:rFonts w:hint="eastAsia"/>
              </w:rPr>
              <w:t>12</w:t>
            </w:r>
          </w:p>
          <w:p w14:paraId="27DD4803" w14:textId="77777777" w:rsidR="00987422" w:rsidRDefault="00987422" w:rsidP="00ED366E">
            <w:pPr>
              <w:pStyle w:val="a4"/>
            </w:pPr>
            <w:r>
              <w:rPr>
                <w:rFonts w:hint="eastAsia"/>
              </w:rPr>
              <w:t>13</w:t>
            </w:r>
          </w:p>
          <w:p w14:paraId="6F206963" w14:textId="77777777" w:rsidR="00987422" w:rsidRDefault="00987422" w:rsidP="00ED366E">
            <w:pPr>
              <w:pStyle w:val="a4"/>
            </w:pPr>
            <w:r>
              <w:rPr>
                <w:rFonts w:hint="eastAsia"/>
              </w:rPr>
              <w:t>14</w:t>
            </w:r>
          </w:p>
          <w:p w14:paraId="4977F40C" w14:textId="77777777" w:rsidR="00987422" w:rsidRDefault="00987422" w:rsidP="00ED366E">
            <w:pPr>
              <w:pStyle w:val="a4"/>
            </w:pPr>
            <w:r>
              <w:rPr>
                <w:rFonts w:hint="eastAsia"/>
              </w:rPr>
              <w:t>15</w:t>
            </w:r>
          </w:p>
          <w:p w14:paraId="19DA5E95" w14:textId="77777777" w:rsidR="00987422" w:rsidRDefault="00987422" w:rsidP="00ED366E">
            <w:pPr>
              <w:pStyle w:val="a4"/>
            </w:pPr>
            <w:r>
              <w:rPr>
                <w:rFonts w:hint="eastAsia"/>
              </w:rPr>
              <w:t>16</w:t>
            </w:r>
          </w:p>
          <w:p w14:paraId="696B3505" w14:textId="77777777" w:rsidR="00987422" w:rsidRDefault="00987422" w:rsidP="00ED366E">
            <w:pPr>
              <w:pStyle w:val="a4"/>
            </w:pPr>
            <w:r>
              <w:rPr>
                <w:rFonts w:hint="eastAsia"/>
              </w:rPr>
              <w:t>17</w:t>
            </w:r>
          </w:p>
          <w:p w14:paraId="50DDF82D" w14:textId="77777777" w:rsidR="00987422" w:rsidRDefault="00987422" w:rsidP="00ED366E">
            <w:pPr>
              <w:pStyle w:val="a4"/>
            </w:pPr>
            <w:r>
              <w:rPr>
                <w:rFonts w:hint="eastAsia"/>
              </w:rPr>
              <w:t>18</w:t>
            </w:r>
          </w:p>
          <w:p w14:paraId="6E86BDBF" w14:textId="77777777" w:rsidR="00987422" w:rsidRDefault="00987422" w:rsidP="00ED366E">
            <w:pPr>
              <w:pStyle w:val="a4"/>
            </w:pPr>
            <w:r>
              <w:rPr>
                <w:rFonts w:hint="eastAsia"/>
              </w:rPr>
              <w:t>19</w:t>
            </w:r>
          </w:p>
          <w:p w14:paraId="422A3BB4" w14:textId="77777777" w:rsidR="00987422" w:rsidRDefault="00987422" w:rsidP="00ED366E">
            <w:pPr>
              <w:pStyle w:val="a4"/>
            </w:pPr>
            <w:r>
              <w:rPr>
                <w:rFonts w:hint="eastAsia"/>
              </w:rPr>
              <w:t>20</w:t>
            </w:r>
          </w:p>
          <w:p w14:paraId="694130D8" w14:textId="77777777" w:rsidR="00987422" w:rsidRDefault="00987422" w:rsidP="00ED366E">
            <w:pPr>
              <w:pStyle w:val="a4"/>
            </w:pPr>
            <w:r>
              <w:rPr>
                <w:rFonts w:hint="eastAsia"/>
              </w:rPr>
              <w:t>21</w:t>
            </w:r>
          </w:p>
          <w:p w14:paraId="04FBC11D" w14:textId="77777777" w:rsidR="00987422" w:rsidRDefault="00987422" w:rsidP="00ED366E">
            <w:pPr>
              <w:pStyle w:val="a4"/>
            </w:pPr>
            <w:r>
              <w:rPr>
                <w:rFonts w:hint="eastAsia"/>
              </w:rPr>
              <w:t>22</w:t>
            </w:r>
          </w:p>
          <w:p w14:paraId="492C2590" w14:textId="77777777" w:rsidR="00987422" w:rsidRDefault="00987422" w:rsidP="00ED366E">
            <w:pPr>
              <w:pStyle w:val="a4"/>
            </w:pPr>
            <w:r>
              <w:rPr>
                <w:rFonts w:hint="eastAsia"/>
              </w:rPr>
              <w:t>23</w:t>
            </w:r>
          </w:p>
          <w:p w14:paraId="3DA9EFB6" w14:textId="77777777" w:rsidR="00987422" w:rsidRDefault="00987422" w:rsidP="00ED366E">
            <w:pPr>
              <w:pStyle w:val="a4"/>
            </w:pPr>
            <w:r>
              <w:rPr>
                <w:rFonts w:hint="eastAsia"/>
              </w:rPr>
              <w:t>24</w:t>
            </w:r>
          </w:p>
          <w:p w14:paraId="3B5DF042" w14:textId="77777777" w:rsidR="00987422" w:rsidRDefault="00987422" w:rsidP="00ED366E">
            <w:pPr>
              <w:pStyle w:val="a4"/>
            </w:pPr>
            <w:r>
              <w:rPr>
                <w:rFonts w:hint="eastAsia"/>
              </w:rPr>
              <w:t>25</w:t>
            </w:r>
          </w:p>
          <w:p w14:paraId="1DD6F755" w14:textId="77777777" w:rsidR="00987422" w:rsidRDefault="00987422" w:rsidP="00ED366E">
            <w:pPr>
              <w:pStyle w:val="a4"/>
            </w:pPr>
            <w:r>
              <w:rPr>
                <w:rFonts w:hint="eastAsia"/>
              </w:rPr>
              <w:t>26</w:t>
            </w:r>
          </w:p>
          <w:p w14:paraId="5ADB4C2C" w14:textId="77777777" w:rsidR="00987422" w:rsidRDefault="00987422" w:rsidP="00ED366E">
            <w:pPr>
              <w:pStyle w:val="a4"/>
            </w:pPr>
            <w:r>
              <w:rPr>
                <w:rFonts w:hint="eastAsia"/>
              </w:rPr>
              <w:t>27</w:t>
            </w:r>
          </w:p>
          <w:p w14:paraId="2A061B16" w14:textId="77777777" w:rsidR="00987422" w:rsidRDefault="00987422" w:rsidP="00ED366E">
            <w:pPr>
              <w:pStyle w:val="a4"/>
            </w:pPr>
            <w:r>
              <w:rPr>
                <w:rFonts w:hint="eastAsia"/>
              </w:rPr>
              <w:t>28</w:t>
            </w:r>
          </w:p>
          <w:p w14:paraId="4749F26F" w14:textId="77777777" w:rsidR="00987422" w:rsidRDefault="00987422" w:rsidP="00ED366E">
            <w:pPr>
              <w:pStyle w:val="a4"/>
            </w:pPr>
            <w:r>
              <w:rPr>
                <w:rFonts w:hint="eastAsia"/>
              </w:rPr>
              <w:t>29</w:t>
            </w:r>
          </w:p>
          <w:p w14:paraId="7AE66530" w14:textId="77777777" w:rsidR="00987422" w:rsidRDefault="00987422" w:rsidP="00ED366E">
            <w:pPr>
              <w:pStyle w:val="a4"/>
            </w:pPr>
            <w:r>
              <w:rPr>
                <w:rFonts w:hint="eastAsia"/>
              </w:rPr>
              <w:t>30</w:t>
            </w:r>
          </w:p>
          <w:p w14:paraId="73C4CC9C" w14:textId="77777777" w:rsidR="00987422" w:rsidRDefault="00987422" w:rsidP="00ED366E">
            <w:pPr>
              <w:pStyle w:val="a4"/>
            </w:pPr>
            <w:r>
              <w:rPr>
                <w:rFonts w:hint="eastAsia"/>
              </w:rPr>
              <w:t>31</w:t>
            </w:r>
          </w:p>
          <w:p w14:paraId="5FEA6558" w14:textId="77777777" w:rsidR="00987422" w:rsidRDefault="00987422" w:rsidP="00ED366E">
            <w:pPr>
              <w:pStyle w:val="a4"/>
            </w:pPr>
            <w:r>
              <w:rPr>
                <w:rFonts w:hint="eastAsia"/>
              </w:rPr>
              <w:t>32</w:t>
            </w:r>
          </w:p>
          <w:p w14:paraId="3E3ED7BB" w14:textId="77777777" w:rsidR="00987422" w:rsidRDefault="00987422" w:rsidP="00ED366E">
            <w:pPr>
              <w:pStyle w:val="a4"/>
            </w:pPr>
            <w:r>
              <w:rPr>
                <w:rFonts w:hint="eastAsia"/>
              </w:rPr>
              <w:t>33</w:t>
            </w:r>
          </w:p>
          <w:p w14:paraId="0BE6F6F4" w14:textId="77777777" w:rsidR="00987422" w:rsidRDefault="00987422" w:rsidP="00ED366E">
            <w:pPr>
              <w:pStyle w:val="a4"/>
            </w:pPr>
            <w:r>
              <w:rPr>
                <w:rFonts w:hint="eastAsia"/>
              </w:rPr>
              <w:t>34</w:t>
            </w:r>
          </w:p>
          <w:p w14:paraId="369CB633" w14:textId="77777777" w:rsidR="00987422" w:rsidRDefault="00987422" w:rsidP="00ED366E">
            <w:pPr>
              <w:pStyle w:val="a4"/>
            </w:pPr>
            <w:r>
              <w:rPr>
                <w:rFonts w:hint="eastAsia"/>
              </w:rPr>
              <w:t>35</w:t>
            </w:r>
          </w:p>
          <w:p w14:paraId="350687E9" w14:textId="77777777" w:rsidR="00987422" w:rsidRDefault="00987422" w:rsidP="00ED366E">
            <w:pPr>
              <w:pStyle w:val="a4"/>
            </w:pPr>
            <w:r>
              <w:rPr>
                <w:rFonts w:hint="eastAsia"/>
              </w:rPr>
              <w:t>36</w:t>
            </w:r>
          </w:p>
          <w:p w14:paraId="5698D720" w14:textId="77777777" w:rsidR="00987422" w:rsidRDefault="00987422" w:rsidP="00ED366E">
            <w:pPr>
              <w:pStyle w:val="a4"/>
            </w:pPr>
            <w:r>
              <w:rPr>
                <w:rFonts w:hint="eastAsia"/>
              </w:rPr>
              <w:t>37</w:t>
            </w:r>
          </w:p>
          <w:p w14:paraId="4081CC87" w14:textId="77777777" w:rsidR="00987422" w:rsidRDefault="00987422" w:rsidP="00ED366E">
            <w:pPr>
              <w:pStyle w:val="a4"/>
            </w:pPr>
            <w:r>
              <w:rPr>
                <w:rFonts w:hint="eastAsia"/>
              </w:rPr>
              <w:t>38</w:t>
            </w:r>
          </w:p>
          <w:p w14:paraId="4E903215" w14:textId="77777777" w:rsidR="00987422" w:rsidRDefault="00987422" w:rsidP="00ED366E">
            <w:pPr>
              <w:pStyle w:val="a4"/>
            </w:pPr>
            <w:r>
              <w:rPr>
                <w:rFonts w:hint="eastAsia"/>
              </w:rPr>
              <w:t>39</w:t>
            </w:r>
          </w:p>
          <w:p w14:paraId="54CC70B8" w14:textId="206AA8F6" w:rsidR="00987422" w:rsidRPr="00185935" w:rsidRDefault="00987422" w:rsidP="00ED366E">
            <w:pPr>
              <w:pStyle w:val="a4"/>
            </w:pPr>
          </w:p>
        </w:tc>
        <w:tc>
          <w:tcPr>
            <w:tcW w:w="10631" w:type="dxa"/>
          </w:tcPr>
          <w:p w14:paraId="7EA4B4F1" w14:textId="77777777" w:rsidR="00ED366E" w:rsidRDefault="00ED366E" w:rsidP="00ED36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&lt;!</w:t>
            </w:r>
            <w:r>
              <w:rPr>
                <w:rFonts w:cs="굴림체"/>
                <w:color w:val="3F7F7F"/>
                <w:kern w:val="0"/>
                <w:szCs w:val="20"/>
              </w:rPr>
              <w:t>DOCTYPE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008080"/>
                <w:kern w:val="0"/>
                <w:szCs w:val="20"/>
              </w:rPr>
              <w:t>html&gt;</w:t>
            </w:r>
          </w:p>
          <w:p w14:paraId="0FBE8846" w14:textId="77777777" w:rsidR="00ED366E" w:rsidRDefault="00ED366E" w:rsidP="00ED36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html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1B7EAFB0" w14:textId="77777777" w:rsidR="00ED366E" w:rsidRDefault="00ED366E" w:rsidP="00ED36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head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6626A6A3" w14:textId="77777777" w:rsidR="00ED366E" w:rsidRDefault="00ED366E" w:rsidP="00ED36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meta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http-equiv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"Content-Type"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content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"text/html; charset=UTF-8"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73D3A1CA" w14:textId="77777777" w:rsidR="00ED366E" w:rsidRDefault="00ED366E" w:rsidP="00ED36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style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18F2B5C6" w14:textId="2A3CF778" w:rsidR="00ED366E" w:rsidRDefault="00ED366E" w:rsidP="00ED36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 w:rsidRPr="0092166F">
              <w:rPr>
                <w:rFonts w:cs="굴림체"/>
                <w:color w:val="3F7F7F"/>
                <w:kern w:val="0"/>
                <w:szCs w:val="20"/>
                <w:shd w:val="clear" w:color="auto" w:fill="CCFFFF"/>
              </w:rPr>
              <w:t>div</w:t>
            </w:r>
            <w:r w:rsidR="00B02BCC">
              <w:rPr>
                <w:rFonts w:cs="굴림체"/>
                <w:color w:val="3F7F7F"/>
                <w:kern w:val="0"/>
                <w:szCs w:val="20"/>
                <w:shd w:val="clear" w:color="auto" w:fill="CCFFFF"/>
              </w:rPr>
              <w:t>.</w:t>
            </w:r>
            <w:r w:rsidRPr="0092166F">
              <w:rPr>
                <w:rFonts w:cs="굴림체"/>
                <w:color w:val="3F7F7F"/>
                <w:kern w:val="0"/>
                <w:szCs w:val="20"/>
                <w:shd w:val="clear" w:color="auto" w:fill="CCFFFF"/>
              </w:rPr>
              <w:t>test</w:t>
            </w:r>
            <w:r w:rsidRPr="0092166F">
              <w:rPr>
                <w:rFonts w:cs="굴림체"/>
                <w:color w:val="000000"/>
                <w:kern w:val="0"/>
                <w:szCs w:val="20"/>
                <w:shd w:val="clear" w:color="auto" w:fill="CCFFFF"/>
              </w:rPr>
              <w:t xml:space="preserve"> </w:t>
            </w:r>
            <w:r>
              <w:rPr>
                <w:rFonts w:cs="굴림체"/>
                <w:color w:val="000000"/>
                <w:kern w:val="0"/>
                <w:szCs w:val="20"/>
              </w:rPr>
              <w:t>{</w:t>
            </w:r>
          </w:p>
          <w:p w14:paraId="32343C48" w14:textId="77777777" w:rsidR="00ED366E" w:rsidRDefault="00ED366E" w:rsidP="00ED36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 w:rsidRPr="0092166F">
              <w:rPr>
                <w:rFonts w:cs="굴림체"/>
                <w:color w:val="7F007F"/>
                <w:kern w:val="0"/>
                <w:szCs w:val="20"/>
                <w:shd w:val="clear" w:color="auto" w:fill="FFFFCC"/>
              </w:rPr>
              <w:t>width</w:t>
            </w:r>
            <w:r w:rsidRPr="0092166F">
              <w:rPr>
                <w:rFonts w:cs="굴림체"/>
                <w:color w:val="000000"/>
                <w:kern w:val="0"/>
                <w:szCs w:val="20"/>
                <w:shd w:val="clear" w:color="auto" w:fill="FFFFCC"/>
              </w:rPr>
              <w:t xml:space="preserve">: </w:t>
            </w:r>
            <w:r w:rsidRPr="0092166F">
              <w:rPr>
                <w:rFonts w:cs="굴림체"/>
                <w:color w:val="2A00E1"/>
                <w:kern w:val="0"/>
                <w:szCs w:val="20"/>
                <w:shd w:val="clear" w:color="auto" w:fill="FFFFCC"/>
              </w:rPr>
              <w:t>600px</w:t>
            </w:r>
            <w:r w:rsidRPr="0092166F">
              <w:rPr>
                <w:rFonts w:cs="굴림체"/>
                <w:color w:val="000000"/>
                <w:kern w:val="0"/>
                <w:szCs w:val="20"/>
                <w:shd w:val="clear" w:color="auto" w:fill="FFFFCC"/>
              </w:rPr>
              <w:t xml:space="preserve">; </w:t>
            </w:r>
            <w:r w:rsidRPr="0092166F">
              <w:rPr>
                <w:rFonts w:cs="굴림체"/>
                <w:color w:val="7F007F"/>
                <w:kern w:val="0"/>
                <w:szCs w:val="20"/>
                <w:shd w:val="clear" w:color="auto" w:fill="FFFFCC"/>
              </w:rPr>
              <w:t>height</w:t>
            </w:r>
            <w:r w:rsidRPr="0092166F">
              <w:rPr>
                <w:rFonts w:cs="굴림체"/>
                <w:color w:val="000000"/>
                <w:kern w:val="0"/>
                <w:szCs w:val="20"/>
                <w:shd w:val="clear" w:color="auto" w:fill="FFFFCC"/>
              </w:rPr>
              <w:t xml:space="preserve">: </w:t>
            </w:r>
            <w:r w:rsidRPr="0092166F">
              <w:rPr>
                <w:rFonts w:cs="굴림체"/>
                <w:color w:val="2A00E1"/>
                <w:kern w:val="0"/>
                <w:szCs w:val="20"/>
                <w:shd w:val="clear" w:color="auto" w:fill="FFFFCC"/>
              </w:rPr>
              <w:t>600px</w:t>
            </w:r>
            <w:r w:rsidRPr="0092166F">
              <w:rPr>
                <w:rFonts w:cs="굴림체"/>
                <w:color w:val="000000"/>
                <w:kern w:val="0"/>
                <w:szCs w:val="20"/>
                <w:shd w:val="clear" w:color="auto" w:fill="FFFFCC"/>
              </w:rPr>
              <w:t>;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margin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auto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18F95759" w14:textId="77777777" w:rsidR="00ED366E" w:rsidRDefault="00ED366E" w:rsidP="00ED36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border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1px solid gray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3098A5DC" w14:textId="77777777" w:rsidR="00ED366E" w:rsidRDefault="00ED366E" w:rsidP="00ED36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padding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30px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6B1FA90F" w14:textId="77777777" w:rsidR="00ED366E" w:rsidRDefault="00ED366E" w:rsidP="00ED36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box-shadow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5px 5px 5px #ddd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38A590DF" w14:textId="77777777" w:rsidR="00ED366E" w:rsidRDefault="00ED366E" w:rsidP="00ED36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}</w:t>
            </w:r>
          </w:p>
          <w:p w14:paraId="42B38E8F" w14:textId="77777777" w:rsidR="00ED366E" w:rsidRDefault="00ED366E" w:rsidP="00ED36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 w:rsidRPr="0092166F">
              <w:rPr>
                <w:rFonts w:cs="굴림체"/>
                <w:color w:val="3F7F7F"/>
                <w:kern w:val="0"/>
                <w:szCs w:val="20"/>
                <w:shd w:val="clear" w:color="auto" w:fill="CCFFCC"/>
              </w:rPr>
              <w:t>table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{ </w:t>
            </w:r>
            <w:r>
              <w:rPr>
                <w:rFonts w:cs="굴림체"/>
                <w:color w:val="7F007F"/>
                <w:kern w:val="0"/>
                <w:szCs w:val="20"/>
              </w:rPr>
              <w:t>border-collapse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collapse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 w:rsidRPr="0092166F">
              <w:rPr>
                <w:rFonts w:cs="굴림체"/>
                <w:color w:val="7F007F"/>
                <w:kern w:val="0"/>
                <w:szCs w:val="20"/>
                <w:shd w:val="clear" w:color="auto" w:fill="FFFFCC"/>
              </w:rPr>
              <w:t>width</w:t>
            </w:r>
            <w:r w:rsidRPr="0092166F">
              <w:rPr>
                <w:rFonts w:cs="굴림체"/>
                <w:color w:val="000000"/>
                <w:kern w:val="0"/>
                <w:szCs w:val="20"/>
                <w:shd w:val="clear" w:color="auto" w:fill="FFFFCC"/>
              </w:rPr>
              <w:t xml:space="preserve">: </w:t>
            </w:r>
            <w:r w:rsidRPr="0092166F">
              <w:rPr>
                <w:rFonts w:cs="굴림체"/>
                <w:color w:val="2A00E1"/>
                <w:kern w:val="0"/>
                <w:szCs w:val="20"/>
                <w:shd w:val="clear" w:color="auto" w:fill="FFFFCC"/>
              </w:rPr>
              <w:t>700px</w:t>
            </w:r>
            <w:r w:rsidRPr="0092166F">
              <w:rPr>
                <w:rFonts w:cs="굴림체"/>
                <w:color w:val="000000"/>
                <w:kern w:val="0"/>
                <w:szCs w:val="20"/>
                <w:shd w:val="clear" w:color="auto" w:fill="FFFFCC"/>
              </w:rPr>
              <w:t xml:space="preserve">; </w:t>
            </w:r>
            <w:r w:rsidRPr="0092166F">
              <w:rPr>
                <w:rFonts w:cs="굴림체"/>
                <w:color w:val="7F007F"/>
                <w:kern w:val="0"/>
                <w:szCs w:val="20"/>
                <w:shd w:val="clear" w:color="auto" w:fill="FFFFCC"/>
              </w:rPr>
              <w:t>height</w:t>
            </w:r>
            <w:r w:rsidRPr="0092166F">
              <w:rPr>
                <w:rFonts w:cs="굴림체"/>
                <w:color w:val="000000"/>
                <w:kern w:val="0"/>
                <w:szCs w:val="20"/>
                <w:shd w:val="clear" w:color="auto" w:fill="FFFFCC"/>
              </w:rPr>
              <w:t xml:space="preserve">: </w:t>
            </w:r>
            <w:r w:rsidRPr="0092166F">
              <w:rPr>
                <w:rFonts w:cs="굴림체"/>
                <w:color w:val="2A00E1"/>
                <w:kern w:val="0"/>
                <w:szCs w:val="20"/>
                <w:shd w:val="clear" w:color="auto" w:fill="FFFFCC"/>
              </w:rPr>
              <w:t>700px</w:t>
            </w:r>
            <w:r w:rsidRPr="0092166F">
              <w:rPr>
                <w:rFonts w:cs="굴림체"/>
                <w:color w:val="000000"/>
                <w:kern w:val="0"/>
                <w:szCs w:val="20"/>
                <w:shd w:val="clear" w:color="auto" w:fill="FFFFCC"/>
              </w:rPr>
              <w:t>;</w:t>
            </w:r>
            <w:r>
              <w:rPr>
                <w:rFonts w:cs="굴림체"/>
                <w:color w:val="000000"/>
                <w:kern w:val="0"/>
                <w:szCs w:val="20"/>
              </w:rPr>
              <w:t>}</w:t>
            </w:r>
          </w:p>
          <w:p w14:paraId="7D70CBBA" w14:textId="77777777" w:rsidR="00ED366E" w:rsidRDefault="00ED366E" w:rsidP="00ED36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{ </w:t>
            </w:r>
            <w:r>
              <w:rPr>
                <w:rFonts w:cs="굴림체"/>
                <w:color w:val="7F007F"/>
                <w:kern w:val="0"/>
                <w:szCs w:val="20"/>
              </w:rPr>
              <w:t>border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1px solid gray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vertical-align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top</w:t>
            </w:r>
            <w:r>
              <w:rPr>
                <w:rFonts w:cs="굴림체"/>
                <w:color w:val="000000"/>
                <w:kern w:val="0"/>
                <w:szCs w:val="20"/>
              </w:rPr>
              <w:t>; }</w:t>
            </w:r>
          </w:p>
          <w:p w14:paraId="6B449F38" w14:textId="77777777" w:rsidR="00ED366E" w:rsidRDefault="00ED366E" w:rsidP="00ED36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{ </w:t>
            </w:r>
            <w:r>
              <w:rPr>
                <w:rFonts w:cs="굴림체"/>
                <w:color w:val="7F007F"/>
                <w:kern w:val="0"/>
                <w:szCs w:val="20"/>
              </w:rPr>
              <w:t>background-color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#dddddd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border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1px solid gray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height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30px</w:t>
            </w:r>
            <w:r>
              <w:rPr>
                <w:rFonts w:cs="굴림체"/>
                <w:color w:val="000000"/>
                <w:kern w:val="0"/>
                <w:szCs w:val="20"/>
              </w:rPr>
              <w:t>; }</w:t>
            </w:r>
          </w:p>
          <w:p w14:paraId="429D22E7" w14:textId="77777777" w:rsidR="00ED366E" w:rsidRDefault="00ED366E" w:rsidP="00ED36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3F7F7F"/>
                <w:kern w:val="0"/>
                <w:szCs w:val="20"/>
              </w:rPr>
              <w:t>td:nth-child</w:t>
            </w:r>
            <w:r>
              <w:rPr>
                <w:rFonts w:cs="굴림체"/>
                <w:color w:val="000000"/>
                <w:kern w:val="0"/>
                <w:szCs w:val="20"/>
              </w:rPr>
              <w:t>(</w:t>
            </w:r>
            <w:r>
              <w:rPr>
                <w:rFonts w:cs="굴림체"/>
                <w:color w:val="3F7F7F"/>
                <w:kern w:val="0"/>
                <w:szCs w:val="20"/>
              </w:rPr>
              <w:t>1</w:t>
            </w:r>
            <w:r>
              <w:rPr>
                <w:rFonts w:cs="굴림체"/>
                <w:color w:val="000000"/>
                <w:kern w:val="0"/>
                <w:szCs w:val="20"/>
              </w:rPr>
              <w:t>)</w:t>
            </w:r>
            <w:r>
              <w:rPr>
                <w:rFonts w:cs="굴림체"/>
                <w:color w:val="3F7F7F"/>
                <w:kern w:val="0"/>
                <w:szCs w:val="20"/>
              </w:rPr>
              <w:t>,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3F7F7F"/>
                <w:kern w:val="0"/>
                <w:szCs w:val="20"/>
              </w:rPr>
              <w:t>th:nth-child</w:t>
            </w:r>
            <w:r>
              <w:rPr>
                <w:rFonts w:cs="굴림체"/>
                <w:color w:val="000000"/>
                <w:kern w:val="0"/>
                <w:szCs w:val="20"/>
              </w:rPr>
              <w:t>(</w:t>
            </w:r>
            <w:r>
              <w:rPr>
                <w:rFonts w:cs="굴림체"/>
                <w:color w:val="3F7F7F"/>
                <w:kern w:val="0"/>
                <w:szCs w:val="20"/>
              </w:rPr>
              <w:t>1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) { </w:t>
            </w:r>
            <w:r>
              <w:rPr>
                <w:rFonts w:cs="굴림체"/>
                <w:color w:val="7F007F"/>
                <w:kern w:val="0"/>
                <w:szCs w:val="20"/>
              </w:rPr>
              <w:t>color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red</w:t>
            </w:r>
            <w:r>
              <w:rPr>
                <w:rFonts w:cs="굴림체"/>
                <w:color w:val="000000"/>
                <w:kern w:val="0"/>
                <w:szCs w:val="20"/>
              </w:rPr>
              <w:t>; }</w:t>
            </w:r>
          </w:p>
          <w:p w14:paraId="2150BFA0" w14:textId="77777777" w:rsidR="00ED366E" w:rsidRDefault="00ED366E" w:rsidP="00ED36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style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31D43072" w14:textId="77777777" w:rsidR="00ED366E" w:rsidRDefault="00ED366E" w:rsidP="00ED36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head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34535EA8" w14:textId="77777777" w:rsidR="00ED366E" w:rsidRDefault="00ED366E" w:rsidP="00ED36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body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7D631351" w14:textId="77777777" w:rsidR="00ED366E" w:rsidRDefault="00ED366E" w:rsidP="00ED366E">
            <w:pPr>
              <w:pStyle w:val="a4"/>
              <w:rPr>
                <w:rFonts w:cs="굴림체"/>
                <w:kern w:val="0"/>
                <w:szCs w:val="20"/>
              </w:rPr>
            </w:pPr>
          </w:p>
          <w:p w14:paraId="5CE904C8" w14:textId="52091C3F" w:rsidR="00ED366E" w:rsidRDefault="00ED366E" w:rsidP="00ED366E">
            <w:pPr>
              <w:pStyle w:val="a4"/>
              <w:rPr>
                <w:rFonts w:cs="굴림체"/>
                <w:kern w:val="0"/>
                <w:szCs w:val="20"/>
              </w:rPr>
            </w:pPr>
            <w:r w:rsidRPr="0092166F">
              <w:rPr>
                <w:rFonts w:cs="굴림체"/>
                <w:color w:val="008080"/>
                <w:kern w:val="0"/>
                <w:szCs w:val="20"/>
                <w:shd w:val="clear" w:color="auto" w:fill="CCFFFF"/>
              </w:rPr>
              <w:t>&lt;</w:t>
            </w:r>
            <w:r w:rsidRPr="0092166F">
              <w:rPr>
                <w:rFonts w:cs="굴림체"/>
                <w:color w:val="3F7F7F"/>
                <w:kern w:val="0"/>
                <w:szCs w:val="20"/>
                <w:shd w:val="clear" w:color="auto" w:fill="CCFFFF"/>
              </w:rPr>
              <w:t>div</w:t>
            </w:r>
            <w:r w:rsidRPr="0092166F">
              <w:rPr>
                <w:rFonts w:cs="굴림체"/>
                <w:kern w:val="0"/>
                <w:szCs w:val="20"/>
                <w:shd w:val="clear" w:color="auto" w:fill="CCFFFF"/>
              </w:rPr>
              <w:t xml:space="preserve"> </w:t>
            </w:r>
            <w:r w:rsidR="00B02BCC">
              <w:rPr>
                <w:rFonts w:cs="굴림체"/>
                <w:color w:val="7F007F"/>
                <w:kern w:val="0"/>
                <w:szCs w:val="20"/>
                <w:shd w:val="clear" w:color="auto" w:fill="CCFFFF"/>
              </w:rPr>
              <w:t>class</w:t>
            </w:r>
            <w:r w:rsidRPr="0092166F">
              <w:rPr>
                <w:rFonts w:cs="굴림체"/>
                <w:color w:val="000000"/>
                <w:kern w:val="0"/>
                <w:szCs w:val="20"/>
                <w:shd w:val="clear" w:color="auto" w:fill="CCFFFF"/>
              </w:rPr>
              <w:t>=</w:t>
            </w:r>
            <w:r w:rsidRPr="0092166F">
              <w:rPr>
                <w:rFonts w:cs="굴림체"/>
                <w:color w:val="2A00FF"/>
                <w:kern w:val="0"/>
                <w:szCs w:val="20"/>
                <w:shd w:val="clear" w:color="auto" w:fill="CCFFFF"/>
              </w:rPr>
              <w:t>"test"</w:t>
            </w:r>
            <w:r w:rsidRPr="0092166F">
              <w:rPr>
                <w:rFonts w:cs="굴림체"/>
                <w:color w:val="008080"/>
                <w:kern w:val="0"/>
                <w:szCs w:val="20"/>
                <w:shd w:val="clear" w:color="auto" w:fill="CCFFFF"/>
              </w:rPr>
              <w:t>&gt;</w:t>
            </w:r>
          </w:p>
          <w:p w14:paraId="72695E52" w14:textId="77777777" w:rsidR="00ED366E" w:rsidRDefault="00ED366E" w:rsidP="00ED36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h1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2015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7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월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h1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F545EAF" w14:textId="77777777" w:rsidR="00ED366E" w:rsidRDefault="00ED366E" w:rsidP="00ED36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 w:rsidRPr="0092166F">
              <w:rPr>
                <w:rFonts w:cs="굴림체"/>
                <w:color w:val="3F7F7F"/>
                <w:kern w:val="0"/>
                <w:szCs w:val="20"/>
                <w:shd w:val="clear" w:color="auto" w:fill="CCFFCC"/>
              </w:rPr>
              <w:t>table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72C132D1" w14:textId="77777777" w:rsidR="00ED366E" w:rsidRDefault="00ED366E" w:rsidP="00ED36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thead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78C7748F" w14:textId="77777777" w:rsidR="00ED366E" w:rsidRDefault="00ED366E" w:rsidP="00ED36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tr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16CF7CE0" w14:textId="77777777" w:rsidR="00ED366E" w:rsidRDefault="00ED366E" w:rsidP="00ED36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일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월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화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수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목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금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토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30F658A5" w14:textId="77777777" w:rsidR="00ED366E" w:rsidRDefault="00ED366E" w:rsidP="00ED36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tr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75B37F6A" w14:textId="77777777" w:rsidR="00ED366E" w:rsidRDefault="00ED366E" w:rsidP="00ED36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thead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28D95D65" w14:textId="77777777" w:rsidR="00F6085E" w:rsidRDefault="00ED366E" w:rsidP="00ED366E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tbody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6CD5B505" w14:textId="4EB8F69A" w:rsidR="00ED366E" w:rsidRDefault="00ED366E" w:rsidP="00ED36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tr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1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2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3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4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&gt;&lt;/</w:t>
            </w:r>
            <w:r>
              <w:rPr>
                <w:rFonts w:cs="굴림체"/>
                <w:color w:val="3F7F7F"/>
                <w:kern w:val="0"/>
                <w:szCs w:val="20"/>
              </w:rPr>
              <w:t>tr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5D8E64EC" w14:textId="77777777" w:rsidR="00ED366E" w:rsidRDefault="00ED366E" w:rsidP="00ED36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tr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5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6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7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8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9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10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11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&gt;&lt;/</w:t>
            </w:r>
            <w:r>
              <w:rPr>
                <w:rFonts w:cs="굴림체"/>
                <w:color w:val="3F7F7F"/>
                <w:kern w:val="0"/>
                <w:szCs w:val="20"/>
              </w:rPr>
              <w:t>tr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3AC29610" w14:textId="77777777" w:rsidR="00ED366E" w:rsidRDefault="00ED366E" w:rsidP="00ED36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tr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12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13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15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16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16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17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18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&gt;&lt;/</w:t>
            </w:r>
            <w:r>
              <w:rPr>
                <w:rFonts w:cs="굴림체"/>
                <w:color w:val="3F7F7F"/>
                <w:kern w:val="0"/>
                <w:szCs w:val="20"/>
              </w:rPr>
              <w:t>tr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5603C5F8" w14:textId="77777777" w:rsidR="00ED366E" w:rsidRDefault="00ED366E" w:rsidP="00ED36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tr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19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20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21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22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23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24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25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&gt;&lt;/</w:t>
            </w:r>
            <w:r>
              <w:rPr>
                <w:rFonts w:cs="굴림체"/>
                <w:color w:val="3F7F7F"/>
                <w:kern w:val="0"/>
                <w:szCs w:val="20"/>
              </w:rPr>
              <w:t>tr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69CE92FB" w14:textId="77777777" w:rsidR="00ED366E" w:rsidRDefault="00ED366E" w:rsidP="00ED36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tr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26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27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28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29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30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31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&gt;&lt;/</w:t>
            </w:r>
            <w:r>
              <w:rPr>
                <w:rFonts w:cs="굴림체"/>
                <w:color w:val="3F7F7F"/>
                <w:kern w:val="0"/>
                <w:szCs w:val="20"/>
              </w:rPr>
              <w:t>tr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34E9A9DC" w14:textId="77777777" w:rsidR="00ED366E" w:rsidRDefault="00ED366E" w:rsidP="00ED36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tbody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1759D109" w14:textId="77777777" w:rsidR="00F6085E" w:rsidRDefault="00ED366E" w:rsidP="00ED366E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table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6ACDB6FE" w14:textId="23874474" w:rsidR="00ED366E" w:rsidRDefault="00ED366E" w:rsidP="00ED36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div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70F22F3A" w14:textId="77777777" w:rsidR="00ED366E" w:rsidRDefault="00ED366E" w:rsidP="00ED366E">
            <w:pPr>
              <w:pStyle w:val="a4"/>
              <w:rPr>
                <w:rFonts w:cs="굴림체"/>
                <w:kern w:val="0"/>
                <w:szCs w:val="20"/>
              </w:rPr>
            </w:pPr>
          </w:p>
          <w:p w14:paraId="160AA5B4" w14:textId="77777777" w:rsidR="00ED366E" w:rsidRDefault="00ED366E" w:rsidP="00ED36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body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3183B7F1" w14:textId="77777777" w:rsidR="00ED366E" w:rsidRDefault="00ED366E" w:rsidP="00ED36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html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20D19B0" w14:textId="77777777" w:rsidR="00987422" w:rsidRPr="00ED366E" w:rsidRDefault="00987422" w:rsidP="00ED366E">
            <w:pPr>
              <w:pStyle w:val="a4"/>
            </w:pPr>
          </w:p>
        </w:tc>
      </w:tr>
    </w:tbl>
    <w:p w14:paraId="2908178B" w14:textId="6DA30DCA" w:rsidR="00987422" w:rsidRDefault="00987422" w:rsidP="00987422"/>
    <w:p w14:paraId="2354ECD4" w14:textId="4A0B0824" w:rsidR="005A77A7" w:rsidRDefault="005A77A7" w:rsidP="00987422">
      <w:pPr>
        <w:rPr>
          <w:rFonts w:cs="굴림체"/>
          <w:color w:val="000000"/>
          <w:kern w:val="0"/>
          <w:szCs w:val="20"/>
        </w:rPr>
      </w:pPr>
      <w:r w:rsidRPr="0092166F">
        <w:rPr>
          <w:rFonts w:cs="굴림체"/>
          <w:color w:val="3F7F7F"/>
          <w:kern w:val="0"/>
          <w:szCs w:val="20"/>
          <w:shd w:val="clear" w:color="auto" w:fill="CCFFFF"/>
        </w:rPr>
        <w:t>div</w:t>
      </w:r>
      <w:r>
        <w:rPr>
          <w:rFonts w:cs="굴림체"/>
          <w:color w:val="3F7F7F"/>
          <w:kern w:val="0"/>
          <w:szCs w:val="20"/>
          <w:shd w:val="clear" w:color="auto" w:fill="CCFFFF"/>
        </w:rPr>
        <w:t>.</w:t>
      </w:r>
      <w:r w:rsidRPr="0092166F">
        <w:rPr>
          <w:rFonts w:cs="굴림체"/>
          <w:color w:val="3F7F7F"/>
          <w:kern w:val="0"/>
          <w:szCs w:val="20"/>
          <w:shd w:val="clear" w:color="auto" w:fill="CCFFFF"/>
        </w:rPr>
        <w:t>test</w:t>
      </w:r>
      <w:r>
        <w:t xml:space="preserve"> </w:t>
      </w:r>
      <w:r>
        <w:rPr>
          <w:rFonts w:hint="eastAsia"/>
        </w:rPr>
        <w:t xml:space="preserve">태그의 크기가 </w:t>
      </w:r>
      <w:r w:rsidRPr="0092166F">
        <w:rPr>
          <w:rFonts w:cs="굴림체"/>
          <w:color w:val="3F7F7F"/>
          <w:kern w:val="0"/>
          <w:szCs w:val="20"/>
          <w:shd w:val="clear" w:color="auto" w:fill="CCFFCC"/>
        </w:rPr>
        <w:t>table</w:t>
      </w:r>
      <w:r>
        <w:rPr>
          <w:rFonts w:cs="굴림체"/>
          <w:color w:val="000000"/>
          <w:kern w:val="0"/>
          <w:szCs w:val="20"/>
        </w:rPr>
        <w:t xml:space="preserve"> </w:t>
      </w:r>
      <w:r>
        <w:rPr>
          <w:rFonts w:cs="굴림체" w:hint="eastAsia"/>
          <w:color w:val="000000"/>
          <w:kern w:val="0"/>
          <w:szCs w:val="20"/>
        </w:rPr>
        <w:t>태그의 크기보다 작다.</w:t>
      </w:r>
    </w:p>
    <w:p w14:paraId="244427AB" w14:textId="2384AC75" w:rsidR="005A77A7" w:rsidRDefault="00DF7AA5" w:rsidP="00987422">
      <w:pPr>
        <w:rPr>
          <w:rFonts w:cs="굴림체"/>
          <w:color w:val="000000"/>
          <w:kern w:val="0"/>
          <w:szCs w:val="20"/>
        </w:rPr>
      </w:pPr>
      <w:r>
        <w:rPr>
          <w:rFonts w:cs="굴림체"/>
          <w:color w:val="000000"/>
          <w:kern w:val="0"/>
          <w:szCs w:val="20"/>
        </w:rPr>
        <w:t xml:space="preserve">  </w:t>
      </w:r>
      <w:r w:rsidR="005A77A7">
        <w:rPr>
          <w:rFonts w:cs="굴림체" w:hint="eastAsia"/>
          <w:color w:val="000000"/>
          <w:kern w:val="0"/>
          <w:szCs w:val="20"/>
        </w:rPr>
        <w:t>o</w:t>
      </w:r>
      <w:r w:rsidR="005A77A7">
        <w:rPr>
          <w:rFonts w:cs="굴림체"/>
          <w:color w:val="000000"/>
          <w:kern w:val="0"/>
          <w:szCs w:val="20"/>
        </w:rPr>
        <w:t>verflow</w:t>
      </w:r>
      <w:r>
        <w:rPr>
          <w:rFonts w:cs="굴림체" w:hint="eastAsia"/>
          <w:color w:val="000000"/>
          <w:kern w:val="0"/>
          <w:szCs w:val="20"/>
        </w:rPr>
        <w:t>가 발생한다.</w:t>
      </w:r>
    </w:p>
    <w:p w14:paraId="1BD859D7" w14:textId="4629C988" w:rsidR="00DF7AA5" w:rsidRDefault="00DF7AA5" w:rsidP="00987422">
      <w:r>
        <w:rPr>
          <w:rFonts w:hint="eastAsia"/>
        </w:rPr>
        <w:t xml:space="preserve"> </w:t>
      </w:r>
      <w:r>
        <w:t xml:space="preserve"> overflow </w:t>
      </w:r>
      <w:r>
        <w:rPr>
          <w:rFonts w:hint="eastAsia"/>
        </w:rPr>
        <w:t xml:space="preserve">서식의 기본 값은 </w:t>
      </w:r>
      <w:r>
        <w:t xml:space="preserve">visible </w:t>
      </w:r>
      <w:r>
        <w:rPr>
          <w:rFonts w:hint="eastAsia"/>
        </w:rPr>
        <w:t>이다.</w:t>
      </w:r>
    </w:p>
    <w:p w14:paraId="4C252FD6" w14:textId="12A504EB" w:rsidR="00DF7AA5" w:rsidRDefault="00DF7AA5" w:rsidP="00987422"/>
    <w:p w14:paraId="5FBA53AE" w14:textId="77777777" w:rsidR="00D57DE2" w:rsidRDefault="00D57DE2" w:rsidP="00987422"/>
    <w:p w14:paraId="7346EB48" w14:textId="6D9C9900" w:rsidR="00DF7AA5" w:rsidRDefault="00DF7AA5" w:rsidP="00987422">
      <w:r>
        <w:rPr>
          <w:rFonts w:hint="eastAsia"/>
        </w:rPr>
        <w:t>t</w:t>
      </w:r>
      <w:r>
        <w:t xml:space="preserve">d </w:t>
      </w:r>
      <w:r>
        <w:rPr>
          <w:rFonts w:hint="eastAsia"/>
        </w:rPr>
        <w:t>태그의 b</w:t>
      </w:r>
      <w:r>
        <w:t>ackground-color</w:t>
      </w:r>
      <w:r>
        <w:rPr>
          <w:rFonts w:hint="eastAsia"/>
        </w:rPr>
        <w:t>를 지정하지 않았다.</w:t>
      </w:r>
      <w:r>
        <w:t xml:space="preserve"> </w:t>
      </w:r>
      <w:r>
        <w:rPr>
          <w:rFonts w:hint="eastAsia"/>
        </w:rPr>
        <w:t>기본 값은 투명이다.</w:t>
      </w:r>
    </w:p>
    <w:p w14:paraId="2BA68638" w14:textId="768B457E" w:rsidR="00DF7AA5" w:rsidRDefault="00D57DE2" w:rsidP="00987422">
      <w:r>
        <w:rPr>
          <w:rFonts w:hint="eastAsia"/>
        </w:rPr>
        <w:t>t</w:t>
      </w:r>
      <w:r>
        <w:t xml:space="preserve">h </w:t>
      </w:r>
      <w:r>
        <w:rPr>
          <w:rFonts w:hint="eastAsia"/>
        </w:rPr>
        <w:t>태그의 b</w:t>
      </w:r>
      <w:r>
        <w:t>ackground-color</w:t>
      </w:r>
      <w:r>
        <w:rPr>
          <w:rFonts w:hint="eastAsia"/>
        </w:rPr>
        <w:t>를 지정했다.</w:t>
      </w:r>
    </w:p>
    <w:p w14:paraId="57F5FAD8" w14:textId="77777777" w:rsidR="00D57DE2" w:rsidRPr="005A77A7" w:rsidRDefault="00D57DE2" w:rsidP="00987422"/>
    <w:p w14:paraId="28E6DBB3" w14:textId="77777777" w:rsidR="00987422" w:rsidRPr="00987422" w:rsidRDefault="00987422" w:rsidP="00987422"/>
    <w:p w14:paraId="4CB8F9DB" w14:textId="68364089" w:rsidR="00987422" w:rsidRDefault="00160378" w:rsidP="00987422">
      <w:r>
        <w:rPr>
          <w:noProof/>
        </w:rPr>
        <w:lastRenderedPageBreak/>
        <w:drawing>
          <wp:inline distT="0" distB="0" distL="0" distR="0" wp14:anchorId="0456C0A2" wp14:editId="4D35304C">
            <wp:extent cx="6645910" cy="60001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0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3832" w14:textId="031C6113" w:rsidR="00987422" w:rsidRDefault="00987422" w:rsidP="00987422"/>
    <w:p w14:paraId="72C4C4E1" w14:textId="7D97029F" w:rsidR="00EA21F3" w:rsidRDefault="00EA21F3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15DE7E80" w14:textId="07EFBA74" w:rsidR="00EA21F3" w:rsidRDefault="00EA21F3" w:rsidP="00EA21F3">
      <w:pPr>
        <w:pStyle w:val="2"/>
      </w:pPr>
      <w:bookmarkStart w:id="10" w:name="_Toc71529441"/>
      <w:r>
        <w:rPr>
          <w:rFonts w:hint="eastAsia"/>
        </w:rPr>
        <w:lastRenderedPageBreak/>
        <w:t>o</w:t>
      </w:r>
      <w:r>
        <w:t>verflow1b.html</w:t>
      </w:r>
      <w:bookmarkEnd w:id="10"/>
    </w:p>
    <w:p w14:paraId="13A7C112" w14:textId="657FD72F" w:rsidR="00EA21F3" w:rsidRDefault="00EA21F3" w:rsidP="00EA21F3">
      <w:pPr>
        <w:pStyle w:val="3"/>
      </w:pPr>
      <w:r w:rsidRPr="008D549F">
        <w:t>src/main/webapp/overflow/overflow</w:t>
      </w:r>
      <w:r>
        <w:t>1b</w:t>
      </w:r>
      <w:r w:rsidRPr="008D549F">
        <w:t>.html</w:t>
      </w:r>
    </w:p>
    <w:tbl>
      <w:tblPr>
        <w:tblStyle w:val="a8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EA21F3" w14:paraId="1EF177F0" w14:textId="77777777" w:rsidTr="00092BDE">
        <w:tc>
          <w:tcPr>
            <w:tcW w:w="426" w:type="dxa"/>
          </w:tcPr>
          <w:p w14:paraId="6395642A" w14:textId="77777777" w:rsidR="00EA21F3" w:rsidRPr="00185935" w:rsidRDefault="00EA21F3" w:rsidP="001015E7">
            <w:pPr>
              <w:pStyle w:val="a4"/>
            </w:pPr>
            <w:r w:rsidRPr="00185935">
              <w:rPr>
                <w:rFonts w:hint="eastAsia"/>
              </w:rPr>
              <w:t>1</w:t>
            </w:r>
          </w:p>
          <w:p w14:paraId="75309A4A" w14:textId="77777777" w:rsidR="00EA21F3" w:rsidRPr="00185935" w:rsidRDefault="00EA21F3" w:rsidP="001015E7">
            <w:pPr>
              <w:pStyle w:val="a4"/>
            </w:pPr>
            <w:r w:rsidRPr="00185935">
              <w:rPr>
                <w:rFonts w:hint="eastAsia"/>
              </w:rPr>
              <w:t>2</w:t>
            </w:r>
          </w:p>
          <w:p w14:paraId="649BEC76" w14:textId="77777777" w:rsidR="00EA21F3" w:rsidRPr="00185935" w:rsidRDefault="00EA21F3" w:rsidP="001015E7">
            <w:pPr>
              <w:pStyle w:val="a4"/>
            </w:pPr>
            <w:r w:rsidRPr="00185935">
              <w:rPr>
                <w:rFonts w:hint="eastAsia"/>
              </w:rPr>
              <w:t>3</w:t>
            </w:r>
          </w:p>
          <w:p w14:paraId="4CCB5424" w14:textId="77777777" w:rsidR="00EA21F3" w:rsidRPr="00185935" w:rsidRDefault="00EA21F3" w:rsidP="001015E7">
            <w:pPr>
              <w:pStyle w:val="a4"/>
            </w:pPr>
            <w:r w:rsidRPr="00185935">
              <w:rPr>
                <w:rFonts w:hint="eastAsia"/>
              </w:rPr>
              <w:t>4</w:t>
            </w:r>
          </w:p>
          <w:p w14:paraId="2F67CAC9" w14:textId="77777777" w:rsidR="00EA21F3" w:rsidRPr="00185935" w:rsidRDefault="00EA21F3" w:rsidP="001015E7">
            <w:pPr>
              <w:pStyle w:val="a4"/>
            </w:pPr>
            <w:r w:rsidRPr="00185935">
              <w:rPr>
                <w:rFonts w:hint="eastAsia"/>
              </w:rPr>
              <w:t>5</w:t>
            </w:r>
          </w:p>
          <w:p w14:paraId="3BDB5577" w14:textId="77777777" w:rsidR="00EA21F3" w:rsidRPr="00185935" w:rsidRDefault="00EA21F3" w:rsidP="001015E7">
            <w:pPr>
              <w:pStyle w:val="a4"/>
            </w:pPr>
            <w:r w:rsidRPr="00185935">
              <w:rPr>
                <w:rFonts w:hint="eastAsia"/>
              </w:rPr>
              <w:t>6</w:t>
            </w:r>
          </w:p>
          <w:p w14:paraId="686A84E7" w14:textId="77777777" w:rsidR="00EA21F3" w:rsidRPr="00185935" w:rsidRDefault="00EA21F3" w:rsidP="001015E7">
            <w:pPr>
              <w:pStyle w:val="a4"/>
            </w:pPr>
            <w:r w:rsidRPr="00185935">
              <w:rPr>
                <w:rFonts w:hint="eastAsia"/>
              </w:rPr>
              <w:t>7</w:t>
            </w:r>
          </w:p>
          <w:p w14:paraId="5979877B" w14:textId="77777777" w:rsidR="00EA21F3" w:rsidRPr="00185935" w:rsidRDefault="00EA21F3" w:rsidP="001015E7">
            <w:pPr>
              <w:pStyle w:val="a4"/>
            </w:pPr>
            <w:r w:rsidRPr="00185935">
              <w:rPr>
                <w:rFonts w:hint="eastAsia"/>
              </w:rPr>
              <w:t>8</w:t>
            </w:r>
          </w:p>
          <w:p w14:paraId="264F534D" w14:textId="77777777" w:rsidR="00EA21F3" w:rsidRDefault="00EA21F3" w:rsidP="001015E7">
            <w:pPr>
              <w:pStyle w:val="a4"/>
            </w:pPr>
            <w:r>
              <w:rPr>
                <w:rFonts w:hint="eastAsia"/>
              </w:rPr>
              <w:t>9</w:t>
            </w:r>
          </w:p>
          <w:p w14:paraId="4C3B6DBD" w14:textId="77777777" w:rsidR="00EA21F3" w:rsidRDefault="00EA21F3" w:rsidP="001015E7">
            <w:pPr>
              <w:pStyle w:val="a4"/>
            </w:pPr>
            <w:r>
              <w:rPr>
                <w:rFonts w:hint="eastAsia"/>
              </w:rPr>
              <w:t>10</w:t>
            </w:r>
          </w:p>
          <w:p w14:paraId="1EEDD16A" w14:textId="77777777" w:rsidR="00EA21F3" w:rsidRDefault="00EA21F3" w:rsidP="001015E7">
            <w:pPr>
              <w:pStyle w:val="a4"/>
            </w:pPr>
            <w:r>
              <w:rPr>
                <w:rFonts w:hint="eastAsia"/>
              </w:rPr>
              <w:t>11</w:t>
            </w:r>
          </w:p>
          <w:p w14:paraId="24879C9C" w14:textId="77777777" w:rsidR="00EA21F3" w:rsidRDefault="00EA21F3" w:rsidP="001015E7">
            <w:pPr>
              <w:pStyle w:val="a4"/>
            </w:pPr>
            <w:r>
              <w:rPr>
                <w:rFonts w:hint="eastAsia"/>
              </w:rPr>
              <w:t>12</w:t>
            </w:r>
          </w:p>
          <w:p w14:paraId="018FE2FE" w14:textId="77777777" w:rsidR="00EA21F3" w:rsidRDefault="00EA21F3" w:rsidP="001015E7">
            <w:pPr>
              <w:pStyle w:val="a4"/>
            </w:pPr>
            <w:r>
              <w:rPr>
                <w:rFonts w:hint="eastAsia"/>
              </w:rPr>
              <w:t>13</w:t>
            </w:r>
          </w:p>
          <w:p w14:paraId="0803E758" w14:textId="77777777" w:rsidR="00EA21F3" w:rsidRDefault="00EA21F3" w:rsidP="001015E7">
            <w:pPr>
              <w:pStyle w:val="a4"/>
            </w:pPr>
            <w:r>
              <w:rPr>
                <w:rFonts w:hint="eastAsia"/>
              </w:rPr>
              <w:t>14</w:t>
            </w:r>
          </w:p>
          <w:p w14:paraId="18CECFDF" w14:textId="77777777" w:rsidR="00EA21F3" w:rsidRDefault="00EA21F3" w:rsidP="001015E7">
            <w:pPr>
              <w:pStyle w:val="a4"/>
            </w:pPr>
            <w:r>
              <w:rPr>
                <w:rFonts w:hint="eastAsia"/>
              </w:rPr>
              <w:t>15</w:t>
            </w:r>
          </w:p>
          <w:p w14:paraId="51096621" w14:textId="77777777" w:rsidR="00EA21F3" w:rsidRDefault="00EA21F3" w:rsidP="001015E7">
            <w:pPr>
              <w:pStyle w:val="a4"/>
            </w:pPr>
            <w:r>
              <w:rPr>
                <w:rFonts w:hint="eastAsia"/>
              </w:rPr>
              <w:t>16</w:t>
            </w:r>
          </w:p>
          <w:p w14:paraId="709FE673" w14:textId="77777777" w:rsidR="00EA21F3" w:rsidRDefault="00EA21F3" w:rsidP="001015E7">
            <w:pPr>
              <w:pStyle w:val="a4"/>
            </w:pPr>
            <w:r>
              <w:rPr>
                <w:rFonts w:hint="eastAsia"/>
              </w:rPr>
              <w:t>17</w:t>
            </w:r>
          </w:p>
          <w:p w14:paraId="4158C5DC" w14:textId="77777777" w:rsidR="00EA21F3" w:rsidRDefault="00EA21F3" w:rsidP="001015E7">
            <w:pPr>
              <w:pStyle w:val="a4"/>
            </w:pPr>
            <w:r>
              <w:rPr>
                <w:rFonts w:hint="eastAsia"/>
              </w:rPr>
              <w:t>18</w:t>
            </w:r>
          </w:p>
          <w:p w14:paraId="05AB5AF9" w14:textId="77777777" w:rsidR="00EA21F3" w:rsidRDefault="00EA21F3" w:rsidP="001015E7">
            <w:pPr>
              <w:pStyle w:val="a4"/>
            </w:pPr>
            <w:r>
              <w:rPr>
                <w:rFonts w:hint="eastAsia"/>
              </w:rPr>
              <w:t>19</w:t>
            </w:r>
          </w:p>
          <w:p w14:paraId="19CDB1F7" w14:textId="77777777" w:rsidR="00EA21F3" w:rsidRDefault="00EA21F3" w:rsidP="001015E7">
            <w:pPr>
              <w:pStyle w:val="a4"/>
            </w:pPr>
            <w:r>
              <w:rPr>
                <w:rFonts w:hint="eastAsia"/>
              </w:rPr>
              <w:t>20</w:t>
            </w:r>
          </w:p>
          <w:p w14:paraId="03310A5B" w14:textId="77777777" w:rsidR="00EA21F3" w:rsidRDefault="00EA21F3" w:rsidP="001015E7">
            <w:pPr>
              <w:pStyle w:val="a4"/>
            </w:pPr>
            <w:r>
              <w:rPr>
                <w:rFonts w:hint="eastAsia"/>
              </w:rPr>
              <w:t>21</w:t>
            </w:r>
          </w:p>
          <w:p w14:paraId="0B66EC53" w14:textId="77777777" w:rsidR="00EA21F3" w:rsidRDefault="00EA21F3" w:rsidP="001015E7">
            <w:pPr>
              <w:pStyle w:val="a4"/>
            </w:pPr>
            <w:r>
              <w:rPr>
                <w:rFonts w:hint="eastAsia"/>
              </w:rPr>
              <w:t>22</w:t>
            </w:r>
          </w:p>
          <w:p w14:paraId="0684E687" w14:textId="77777777" w:rsidR="00EA21F3" w:rsidRDefault="00EA21F3" w:rsidP="001015E7">
            <w:pPr>
              <w:pStyle w:val="a4"/>
            </w:pPr>
            <w:r>
              <w:rPr>
                <w:rFonts w:hint="eastAsia"/>
              </w:rPr>
              <w:t>23</w:t>
            </w:r>
          </w:p>
          <w:p w14:paraId="338C8042" w14:textId="77777777" w:rsidR="00EA21F3" w:rsidRDefault="00EA21F3" w:rsidP="001015E7">
            <w:pPr>
              <w:pStyle w:val="a4"/>
            </w:pPr>
            <w:r>
              <w:rPr>
                <w:rFonts w:hint="eastAsia"/>
              </w:rPr>
              <w:t>24</w:t>
            </w:r>
          </w:p>
          <w:p w14:paraId="3021298A" w14:textId="77777777" w:rsidR="00EA21F3" w:rsidRDefault="00EA21F3" w:rsidP="001015E7">
            <w:pPr>
              <w:pStyle w:val="a4"/>
            </w:pPr>
            <w:r>
              <w:rPr>
                <w:rFonts w:hint="eastAsia"/>
              </w:rPr>
              <w:t>25</w:t>
            </w:r>
          </w:p>
          <w:p w14:paraId="0343639C" w14:textId="77777777" w:rsidR="00EA21F3" w:rsidRDefault="00EA21F3" w:rsidP="001015E7">
            <w:pPr>
              <w:pStyle w:val="a4"/>
            </w:pPr>
            <w:r>
              <w:rPr>
                <w:rFonts w:hint="eastAsia"/>
              </w:rPr>
              <w:t>26</w:t>
            </w:r>
          </w:p>
          <w:p w14:paraId="4B510E4B" w14:textId="77777777" w:rsidR="00EA21F3" w:rsidRDefault="00EA21F3" w:rsidP="001015E7">
            <w:pPr>
              <w:pStyle w:val="a4"/>
            </w:pPr>
            <w:r>
              <w:rPr>
                <w:rFonts w:hint="eastAsia"/>
              </w:rPr>
              <w:t>27</w:t>
            </w:r>
          </w:p>
          <w:p w14:paraId="7F9E3D0B" w14:textId="77777777" w:rsidR="00EA21F3" w:rsidRDefault="00EA21F3" w:rsidP="001015E7">
            <w:pPr>
              <w:pStyle w:val="a4"/>
            </w:pPr>
            <w:r>
              <w:rPr>
                <w:rFonts w:hint="eastAsia"/>
              </w:rPr>
              <w:t>28</w:t>
            </w:r>
          </w:p>
          <w:p w14:paraId="7498D21E" w14:textId="77777777" w:rsidR="00EA21F3" w:rsidRDefault="00EA21F3" w:rsidP="001015E7">
            <w:pPr>
              <w:pStyle w:val="a4"/>
            </w:pPr>
            <w:r>
              <w:rPr>
                <w:rFonts w:hint="eastAsia"/>
              </w:rPr>
              <w:t>29</w:t>
            </w:r>
          </w:p>
          <w:p w14:paraId="25C1C44F" w14:textId="77777777" w:rsidR="00EA21F3" w:rsidRDefault="00EA21F3" w:rsidP="001015E7">
            <w:pPr>
              <w:pStyle w:val="a4"/>
            </w:pPr>
            <w:r>
              <w:rPr>
                <w:rFonts w:hint="eastAsia"/>
              </w:rPr>
              <w:t>30</w:t>
            </w:r>
          </w:p>
          <w:p w14:paraId="1594C479" w14:textId="77777777" w:rsidR="00EA21F3" w:rsidRDefault="00EA21F3" w:rsidP="001015E7">
            <w:pPr>
              <w:pStyle w:val="a4"/>
            </w:pPr>
            <w:r>
              <w:rPr>
                <w:rFonts w:hint="eastAsia"/>
              </w:rPr>
              <w:t>31</w:t>
            </w:r>
          </w:p>
          <w:p w14:paraId="07420B29" w14:textId="77777777" w:rsidR="00EA21F3" w:rsidRDefault="00EA21F3" w:rsidP="001015E7">
            <w:pPr>
              <w:pStyle w:val="a4"/>
            </w:pPr>
            <w:r>
              <w:rPr>
                <w:rFonts w:hint="eastAsia"/>
              </w:rPr>
              <w:t>32</w:t>
            </w:r>
          </w:p>
          <w:p w14:paraId="0BB2D606" w14:textId="77777777" w:rsidR="00EA21F3" w:rsidRDefault="00EA21F3" w:rsidP="001015E7">
            <w:pPr>
              <w:pStyle w:val="a4"/>
            </w:pPr>
            <w:r>
              <w:rPr>
                <w:rFonts w:hint="eastAsia"/>
              </w:rPr>
              <w:t>33</w:t>
            </w:r>
          </w:p>
          <w:p w14:paraId="66C96B82" w14:textId="77777777" w:rsidR="00EA21F3" w:rsidRDefault="00EA21F3" w:rsidP="001015E7">
            <w:pPr>
              <w:pStyle w:val="a4"/>
            </w:pPr>
            <w:r>
              <w:rPr>
                <w:rFonts w:hint="eastAsia"/>
              </w:rPr>
              <w:t>34</w:t>
            </w:r>
          </w:p>
          <w:p w14:paraId="582E576E" w14:textId="77777777" w:rsidR="00EA21F3" w:rsidRDefault="00EA21F3" w:rsidP="001015E7">
            <w:pPr>
              <w:pStyle w:val="a4"/>
            </w:pPr>
            <w:r>
              <w:rPr>
                <w:rFonts w:hint="eastAsia"/>
              </w:rPr>
              <w:t>35</w:t>
            </w:r>
          </w:p>
          <w:p w14:paraId="04DD04CF" w14:textId="77777777" w:rsidR="00EA21F3" w:rsidRDefault="00EA21F3" w:rsidP="001015E7">
            <w:pPr>
              <w:pStyle w:val="a4"/>
            </w:pPr>
            <w:r>
              <w:rPr>
                <w:rFonts w:hint="eastAsia"/>
              </w:rPr>
              <w:t>36</w:t>
            </w:r>
          </w:p>
          <w:p w14:paraId="2E0E379E" w14:textId="77777777" w:rsidR="00EA21F3" w:rsidRDefault="00EA21F3" w:rsidP="001015E7">
            <w:pPr>
              <w:pStyle w:val="a4"/>
            </w:pPr>
            <w:r>
              <w:rPr>
                <w:rFonts w:hint="eastAsia"/>
              </w:rPr>
              <w:t>37</w:t>
            </w:r>
          </w:p>
          <w:p w14:paraId="727867A3" w14:textId="77777777" w:rsidR="00EA21F3" w:rsidRDefault="00EA21F3" w:rsidP="001015E7">
            <w:pPr>
              <w:pStyle w:val="a4"/>
            </w:pPr>
            <w:r>
              <w:rPr>
                <w:rFonts w:hint="eastAsia"/>
              </w:rPr>
              <w:t>38</w:t>
            </w:r>
          </w:p>
          <w:p w14:paraId="102CBDBF" w14:textId="77777777" w:rsidR="00EA21F3" w:rsidRDefault="00EA21F3" w:rsidP="001015E7">
            <w:pPr>
              <w:pStyle w:val="a4"/>
            </w:pPr>
            <w:r>
              <w:rPr>
                <w:rFonts w:hint="eastAsia"/>
              </w:rPr>
              <w:t>39</w:t>
            </w:r>
          </w:p>
          <w:p w14:paraId="1F7800A9" w14:textId="77777777" w:rsidR="00EA21F3" w:rsidRDefault="00EA21F3" w:rsidP="001015E7">
            <w:pPr>
              <w:pStyle w:val="a4"/>
            </w:pPr>
            <w:r>
              <w:rPr>
                <w:rFonts w:hint="eastAsia"/>
              </w:rPr>
              <w:t>40</w:t>
            </w:r>
          </w:p>
          <w:p w14:paraId="02D4BF17" w14:textId="2C5E5D4B" w:rsidR="00EA21F3" w:rsidRPr="00185935" w:rsidRDefault="00EA21F3" w:rsidP="001015E7">
            <w:pPr>
              <w:pStyle w:val="a4"/>
            </w:pPr>
          </w:p>
        </w:tc>
        <w:tc>
          <w:tcPr>
            <w:tcW w:w="10631" w:type="dxa"/>
          </w:tcPr>
          <w:p w14:paraId="51EBA951" w14:textId="77777777" w:rsidR="001015E7" w:rsidRDefault="001015E7" w:rsidP="001015E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&lt;!</w:t>
            </w:r>
            <w:r>
              <w:rPr>
                <w:rFonts w:cs="굴림체"/>
                <w:color w:val="3F7F7F"/>
                <w:kern w:val="0"/>
                <w:szCs w:val="20"/>
              </w:rPr>
              <w:t>DOCTYPE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008080"/>
                <w:kern w:val="0"/>
                <w:szCs w:val="20"/>
              </w:rPr>
              <w:t>html&gt;</w:t>
            </w:r>
          </w:p>
          <w:p w14:paraId="58CB64E3" w14:textId="77777777" w:rsidR="001015E7" w:rsidRDefault="001015E7" w:rsidP="001015E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html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0DEA37DA" w14:textId="77777777" w:rsidR="001015E7" w:rsidRDefault="001015E7" w:rsidP="001015E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head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6D6D626F" w14:textId="77777777" w:rsidR="001015E7" w:rsidRDefault="001015E7" w:rsidP="001015E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meta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http-equiv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"Content-Type"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content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"text/html; charset=UTF-8"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18663E07" w14:textId="77777777" w:rsidR="001015E7" w:rsidRDefault="001015E7" w:rsidP="001015E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style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68B487F1" w14:textId="77777777" w:rsidR="00F6085E" w:rsidRDefault="001015E7" w:rsidP="001015E7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3F7F7F"/>
                <w:kern w:val="0"/>
                <w:szCs w:val="20"/>
              </w:rPr>
              <w:t>div</w:t>
            </w:r>
            <w:r w:rsidR="007C07B2">
              <w:rPr>
                <w:rFonts w:cs="굴림체"/>
                <w:color w:val="3F7F7F"/>
                <w:kern w:val="0"/>
                <w:szCs w:val="20"/>
              </w:rPr>
              <w:t>.</w:t>
            </w:r>
            <w:r>
              <w:rPr>
                <w:rFonts w:cs="굴림체"/>
                <w:color w:val="3F7F7F"/>
                <w:kern w:val="0"/>
                <w:szCs w:val="20"/>
              </w:rPr>
              <w:t>test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{</w:t>
            </w:r>
          </w:p>
          <w:p w14:paraId="6205E38D" w14:textId="2DD8940D" w:rsidR="001015E7" w:rsidRDefault="001015E7" w:rsidP="001015E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width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600px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height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600px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margin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auto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16F79030" w14:textId="77777777" w:rsidR="001015E7" w:rsidRDefault="001015E7" w:rsidP="007C07B2">
            <w:pPr>
              <w:pStyle w:val="a4"/>
              <w:shd w:val="clear" w:color="auto" w:fill="FFFFCC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overflow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hidden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32632D7F" w14:textId="77777777" w:rsidR="001015E7" w:rsidRDefault="001015E7" w:rsidP="001015E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border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1px solid gray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21D5337C" w14:textId="77777777" w:rsidR="001015E7" w:rsidRDefault="001015E7" w:rsidP="001015E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padding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30px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0B24E76E" w14:textId="77777777" w:rsidR="001015E7" w:rsidRDefault="001015E7" w:rsidP="001015E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box-shadow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5px 5px 5px #ddd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21CF1019" w14:textId="77777777" w:rsidR="001015E7" w:rsidRDefault="001015E7" w:rsidP="001015E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}</w:t>
            </w:r>
          </w:p>
          <w:p w14:paraId="1FA95E35" w14:textId="77777777" w:rsidR="001015E7" w:rsidRDefault="001015E7" w:rsidP="001015E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3F7F7F"/>
                <w:kern w:val="0"/>
                <w:szCs w:val="20"/>
              </w:rPr>
              <w:t>table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{ </w:t>
            </w:r>
            <w:r>
              <w:rPr>
                <w:rFonts w:cs="굴림체"/>
                <w:color w:val="7F007F"/>
                <w:kern w:val="0"/>
                <w:szCs w:val="20"/>
              </w:rPr>
              <w:t>border-collapse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collapse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width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700px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height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700px</w:t>
            </w:r>
            <w:r>
              <w:rPr>
                <w:rFonts w:cs="굴림체"/>
                <w:color w:val="000000"/>
                <w:kern w:val="0"/>
                <w:szCs w:val="20"/>
              </w:rPr>
              <w:t>;}</w:t>
            </w:r>
          </w:p>
          <w:p w14:paraId="3F8FE9E6" w14:textId="77777777" w:rsidR="001015E7" w:rsidRDefault="001015E7" w:rsidP="001015E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{ </w:t>
            </w:r>
            <w:r>
              <w:rPr>
                <w:rFonts w:cs="굴림체"/>
                <w:color w:val="7F007F"/>
                <w:kern w:val="0"/>
                <w:szCs w:val="20"/>
              </w:rPr>
              <w:t>border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1px solid gray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vertical-align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top</w:t>
            </w:r>
            <w:r>
              <w:rPr>
                <w:rFonts w:cs="굴림체"/>
                <w:color w:val="000000"/>
                <w:kern w:val="0"/>
                <w:szCs w:val="20"/>
              </w:rPr>
              <w:t>; }</w:t>
            </w:r>
          </w:p>
          <w:p w14:paraId="0F0D03CF" w14:textId="77777777" w:rsidR="001015E7" w:rsidRDefault="001015E7" w:rsidP="001015E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{ </w:t>
            </w:r>
            <w:r>
              <w:rPr>
                <w:rFonts w:cs="굴림체"/>
                <w:color w:val="7F007F"/>
                <w:kern w:val="0"/>
                <w:szCs w:val="20"/>
              </w:rPr>
              <w:t>background-color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#dddddd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border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1px solid gray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height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30px</w:t>
            </w:r>
            <w:r>
              <w:rPr>
                <w:rFonts w:cs="굴림체"/>
                <w:color w:val="000000"/>
                <w:kern w:val="0"/>
                <w:szCs w:val="20"/>
              </w:rPr>
              <w:t>; }</w:t>
            </w:r>
          </w:p>
          <w:p w14:paraId="0157DB38" w14:textId="77777777" w:rsidR="001015E7" w:rsidRDefault="001015E7" w:rsidP="001015E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3F7F7F"/>
                <w:kern w:val="0"/>
                <w:szCs w:val="20"/>
              </w:rPr>
              <w:t>td:nth-child</w:t>
            </w:r>
            <w:r>
              <w:rPr>
                <w:rFonts w:cs="굴림체"/>
                <w:color w:val="000000"/>
                <w:kern w:val="0"/>
                <w:szCs w:val="20"/>
              </w:rPr>
              <w:t>(</w:t>
            </w:r>
            <w:r>
              <w:rPr>
                <w:rFonts w:cs="굴림체"/>
                <w:color w:val="3F7F7F"/>
                <w:kern w:val="0"/>
                <w:szCs w:val="20"/>
              </w:rPr>
              <w:t>1</w:t>
            </w:r>
            <w:r>
              <w:rPr>
                <w:rFonts w:cs="굴림체"/>
                <w:color w:val="000000"/>
                <w:kern w:val="0"/>
                <w:szCs w:val="20"/>
              </w:rPr>
              <w:t>)</w:t>
            </w:r>
            <w:r>
              <w:rPr>
                <w:rFonts w:cs="굴림체"/>
                <w:color w:val="3F7F7F"/>
                <w:kern w:val="0"/>
                <w:szCs w:val="20"/>
              </w:rPr>
              <w:t>,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3F7F7F"/>
                <w:kern w:val="0"/>
                <w:szCs w:val="20"/>
              </w:rPr>
              <w:t>th:nth-child</w:t>
            </w:r>
            <w:r>
              <w:rPr>
                <w:rFonts w:cs="굴림체"/>
                <w:color w:val="000000"/>
                <w:kern w:val="0"/>
                <w:szCs w:val="20"/>
              </w:rPr>
              <w:t>(</w:t>
            </w:r>
            <w:r>
              <w:rPr>
                <w:rFonts w:cs="굴림체"/>
                <w:color w:val="3F7F7F"/>
                <w:kern w:val="0"/>
                <w:szCs w:val="20"/>
              </w:rPr>
              <w:t>1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) { </w:t>
            </w:r>
            <w:r>
              <w:rPr>
                <w:rFonts w:cs="굴림체"/>
                <w:color w:val="7F007F"/>
                <w:kern w:val="0"/>
                <w:szCs w:val="20"/>
              </w:rPr>
              <w:t>color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red</w:t>
            </w:r>
            <w:r>
              <w:rPr>
                <w:rFonts w:cs="굴림체"/>
                <w:color w:val="000000"/>
                <w:kern w:val="0"/>
                <w:szCs w:val="20"/>
              </w:rPr>
              <w:t>; }</w:t>
            </w:r>
          </w:p>
          <w:p w14:paraId="22819D9B" w14:textId="77777777" w:rsidR="001015E7" w:rsidRDefault="001015E7" w:rsidP="001015E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style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618807DE" w14:textId="77777777" w:rsidR="001015E7" w:rsidRDefault="001015E7" w:rsidP="001015E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head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3AA2BCB5" w14:textId="77777777" w:rsidR="001015E7" w:rsidRDefault="001015E7" w:rsidP="001015E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body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102E40E0" w14:textId="77777777" w:rsidR="001015E7" w:rsidRDefault="001015E7" w:rsidP="001015E7">
            <w:pPr>
              <w:pStyle w:val="a4"/>
              <w:rPr>
                <w:rFonts w:cs="굴림체"/>
                <w:kern w:val="0"/>
                <w:szCs w:val="20"/>
              </w:rPr>
            </w:pPr>
          </w:p>
          <w:p w14:paraId="597B9209" w14:textId="36AA76A4" w:rsidR="001015E7" w:rsidRDefault="001015E7" w:rsidP="001015E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div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 w:rsidR="007C07B2">
              <w:rPr>
                <w:rFonts w:cs="굴림체" w:hint="eastAsia"/>
                <w:color w:val="7F007F"/>
                <w:kern w:val="0"/>
                <w:szCs w:val="20"/>
              </w:rPr>
              <w:t>c</w:t>
            </w:r>
            <w:r w:rsidR="007C07B2">
              <w:rPr>
                <w:rFonts w:cs="굴림체"/>
                <w:color w:val="7F007F"/>
                <w:kern w:val="0"/>
                <w:szCs w:val="20"/>
              </w:rPr>
              <w:t>lass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"test"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749E5A1A" w14:textId="77777777" w:rsidR="001015E7" w:rsidRDefault="001015E7" w:rsidP="001015E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h1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2015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7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월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h1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79F39ACB" w14:textId="77777777" w:rsidR="001015E7" w:rsidRDefault="001015E7" w:rsidP="001015E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table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1186479F" w14:textId="77777777" w:rsidR="001015E7" w:rsidRDefault="001015E7" w:rsidP="001015E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thead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67766B90" w14:textId="77777777" w:rsidR="001015E7" w:rsidRDefault="001015E7" w:rsidP="001015E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tr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509541F" w14:textId="77777777" w:rsidR="001015E7" w:rsidRDefault="001015E7" w:rsidP="001015E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일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월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화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수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목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금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토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11ECF6D1" w14:textId="77777777" w:rsidR="001015E7" w:rsidRDefault="001015E7" w:rsidP="001015E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tr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AC56354" w14:textId="77777777" w:rsidR="001015E7" w:rsidRDefault="001015E7" w:rsidP="001015E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thead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327EC083" w14:textId="77777777" w:rsidR="00F6085E" w:rsidRDefault="001015E7" w:rsidP="001015E7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tbody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03C539DC" w14:textId="4F595E2D" w:rsidR="001015E7" w:rsidRDefault="001015E7" w:rsidP="001015E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tr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1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2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3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4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&gt;&lt;/</w:t>
            </w:r>
            <w:r>
              <w:rPr>
                <w:rFonts w:cs="굴림체"/>
                <w:color w:val="3F7F7F"/>
                <w:kern w:val="0"/>
                <w:szCs w:val="20"/>
              </w:rPr>
              <w:t>tr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0495469" w14:textId="77777777" w:rsidR="001015E7" w:rsidRDefault="001015E7" w:rsidP="001015E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tr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5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6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7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8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9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10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11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&gt;&lt;/</w:t>
            </w:r>
            <w:r>
              <w:rPr>
                <w:rFonts w:cs="굴림체"/>
                <w:color w:val="3F7F7F"/>
                <w:kern w:val="0"/>
                <w:szCs w:val="20"/>
              </w:rPr>
              <w:t>tr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58380F6B" w14:textId="77777777" w:rsidR="001015E7" w:rsidRDefault="001015E7" w:rsidP="001015E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tr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12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13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15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16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16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17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18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&gt;&lt;/</w:t>
            </w:r>
            <w:r>
              <w:rPr>
                <w:rFonts w:cs="굴림체"/>
                <w:color w:val="3F7F7F"/>
                <w:kern w:val="0"/>
                <w:szCs w:val="20"/>
              </w:rPr>
              <w:t>tr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79B45C73" w14:textId="77777777" w:rsidR="001015E7" w:rsidRDefault="001015E7" w:rsidP="001015E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tr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19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20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21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22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23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24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25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&gt;&lt;/</w:t>
            </w:r>
            <w:r>
              <w:rPr>
                <w:rFonts w:cs="굴림체"/>
                <w:color w:val="3F7F7F"/>
                <w:kern w:val="0"/>
                <w:szCs w:val="20"/>
              </w:rPr>
              <w:t>tr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174BAD27" w14:textId="77777777" w:rsidR="001015E7" w:rsidRDefault="001015E7" w:rsidP="001015E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tr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26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27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28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29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30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31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&gt;&lt;/</w:t>
            </w:r>
            <w:r>
              <w:rPr>
                <w:rFonts w:cs="굴림체"/>
                <w:color w:val="3F7F7F"/>
                <w:kern w:val="0"/>
                <w:szCs w:val="20"/>
              </w:rPr>
              <w:t>tr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D3E70EE" w14:textId="77777777" w:rsidR="001015E7" w:rsidRDefault="001015E7" w:rsidP="001015E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tbody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21AD44A5" w14:textId="77777777" w:rsidR="00F6085E" w:rsidRDefault="001015E7" w:rsidP="001015E7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table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0156397F" w14:textId="5E0C873E" w:rsidR="001015E7" w:rsidRDefault="001015E7" w:rsidP="001015E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div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63E87C26" w14:textId="77777777" w:rsidR="001015E7" w:rsidRDefault="001015E7" w:rsidP="001015E7">
            <w:pPr>
              <w:pStyle w:val="a4"/>
              <w:rPr>
                <w:rFonts w:cs="굴림체"/>
                <w:kern w:val="0"/>
                <w:szCs w:val="20"/>
              </w:rPr>
            </w:pPr>
          </w:p>
          <w:p w14:paraId="68EFB4CA" w14:textId="77777777" w:rsidR="001015E7" w:rsidRDefault="001015E7" w:rsidP="001015E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body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EF79FC5" w14:textId="77777777" w:rsidR="001015E7" w:rsidRDefault="001015E7" w:rsidP="001015E7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html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36B37DE4" w14:textId="77777777" w:rsidR="00EA21F3" w:rsidRPr="001015E7" w:rsidRDefault="00EA21F3" w:rsidP="001015E7">
            <w:pPr>
              <w:pStyle w:val="a4"/>
            </w:pPr>
          </w:p>
        </w:tc>
      </w:tr>
    </w:tbl>
    <w:p w14:paraId="746F1BEF" w14:textId="6F9E8289" w:rsidR="00EA21F3" w:rsidRDefault="00EA21F3" w:rsidP="00EA21F3"/>
    <w:p w14:paraId="2F02A6D9" w14:textId="13C7AE06" w:rsidR="0069186E" w:rsidRDefault="0069186E" w:rsidP="00EA21F3"/>
    <w:p w14:paraId="6E6BD1D3" w14:textId="5E643E72" w:rsidR="0069186E" w:rsidRDefault="0069186E" w:rsidP="00EA21F3">
      <w:pPr>
        <w:rPr>
          <w:rFonts w:cs="굴림체"/>
          <w:color w:val="000000"/>
          <w:kern w:val="0"/>
          <w:szCs w:val="20"/>
        </w:rPr>
      </w:pPr>
      <w:r>
        <w:rPr>
          <w:rFonts w:cs="굴림체"/>
          <w:color w:val="7F007F"/>
          <w:kern w:val="0"/>
          <w:szCs w:val="20"/>
        </w:rPr>
        <w:t>overflow</w:t>
      </w:r>
      <w:r>
        <w:rPr>
          <w:rFonts w:cs="굴림체"/>
          <w:color w:val="000000"/>
          <w:kern w:val="0"/>
          <w:szCs w:val="20"/>
        </w:rPr>
        <w:t xml:space="preserve">: </w:t>
      </w:r>
      <w:r>
        <w:rPr>
          <w:rFonts w:cs="굴림체"/>
          <w:color w:val="2A00E1"/>
          <w:kern w:val="0"/>
          <w:szCs w:val="20"/>
        </w:rPr>
        <w:t>hidden</w:t>
      </w:r>
      <w:r>
        <w:rPr>
          <w:rFonts w:cs="굴림체"/>
          <w:color w:val="000000"/>
          <w:kern w:val="0"/>
          <w:szCs w:val="20"/>
        </w:rPr>
        <w:t>;</w:t>
      </w:r>
    </w:p>
    <w:p w14:paraId="46BC7806" w14:textId="65672EE5" w:rsidR="0069186E" w:rsidRDefault="0069186E" w:rsidP="00EA21F3">
      <w:pPr>
        <w:rPr>
          <w:rFonts w:cs="굴림체"/>
          <w:color w:val="000000"/>
          <w:kern w:val="0"/>
          <w:szCs w:val="20"/>
        </w:rPr>
      </w:pPr>
      <w:r>
        <w:rPr>
          <w:rFonts w:cs="굴림체" w:hint="eastAsia"/>
          <w:color w:val="000000"/>
          <w:kern w:val="0"/>
          <w:szCs w:val="20"/>
        </w:rPr>
        <w:t xml:space="preserve"> </w:t>
      </w:r>
      <w:r>
        <w:rPr>
          <w:rFonts w:cs="굴림체"/>
          <w:color w:val="000000"/>
          <w:kern w:val="0"/>
          <w:szCs w:val="20"/>
        </w:rPr>
        <w:t xml:space="preserve"> </w:t>
      </w:r>
      <w:r>
        <w:rPr>
          <w:rFonts w:cs="굴림체" w:hint="eastAsia"/>
          <w:color w:val="000000"/>
          <w:kern w:val="0"/>
          <w:szCs w:val="20"/>
        </w:rPr>
        <w:t xml:space="preserve">넘치는 부분을 </w:t>
      </w:r>
      <w:r w:rsidR="00974713">
        <w:rPr>
          <w:rFonts w:cs="굴림체" w:hint="eastAsia"/>
          <w:color w:val="000000"/>
          <w:kern w:val="0"/>
          <w:szCs w:val="20"/>
        </w:rPr>
        <w:t xml:space="preserve">화면에 </w:t>
      </w:r>
      <w:r>
        <w:rPr>
          <w:rFonts w:cs="굴림체" w:hint="eastAsia"/>
          <w:color w:val="000000"/>
          <w:kern w:val="0"/>
          <w:szCs w:val="20"/>
        </w:rPr>
        <w:t>표시하지 않는다.</w:t>
      </w:r>
    </w:p>
    <w:p w14:paraId="66753505" w14:textId="0ECED74B" w:rsidR="0069186E" w:rsidRDefault="0069186E" w:rsidP="00EA21F3"/>
    <w:p w14:paraId="30262353" w14:textId="42260124" w:rsidR="0069186E" w:rsidRDefault="0069186E" w:rsidP="00EA21F3"/>
    <w:p w14:paraId="4706A1B0" w14:textId="77777777" w:rsidR="0069186E" w:rsidRDefault="0069186E" w:rsidP="00EA21F3"/>
    <w:p w14:paraId="64EFD7BB" w14:textId="5E2CD5DC" w:rsidR="007C07B2" w:rsidRPr="00EA21F3" w:rsidRDefault="00835EE2" w:rsidP="00EA21F3">
      <w:r>
        <w:rPr>
          <w:noProof/>
        </w:rPr>
        <w:lastRenderedPageBreak/>
        <w:drawing>
          <wp:inline distT="0" distB="0" distL="0" distR="0" wp14:anchorId="79153634" wp14:editId="00BBA3D7">
            <wp:extent cx="4448204" cy="451535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8204" cy="4515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8CAD" w14:textId="398913F9" w:rsidR="00EA21F3" w:rsidRDefault="00EA21F3" w:rsidP="00987422"/>
    <w:p w14:paraId="5ACFF905" w14:textId="779117A5" w:rsidR="00835EE2" w:rsidRDefault="00835EE2" w:rsidP="00987422"/>
    <w:p w14:paraId="14450530" w14:textId="36E4B9CF" w:rsidR="00835EE2" w:rsidRDefault="00835EE2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7FB91CF3" w14:textId="5AC92FF7" w:rsidR="00835EE2" w:rsidRDefault="00835EE2" w:rsidP="00835EE2">
      <w:pPr>
        <w:pStyle w:val="2"/>
      </w:pPr>
      <w:bookmarkStart w:id="11" w:name="_Toc71529442"/>
      <w:r>
        <w:rPr>
          <w:rFonts w:hint="eastAsia"/>
        </w:rPr>
        <w:lastRenderedPageBreak/>
        <w:t>o</w:t>
      </w:r>
      <w:r>
        <w:t>verflow1c.html</w:t>
      </w:r>
      <w:bookmarkEnd w:id="11"/>
    </w:p>
    <w:p w14:paraId="37BC74D5" w14:textId="1C28E091" w:rsidR="00835EE2" w:rsidRDefault="00835EE2" w:rsidP="00835EE2">
      <w:pPr>
        <w:pStyle w:val="3"/>
      </w:pPr>
      <w:r w:rsidRPr="008D549F">
        <w:t>src/main/webapp/overflow/overflow</w:t>
      </w:r>
      <w:r>
        <w:t>1c</w:t>
      </w:r>
      <w:r w:rsidRPr="008D549F">
        <w:t>.html</w:t>
      </w:r>
    </w:p>
    <w:tbl>
      <w:tblPr>
        <w:tblStyle w:val="a8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835EE2" w14:paraId="432FDD23" w14:textId="77777777" w:rsidTr="00092BDE">
        <w:tc>
          <w:tcPr>
            <w:tcW w:w="426" w:type="dxa"/>
          </w:tcPr>
          <w:p w14:paraId="1B3BD4A6" w14:textId="77777777" w:rsidR="00835EE2" w:rsidRPr="00185935" w:rsidRDefault="00835EE2" w:rsidP="003B540E">
            <w:pPr>
              <w:pStyle w:val="a4"/>
            </w:pPr>
            <w:r w:rsidRPr="00185935">
              <w:rPr>
                <w:rFonts w:hint="eastAsia"/>
              </w:rPr>
              <w:t>1</w:t>
            </w:r>
          </w:p>
          <w:p w14:paraId="615996CE" w14:textId="77777777" w:rsidR="00835EE2" w:rsidRPr="00185935" w:rsidRDefault="00835EE2" w:rsidP="003B540E">
            <w:pPr>
              <w:pStyle w:val="a4"/>
            </w:pPr>
            <w:r w:rsidRPr="00185935">
              <w:rPr>
                <w:rFonts w:hint="eastAsia"/>
              </w:rPr>
              <w:t>2</w:t>
            </w:r>
          </w:p>
          <w:p w14:paraId="44FB4702" w14:textId="77777777" w:rsidR="00835EE2" w:rsidRPr="00185935" w:rsidRDefault="00835EE2" w:rsidP="003B540E">
            <w:pPr>
              <w:pStyle w:val="a4"/>
            </w:pPr>
            <w:r w:rsidRPr="00185935">
              <w:rPr>
                <w:rFonts w:hint="eastAsia"/>
              </w:rPr>
              <w:t>3</w:t>
            </w:r>
          </w:p>
          <w:p w14:paraId="76E00053" w14:textId="77777777" w:rsidR="00835EE2" w:rsidRPr="00185935" w:rsidRDefault="00835EE2" w:rsidP="003B540E">
            <w:pPr>
              <w:pStyle w:val="a4"/>
            </w:pPr>
            <w:r w:rsidRPr="00185935">
              <w:rPr>
                <w:rFonts w:hint="eastAsia"/>
              </w:rPr>
              <w:t>4</w:t>
            </w:r>
          </w:p>
          <w:p w14:paraId="0A795FE0" w14:textId="77777777" w:rsidR="00835EE2" w:rsidRPr="00185935" w:rsidRDefault="00835EE2" w:rsidP="003B540E">
            <w:pPr>
              <w:pStyle w:val="a4"/>
            </w:pPr>
            <w:r w:rsidRPr="00185935">
              <w:rPr>
                <w:rFonts w:hint="eastAsia"/>
              </w:rPr>
              <w:t>5</w:t>
            </w:r>
          </w:p>
          <w:p w14:paraId="6D5FC141" w14:textId="77777777" w:rsidR="00835EE2" w:rsidRPr="00185935" w:rsidRDefault="00835EE2" w:rsidP="003B540E">
            <w:pPr>
              <w:pStyle w:val="a4"/>
            </w:pPr>
            <w:r w:rsidRPr="00185935">
              <w:rPr>
                <w:rFonts w:hint="eastAsia"/>
              </w:rPr>
              <w:t>6</w:t>
            </w:r>
          </w:p>
          <w:p w14:paraId="0D85D340" w14:textId="77777777" w:rsidR="00835EE2" w:rsidRPr="00185935" w:rsidRDefault="00835EE2" w:rsidP="003B540E">
            <w:pPr>
              <w:pStyle w:val="a4"/>
            </w:pPr>
            <w:r w:rsidRPr="00185935">
              <w:rPr>
                <w:rFonts w:hint="eastAsia"/>
              </w:rPr>
              <w:t>7</w:t>
            </w:r>
          </w:p>
          <w:p w14:paraId="620602CF" w14:textId="77777777" w:rsidR="00835EE2" w:rsidRPr="00185935" w:rsidRDefault="00835EE2" w:rsidP="003B540E">
            <w:pPr>
              <w:pStyle w:val="a4"/>
            </w:pPr>
            <w:r w:rsidRPr="00185935">
              <w:rPr>
                <w:rFonts w:hint="eastAsia"/>
              </w:rPr>
              <w:t>8</w:t>
            </w:r>
          </w:p>
          <w:p w14:paraId="1BA6A0C2" w14:textId="77777777" w:rsidR="00835EE2" w:rsidRDefault="00835EE2" w:rsidP="003B540E">
            <w:pPr>
              <w:pStyle w:val="a4"/>
            </w:pPr>
            <w:r>
              <w:rPr>
                <w:rFonts w:hint="eastAsia"/>
              </w:rPr>
              <w:t>9</w:t>
            </w:r>
          </w:p>
          <w:p w14:paraId="6271F8FB" w14:textId="77777777" w:rsidR="00835EE2" w:rsidRDefault="00835EE2" w:rsidP="003B540E">
            <w:pPr>
              <w:pStyle w:val="a4"/>
            </w:pPr>
            <w:r>
              <w:rPr>
                <w:rFonts w:hint="eastAsia"/>
              </w:rPr>
              <w:t>10</w:t>
            </w:r>
          </w:p>
          <w:p w14:paraId="4969B277" w14:textId="77777777" w:rsidR="00835EE2" w:rsidRDefault="00835EE2" w:rsidP="003B540E">
            <w:pPr>
              <w:pStyle w:val="a4"/>
            </w:pPr>
            <w:r>
              <w:rPr>
                <w:rFonts w:hint="eastAsia"/>
              </w:rPr>
              <w:t>11</w:t>
            </w:r>
          </w:p>
          <w:p w14:paraId="76F04DAD" w14:textId="77777777" w:rsidR="00835EE2" w:rsidRDefault="00835EE2" w:rsidP="003B540E">
            <w:pPr>
              <w:pStyle w:val="a4"/>
            </w:pPr>
            <w:r>
              <w:rPr>
                <w:rFonts w:hint="eastAsia"/>
              </w:rPr>
              <w:t>12</w:t>
            </w:r>
          </w:p>
          <w:p w14:paraId="7BE0ECDD" w14:textId="77777777" w:rsidR="00835EE2" w:rsidRDefault="00835EE2" w:rsidP="003B540E">
            <w:pPr>
              <w:pStyle w:val="a4"/>
            </w:pPr>
            <w:r>
              <w:rPr>
                <w:rFonts w:hint="eastAsia"/>
              </w:rPr>
              <w:t>13</w:t>
            </w:r>
          </w:p>
          <w:p w14:paraId="7EEBE6C6" w14:textId="77777777" w:rsidR="00835EE2" w:rsidRDefault="00835EE2" w:rsidP="003B540E">
            <w:pPr>
              <w:pStyle w:val="a4"/>
            </w:pPr>
            <w:r>
              <w:rPr>
                <w:rFonts w:hint="eastAsia"/>
              </w:rPr>
              <w:t>14</w:t>
            </w:r>
          </w:p>
          <w:p w14:paraId="3B0129F3" w14:textId="77777777" w:rsidR="00835EE2" w:rsidRDefault="00835EE2" w:rsidP="003B540E">
            <w:pPr>
              <w:pStyle w:val="a4"/>
            </w:pPr>
            <w:r>
              <w:rPr>
                <w:rFonts w:hint="eastAsia"/>
              </w:rPr>
              <w:t>15</w:t>
            </w:r>
          </w:p>
          <w:p w14:paraId="36B31809" w14:textId="77777777" w:rsidR="00835EE2" w:rsidRDefault="00835EE2" w:rsidP="003B540E">
            <w:pPr>
              <w:pStyle w:val="a4"/>
            </w:pPr>
            <w:r>
              <w:rPr>
                <w:rFonts w:hint="eastAsia"/>
              </w:rPr>
              <w:t>16</w:t>
            </w:r>
          </w:p>
          <w:p w14:paraId="0FADD30F" w14:textId="77777777" w:rsidR="00835EE2" w:rsidRDefault="00835EE2" w:rsidP="003B540E">
            <w:pPr>
              <w:pStyle w:val="a4"/>
            </w:pPr>
            <w:r>
              <w:rPr>
                <w:rFonts w:hint="eastAsia"/>
              </w:rPr>
              <w:t>17</w:t>
            </w:r>
          </w:p>
          <w:p w14:paraId="1A86AC5C" w14:textId="77777777" w:rsidR="00835EE2" w:rsidRDefault="00835EE2" w:rsidP="003B540E">
            <w:pPr>
              <w:pStyle w:val="a4"/>
            </w:pPr>
            <w:r>
              <w:rPr>
                <w:rFonts w:hint="eastAsia"/>
              </w:rPr>
              <w:t>18</w:t>
            </w:r>
          </w:p>
          <w:p w14:paraId="3B8F0AF5" w14:textId="77777777" w:rsidR="00835EE2" w:rsidRDefault="00835EE2" w:rsidP="003B540E">
            <w:pPr>
              <w:pStyle w:val="a4"/>
            </w:pPr>
            <w:r>
              <w:rPr>
                <w:rFonts w:hint="eastAsia"/>
              </w:rPr>
              <w:t>19</w:t>
            </w:r>
          </w:p>
          <w:p w14:paraId="79A4220E" w14:textId="77777777" w:rsidR="00835EE2" w:rsidRDefault="00835EE2" w:rsidP="003B540E">
            <w:pPr>
              <w:pStyle w:val="a4"/>
            </w:pPr>
            <w:r>
              <w:rPr>
                <w:rFonts w:hint="eastAsia"/>
              </w:rPr>
              <w:t>20</w:t>
            </w:r>
          </w:p>
          <w:p w14:paraId="28BB771D" w14:textId="77777777" w:rsidR="00835EE2" w:rsidRDefault="00835EE2" w:rsidP="003B540E">
            <w:pPr>
              <w:pStyle w:val="a4"/>
            </w:pPr>
            <w:r>
              <w:rPr>
                <w:rFonts w:hint="eastAsia"/>
              </w:rPr>
              <w:t>21</w:t>
            </w:r>
          </w:p>
          <w:p w14:paraId="3AD5491C" w14:textId="77777777" w:rsidR="00835EE2" w:rsidRDefault="00835EE2" w:rsidP="003B540E">
            <w:pPr>
              <w:pStyle w:val="a4"/>
            </w:pPr>
            <w:r>
              <w:rPr>
                <w:rFonts w:hint="eastAsia"/>
              </w:rPr>
              <w:t>22</w:t>
            </w:r>
          </w:p>
          <w:p w14:paraId="23628C25" w14:textId="77777777" w:rsidR="00835EE2" w:rsidRDefault="00835EE2" w:rsidP="003B540E">
            <w:pPr>
              <w:pStyle w:val="a4"/>
            </w:pPr>
            <w:r>
              <w:rPr>
                <w:rFonts w:hint="eastAsia"/>
              </w:rPr>
              <w:t>23</w:t>
            </w:r>
          </w:p>
          <w:p w14:paraId="16A71A2C" w14:textId="77777777" w:rsidR="00835EE2" w:rsidRDefault="00835EE2" w:rsidP="003B540E">
            <w:pPr>
              <w:pStyle w:val="a4"/>
            </w:pPr>
            <w:r>
              <w:rPr>
                <w:rFonts w:hint="eastAsia"/>
              </w:rPr>
              <w:t>24</w:t>
            </w:r>
          </w:p>
          <w:p w14:paraId="23A3BC57" w14:textId="77777777" w:rsidR="00835EE2" w:rsidRDefault="00835EE2" w:rsidP="003B540E">
            <w:pPr>
              <w:pStyle w:val="a4"/>
            </w:pPr>
            <w:r>
              <w:rPr>
                <w:rFonts w:hint="eastAsia"/>
              </w:rPr>
              <w:t>25</w:t>
            </w:r>
          </w:p>
          <w:p w14:paraId="5B7D0B7A" w14:textId="77777777" w:rsidR="00835EE2" w:rsidRDefault="00835EE2" w:rsidP="003B540E">
            <w:pPr>
              <w:pStyle w:val="a4"/>
            </w:pPr>
            <w:r>
              <w:rPr>
                <w:rFonts w:hint="eastAsia"/>
              </w:rPr>
              <w:t>26</w:t>
            </w:r>
          </w:p>
          <w:p w14:paraId="672E3829" w14:textId="77777777" w:rsidR="00835EE2" w:rsidRDefault="00835EE2" w:rsidP="003B540E">
            <w:pPr>
              <w:pStyle w:val="a4"/>
            </w:pPr>
            <w:r>
              <w:rPr>
                <w:rFonts w:hint="eastAsia"/>
              </w:rPr>
              <w:t>27</w:t>
            </w:r>
          </w:p>
          <w:p w14:paraId="732D6BDC" w14:textId="77777777" w:rsidR="00835EE2" w:rsidRDefault="00835EE2" w:rsidP="003B540E">
            <w:pPr>
              <w:pStyle w:val="a4"/>
            </w:pPr>
            <w:r>
              <w:rPr>
                <w:rFonts w:hint="eastAsia"/>
              </w:rPr>
              <w:t>28</w:t>
            </w:r>
          </w:p>
          <w:p w14:paraId="308FD780" w14:textId="77777777" w:rsidR="00835EE2" w:rsidRDefault="00835EE2" w:rsidP="003B540E">
            <w:pPr>
              <w:pStyle w:val="a4"/>
            </w:pPr>
            <w:r>
              <w:rPr>
                <w:rFonts w:hint="eastAsia"/>
              </w:rPr>
              <w:t>29</w:t>
            </w:r>
          </w:p>
          <w:p w14:paraId="194B17A7" w14:textId="77777777" w:rsidR="00835EE2" w:rsidRDefault="00835EE2" w:rsidP="003B540E">
            <w:pPr>
              <w:pStyle w:val="a4"/>
            </w:pPr>
            <w:r>
              <w:rPr>
                <w:rFonts w:hint="eastAsia"/>
              </w:rPr>
              <w:t>30</w:t>
            </w:r>
          </w:p>
          <w:p w14:paraId="70D72673" w14:textId="77777777" w:rsidR="00835EE2" w:rsidRDefault="00835EE2" w:rsidP="003B540E">
            <w:pPr>
              <w:pStyle w:val="a4"/>
            </w:pPr>
            <w:r>
              <w:rPr>
                <w:rFonts w:hint="eastAsia"/>
              </w:rPr>
              <w:t>31</w:t>
            </w:r>
          </w:p>
          <w:p w14:paraId="08EB003E" w14:textId="77777777" w:rsidR="00835EE2" w:rsidRDefault="00835EE2" w:rsidP="003B540E">
            <w:pPr>
              <w:pStyle w:val="a4"/>
            </w:pPr>
            <w:r>
              <w:rPr>
                <w:rFonts w:hint="eastAsia"/>
              </w:rPr>
              <w:t>32</w:t>
            </w:r>
          </w:p>
          <w:p w14:paraId="3A7504BE" w14:textId="77777777" w:rsidR="00835EE2" w:rsidRDefault="00835EE2" w:rsidP="003B540E">
            <w:pPr>
              <w:pStyle w:val="a4"/>
            </w:pPr>
            <w:r>
              <w:rPr>
                <w:rFonts w:hint="eastAsia"/>
              </w:rPr>
              <w:t>33</w:t>
            </w:r>
          </w:p>
          <w:p w14:paraId="3643CC09" w14:textId="77777777" w:rsidR="00835EE2" w:rsidRDefault="00835EE2" w:rsidP="003B540E">
            <w:pPr>
              <w:pStyle w:val="a4"/>
            </w:pPr>
            <w:r>
              <w:rPr>
                <w:rFonts w:hint="eastAsia"/>
              </w:rPr>
              <w:t>34</w:t>
            </w:r>
          </w:p>
          <w:p w14:paraId="61F73508" w14:textId="77777777" w:rsidR="00835EE2" w:rsidRDefault="00835EE2" w:rsidP="003B540E">
            <w:pPr>
              <w:pStyle w:val="a4"/>
            </w:pPr>
            <w:r>
              <w:rPr>
                <w:rFonts w:hint="eastAsia"/>
              </w:rPr>
              <w:t>35</w:t>
            </w:r>
          </w:p>
          <w:p w14:paraId="63BA63D9" w14:textId="77777777" w:rsidR="00835EE2" w:rsidRDefault="00835EE2" w:rsidP="003B540E">
            <w:pPr>
              <w:pStyle w:val="a4"/>
            </w:pPr>
            <w:r>
              <w:rPr>
                <w:rFonts w:hint="eastAsia"/>
              </w:rPr>
              <w:t>36</w:t>
            </w:r>
          </w:p>
          <w:p w14:paraId="009563E9" w14:textId="77777777" w:rsidR="00835EE2" w:rsidRDefault="00835EE2" w:rsidP="003B540E">
            <w:pPr>
              <w:pStyle w:val="a4"/>
            </w:pPr>
            <w:r>
              <w:rPr>
                <w:rFonts w:hint="eastAsia"/>
              </w:rPr>
              <w:t>37</w:t>
            </w:r>
          </w:p>
          <w:p w14:paraId="7E26A095" w14:textId="77777777" w:rsidR="00835EE2" w:rsidRDefault="00835EE2" w:rsidP="003B540E">
            <w:pPr>
              <w:pStyle w:val="a4"/>
            </w:pPr>
            <w:r>
              <w:rPr>
                <w:rFonts w:hint="eastAsia"/>
              </w:rPr>
              <w:t>38</w:t>
            </w:r>
          </w:p>
          <w:p w14:paraId="2AEB6426" w14:textId="77777777" w:rsidR="00835EE2" w:rsidRDefault="00835EE2" w:rsidP="003B540E">
            <w:pPr>
              <w:pStyle w:val="a4"/>
            </w:pPr>
            <w:r>
              <w:rPr>
                <w:rFonts w:hint="eastAsia"/>
              </w:rPr>
              <w:t>39</w:t>
            </w:r>
          </w:p>
          <w:p w14:paraId="236DDA1A" w14:textId="77777777" w:rsidR="00835EE2" w:rsidRDefault="00835EE2" w:rsidP="003B540E">
            <w:pPr>
              <w:pStyle w:val="a4"/>
            </w:pPr>
            <w:r>
              <w:rPr>
                <w:rFonts w:hint="eastAsia"/>
              </w:rPr>
              <w:t>40</w:t>
            </w:r>
          </w:p>
          <w:p w14:paraId="56ADAD46" w14:textId="21CF03FD" w:rsidR="00835EE2" w:rsidRPr="00185935" w:rsidRDefault="00835EE2" w:rsidP="003B540E">
            <w:pPr>
              <w:pStyle w:val="a4"/>
            </w:pPr>
          </w:p>
        </w:tc>
        <w:tc>
          <w:tcPr>
            <w:tcW w:w="10631" w:type="dxa"/>
          </w:tcPr>
          <w:p w14:paraId="1575BCBD" w14:textId="77777777" w:rsidR="003B540E" w:rsidRDefault="003B540E" w:rsidP="003B540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&lt;!</w:t>
            </w:r>
            <w:r>
              <w:rPr>
                <w:rFonts w:cs="굴림체"/>
                <w:color w:val="3F7F7F"/>
                <w:kern w:val="0"/>
                <w:szCs w:val="20"/>
              </w:rPr>
              <w:t>DOCTYPE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008080"/>
                <w:kern w:val="0"/>
                <w:szCs w:val="20"/>
              </w:rPr>
              <w:t>html&gt;</w:t>
            </w:r>
          </w:p>
          <w:p w14:paraId="60D65282" w14:textId="77777777" w:rsidR="003B540E" w:rsidRDefault="003B540E" w:rsidP="003B540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html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192839BE" w14:textId="77777777" w:rsidR="003B540E" w:rsidRDefault="003B540E" w:rsidP="003B540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head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373BF2CF" w14:textId="77777777" w:rsidR="003B540E" w:rsidRDefault="003B540E" w:rsidP="003B540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meta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http-equiv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"Content-Type"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content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"text/html; charset=UTF-8"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11DEBF4D" w14:textId="77777777" w:rsidR="003B540E" w:rsidRDefault="003B540E" w:rsidP="003B540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style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7955516A" w14:textId="77777777" w:rsidR="00F6085E" w:rsidRDefault="003B540E" w:rsidP="003B540E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3F7F7F"/>
                <w:kern w:val="0"/>
                <w:szCs w:val="20"/>
              </w:rPr>
              <w:t>div.test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{</w:t>
            </w:r>
          </w:p>
          <w:p w14:paraId="08E101F1" w14:textId="59DFCA00" w:rsidR="003B540E" w:rsidRDefault="003B540E" w:rsidP="003B540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width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600px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height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600px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margin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auto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3B143E70" w14:textId="77777777" w:rsidR="003B540E" w:rsidRDefault="003B540E" w:rsidP="00974713">
            <w:pPr>
              <w:pStyle w:val="a4"/>
              <w:shd w:val="clear" w:color="auto" w:fill="FFFFCC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overflow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scroll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12AC17E5" w14:textId="77777777" w:rsidR="003B540E" w:rsidRDefault="003B540E" w:rsidP="003B540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border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1px solid gray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6F1D716C" w14:textId="77777777" w:rsidR="003B540E" w:rsidRDefault="003B540E" w:rsidP="003B540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padding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30px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57953624" w14:textId="77777777" w:rsidR="003B540E" w:rsidRDefault="003B540E" w:rsidP="003B540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box-shadow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5px 5px 5px #ddd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124AF14D" w14:textId="77777777" w:rsidR="003B540E" w:rsidRDefault="003B540E" w:rsidP="003B540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}</w:t>
            </w:r>
          </w:p>
          <w:p w14:paraId="6017D1DD" w14:textId="77777777" w:rsidR="003B540E" w:rsidRDefault="003B540E" w:rsidP="003B540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3F7F7F"/>
                <w:kern w:val="0"/>
                <w:szCs w:val="20"/>
              </w:rPr>
              <w:t>table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{ </w:t>
            </w:r>
            <w:r>
              <w:rPr>
                <w:rFonts w:cs="굴림체"/>
                <w:color w:val="7F007F"/>
                <w:kern w:val="0"/>
                <w:szCs w:val="20"/>
              </w:rPr>
              <w:t>border-collapse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collapse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width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700px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height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700px</w:t>
            </w:r>
            <w:r>
              <w:rPr>
                <w:rFonts w:cs="굴림체"/>
                <w:color w:val="000000"/>
                <w:kern w:val="0"/>
                <w:szCs w:val="20"/>
              </w:rPr>
              <w:t>;}</w:t>
            </w:r>
          </w:p>
          <w:p w14:paraId="0CDB02A6" w14:textId="77777777" w:rsidR="003B540E" w:rsidRDefault="003B540E" w:rsidP="003B540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{ </w:t>
            </w:r>
            <w:r>
              <w:rPr>
                <w:rFonts w:cs="굴림체"/>
                <w:color w:val="7F007F"/>
                <w:kern w:val="0"/>
                <w:szCs w:val="20"/>
              </w:rPr>
              <w:t>border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1px solid gray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vertical-align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top</w:t>
            </w:r>
            <w:r>
              <w:rPr>
                <w:rFonts w:cs="굴림체"/>
                <w:color w:val="000000"/>
                <w:kern w:val="0"/>
                <w:szCs w:val="20"/>
              </w:rPr>
              <w:t>; }</w:t>
            </w:r>
          </w:p>
          <w:p w14:paraId="49015B58" w14:textId="77777777" w:rsidR="003B540E" w:rsidRDefault="003B540E" w:rsidP="003B540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{ </w:t>
            </w:r>
            <w:r>
              <w:rPr>
                <w:rFonts w:cs="굴림체"/>
                <w:color w:val="7F007F"/>
                <w:kern w:val="0"/>
                <w:szCs w:val="20"/>
              </w:rPr>
              <w:t>background-color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#dddddd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border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1px solid gray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height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30px</w:t>
            </w:r>
            <w:r>
              <w:rPr>
                <w:rFonts w:cs="굴림체"/>
                <w:color w:val="000000"/>
                <w:kern w:val="0"/>
                <w:szCs w:val="20"/>
              </w:rPr>
              <w:t>; }</w:t>
            </w:r>
          </w:p>
          <w:p w14:paraId="541A0BEB" w14:textId="77777777" w:rsidR="003B540E" w:rsidRDefault="003B540E" w:rsidP="003B540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3F7F7F"/>
                <w:kern w:val="0"/>
                <w:szCs w:val="20"/>
              </w:rPr>
              <w:t>td:nth-child</w:t>
            </w:r>
            <w:r>
              <w:rPr>
                <w:rFonts w:cs="굴림체"/>
                <w:color w:val="000000"/>
                <w:kern w:val="0"/>
                <w:szCs w:val="20"/>
              </w:rPr>
              <w:t>(</w:t>
            </w:r>
            <w:r>
              <w:rPr>
                <w:rFonts w:cs="굴림체"/>
                <w:color w:val="3F7F7F"/>
                <w:kern w:val="0"/>
                <w:szCs w:val="20"/>
              </w:rPr>
              <w:t>1</w:t>
            </w:r>
            <w:r>
              <w:rPr>
                <w:rFonts w:cs="굴림체"/>
                <w:color w:val="000000"/>
                <w:kern w:val="0"/>
                <w:szCs w:val="20"/>
              </w:rPr>
              <w:t>)</w:t>
            </w:r>
            <w:r>
              <w:rPr>
                <w:rFonts w:cs="굴림체"/>
                <w:color w:val="3F7F7F"/>
                <w:kern w:val="0"/>
                <w:szCs w:val="20"/>
              </w:rPr>
              <w:t>,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3F7F7F"/>
                <w:kern w:val="0"/>
                <w:szCs w:val="20"/>
              </w:rPr>
              <w:t>th:nth-child</w:t>
            </w:r>
            <w:r>
              <w:rPr>
                <w:rFonts w:cs="굴림체"/>
                <w:color w:val="000000"/>
                <w:kern w:val="0"/>
                <w:szCs w:val="20"/>
              </w:rPr>
              <w:t>(</w:t>
            </w:r>
            <w:r>
              <w:rPr>
                <w:rFonts w:cs="굴림체"/>
                <w:color w:val="3F7F7F"/>
                <w:kern w:val="0"/>
                <w:szCs w:val="20"/>
              </w:rPr>
              <w:t>1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) { </w:t>
            </w:r>
            <w:r>
              <w:rPr>
                <w:rFonts w:cs="굴림체"/>
                <w:color w:val="7F007F"/>
                <w:kern w:val="0"/>
                <w:szCs w:val="20"/>
              </w:rPr>
              <w:t>color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red</w:t>
            </w:r>
            <w:r>
              <w:rPr>
                <w:rFonts w:cs="굴림체"/>
                <w:color w:val="000000"/>
                <w:kern w:val="0"/>
                <w:szCs w:val="20"/>
              </w:rPr>
              <w:t>; }</w:t>
            </w:r>
          </w:p>
          <w:p w14:paraId="0648251E" w14:textId="77777777" w:rsidR="003B540E" w:rsidRDefault="003B540E" w:rsidP="003B540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style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18C4B536" w14:textId="77777777" w:rsidR="003B540E" w:rsidRDefault="003B540E" w:rsidP="003B540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head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D688CC4" w14:textId="77777777" w:rsidR="003B540E" w:rsidRDefault="003B540E" w:rsidP="003B540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body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3EED253A" w14:textId="77777777" w:rsidR="003B540E" w:rsidRDefault="003B540E" w:rsidP="003B540E">
            <w:pPr>
              <w:pStyle w:val="a4"/>
              <w:rPr>
                <w:rFonts w:cs="굴림체"/>
                <w:kern w:val="0"/>
                <w:szCs w:val="20"/>
              </w:rPr>
            </w:pPr>
          </w:p>
          <w:p w14:paraId="2AB9FCBC" w14:textId="77777777" w:rsidR="003B540E" w:rsidRDefault="003B540E" w:rsidP="003B540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div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class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"test"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3C2189E5" w14:textId="77777777" w:rsidR="003B540E" w:rsidRDefault="003B540E" w:rsidP="003B540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h1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2015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7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월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h1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6DB3E89C" w14:textId="77777777" w:rsidR="003B540E" w:rsidRDefault="003B540E" w:rsidP="003B540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table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29EFA162" w14:textId="77777777" w:rsidR="003B540E" w:rsidRDefault="003B540E" w:rsidP="003B540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thead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690EF80D" w14:textId="77777777" w:rsidR="003B540E" w:rsidRDefault="003B540E" w:rsidP="003B540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tr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7E4F078D" w14:textId="77777777" w:rsidR="003B540E" w:rsidRDefault="003B540E" w:rsidP="003B540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일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월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화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수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목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금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토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th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38E19D97" w14:textId="77777777" w:rsidR="003B540E" w:rsidRDefault="003B540E" w:rsidP="003B540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tr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2677CF3" w14:textId="77777777" w:rsidR="003B540E" w:rsidRDefault="003B540E" w:rsidP="003B540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thead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03CCF854" w14:textId="77777777" w:rsidR="00F6085E" w:rsidRDefault="003B540E" w:rsidP="003B540E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tbody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5C622378" w14:textId="3F0A28D3" w:rsidR="003B540E" w:rsidRDefault="003B540E" w:rsidP="003B540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tr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1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2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3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4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&gt;&lt;/</w:t>
            </w:r>
            <w:r>
              <w:rPr>
                <w:rFonts w:cs="굴림체"/>
                <w:color w:val="3F7F7F"/>
                <w:kern w:val="0"/>
                <w:szCs w:val="20"/>
              </w:rPr>
              <w:t>tr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3BF7ABD4" w14:textId="77777777" w:rsidR="003B540E" w:rsidRDefault="003B540E" w:rsidP="003B540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tr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5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6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7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8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9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10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11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&gt;&lt;/</w:t>
            </w:r>
            <w:r>
              <w:rPr>
                <w:rFonts w:cs="굴림체"/>
                <w:color w:val="3F7F7F"/>
                <w:kern w:val="0"/>
                <w:szCs w:val="20"/>
              </w:rPr>
              <w:t>tr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2787B9CF" w14:textId="77777777" w:rsidR="003B540E" w:rsidRDefault="003B540E" w:rsidP="003B540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tr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12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13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15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16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16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17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18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&gt;&lt;/</w:t>
            </w:r>
            <w:r>
              <w:rPr>
                <w:rFonts w:cs="굴림체"/>
                <w:color w:val="3F7F7F"/>
                <w:kern w:val="0"/>
                <w:szCs w:val="20"/>
              </w:rPr>
              <w:t>tr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1CF01337" w14:textId="77777777" w:rsidR="003B540E" w:rsidRDefault="003B540E" w:rsidP="003B540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tr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19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20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21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22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23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24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25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&gt;&lt;/</w:t>
            </w:r>
            <w:r>
              <w:rPr>
                <w:rFonts w:cs="굴림체"/>
                <w:color w:val="3F7F7F"/>
                <w:kern w:val="0"/>
                <w:szCs w:val="20"/>
              </w:rPr>
              <w:t>tr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11DF6BA" w14:textId="77777777" w:rsidR="003B540E" w:rsidRDefault="003B540E" w:rsidP="003B540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tr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26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27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28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29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30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31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&gt;&lt;/</w:t>
            </w:r>
            <w:r>
              <w:rPr>
                <w:rFonts w:cs="굴림체"/>
                <w:color w:val="3F7F7F"/>
                <w:kern w:val="0"/>
                <w:szCs w:val="20"/>
              </w:rPr>
              <w:t>td</w:t>
            </w:r>
            <w:r>
              <w:rPr>
                <w:rFonts w:cs="굴림체"/>
                <w:color w:val="008080"/>
                <w:kern w:val="0"/>
                <w:szCs w:val="20"/>
              </w:rPr>
              <w:t>&gt;&lt;/</w:t>
            </w:r>
            <w:r>
              <w:rPr>
                <w:rFonts w:cs="굴림체"/>
                <w:color w:val="3F7F7F"/>
                <w:kern w:val="0"/>
                <w:szCs w:val="20"/>
              </w:rPr>
              <w:t>tr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358F1DEE" w14:textId="77777777" w:rsidR="003B540E" w:rsidRDefault="003B540E" w:rsidP="003B540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tbody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59DCC86D" w14:textId="77777777" w:rsidR="00F6085E" w:rsidRDefault="003B540E" w:rsidP="003B540E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table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05BB6FCF" w14:textId="67AC58EF" w:rsidR="003B540E" w:rsidRDefault="003B540E" w:rsidP="003B540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div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02BCFA4C" w14:textId="77777777" w:rsidR="003B540E" w:rsidRDefault="003B540E" w:rsidP="003B540E">
            <w:pPr>
              <w:pStyle w:val="a4"/>
              <w:rPr>
                <w:rFonts w:cs="굴림체"/>
                <w:kern w:val="0"/>
                <w:szCs w:val="20"/>
              </w:rPr>
            </w:pPr>
          </w:p>
          <w:p w14:paraId="26DADB86" w14:textId="77777777" w:rsidR="003B540E" w:rsidRDefault="003B540E" w:rsidP="003B540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body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35247A13" w14:textId="77777777" w:rsidR="003B540E" w:rsidRDefault="003B540E" w:rsidP="003B540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html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5FDD2DB8" w14:textId="77777777" w:rsidR="00835EE2" w:rsidRPr="003B540E" w:rsidRDefault="00835EE2" w:rsidP="003B540E">
            <w:pPr>
              <w:pStyle w:val="a4"/>
            </w:pPr>
          </w:p>
        </w:tc>
      </w:tr>
    </w:tbl>
    <w:p w14:paraId="673BE454" w14:textId="24AA85DA" w:rsidR="00835EE2" w:rsidRDefault="00835EE2" w:rsidP="00835EE2"/>
    <w:p w14:paraId="3CDDCA1F" w14:textId="482DE691" w:rsidR="00974713" w:rsidRDefault="00974713" w:rsidP="00835EE2">
      <w:pPr>
        <w:rPr>
          <w:rFonts w:cs="굴림체"/>
          <w:color w:val="000000"/>
          <w:kern w:val="0"/>
          <w:szCs w:val="20"/>
        </w:rPr>
      </w:pPr>
      <w:r>
        <w:rPr>
          <w:rFonts w:cs="굴림체"/>
          <w:color w:val="7F007F"/>
          <w:kern w:val="0"/>
          <w:szCs w:val="20"/>
        </w:rPr>
        <w:t>overflow</w:t>
      </w:r>
      <w:r>
        <w:rPr>
          <w:rFonts w:cs="굴림체"/>
          <w:color w:val="000000"/>
          <w:kern w:val="0"/>
          <w:szCs w:val="20"/>
        </w:rPr>
        <w:t xml:space="preserve">: </w:t>
      </w:r>
      <w:r>
        <w:rPr>
          <w:rFonts w:cs="굴림체"/>
          <w:color w:val="2A00E1"/>
          <w:kern w:val="0"/>
          <w:szCs w:val="20"/>
        </w:rPr>
        <w:t>scroll</w:t>
      </w:r>
      <w:r>
        <w:rPr>
          <w:rFonts w:cs="굴림체"/>
          <w:color w:val="000000"/>
          <w:kern w:val="0"/>
          <w:szCs w:val="20"/>
        </w:rPr>
        <w:t>;</w:t>
      </w:r>
    </w:p>
    <w:p w14:paraId="23F31C86" w14:textId="7604DA6F" w:rsidR="00974713" w:rsidRDefault="00974713" w:rsidP="00835EE2">
      <w:pPr>
        <w:rPr>
          <w:rFonts w:cs="굴림체"/>
          <w:color w:val="000000"/>
          <w:kern w:val="0"/>
          <w:szCs w:val="20"/>
        </w:rPr>
      </w:pPr>
      <w:r>
        <w:rPr>
          <w:rFonts w:cs="굴림체" w:hint="eastAsia"/>
          <w:color w:val="000000"/>
          <w:kern w:val="0"/>
          <w:szCs w:val="20"/>
        </w:rPr>
        <w:t xml:space="preserve"> </w:t>
      </w:r>
      <w:r>
        <w:rPr>
          <w:rFonts w:cs="굴림체"/>
          <w:color w:val="000000"/>
          <w:kern w:val="0"/>
          <w:szCs w:val="20"/>
        </w:rPr>
        <w:t xml:space="preserve"> </w:t>
      </w:r>
      <w:r>
        <w:rPr>
          <w:rFonts w:cs="굴림체" w:hint="eastAsia"/>
          <w:color w:val="000000"/>
          <w:kern w:val="0"/>
          <w:szCs w:val="20"/>
        </w:rPr>
        <w:t>스크롤바를 이용하여 넘치는 부분을 표시한다.</w:t>
      </w:r>
    </w:p>
    <w:p w14:paraId="333CD86D" w14:textId="77777777" w:rsidR="00974713" w:rsidRDefault="00974713" w:rsidP="00835EE2"/>
    <w:p w14:paraId="47017A53" w14:textId="77777777" w:rsidR="00974713" w:rsidRPr="00835EE2" w:rsidRDefault="00974713" w:rsidP="00835EE2"/>
    <w:p w14:paraId="7342107C" w14:textId="4CB355BF" w:rsidR="00835EE2" w:rsidRDefault="001606E0" w:rsidP="00835EE2">
      <w:r>
        <w:rPr>
          <w:noProof/>
        </w:rPr>
        <w:lastRenderedPageBreak/>
        <w:drawing>
          <wp:inline distT="0" distB="0" distL="0" distR="0" wp14:anchorId="16ED6EE9" wp14:editId="6E458265">
            <wp:extent cx="4336600" cy="4402067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6600" cy="440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9D08" w14:textId="7BA83E78" w:rsidR="00835EE2" w:rsidRDefault="00835EE2" w:rsidP="00835EE2"/>
    <w:p w14:paraId="00718373" w14:textId="1DCC7E03" w:rsidR="001606E0" w:rsidRDefault="001606E0" w:rsidP="00835EE2"/>
    <w:p w14:paraId="490B0B83" w14:textId="47C57E70" w:rsidR="001606E0" w:rsidRDefault="001606E0" w:rsidP="00835EE2"/>
    <w:p w14:paraId="7E9068BF" w14:textId="050F7455" w:rsidR="001606E0" w:rsidRDefault="001606E0" w:rsidP="00835EE2"/>
    <w:p w14:paraId="3CEE879E" w14:textId="25D58EB8" w:rsidR="001606E0" w:rsidRDefault="001606E0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0CD0E5EA" w14:textId="36A415A1" w:rsidR="001606E0" w:rsidRDefault="001606E0" w:rsidP="001606E0">
      <w:pPr>
        <w:pStyle w:val="2"/>
      </w:pPr>
      <w:bookmarkStart w:id="12" w:name="_Toc71529443"/>
      <w:r>
        <w:rPr>
          <w:rFonts w:hint="eastAsia"/>
        </w:rPr>
        <w:lastRenderedPageBreak/>
        <w:t>o</w:t>
      </w:r>
      <w:r>
        <w:t>verflow2.html</w:t>
      </w:r>
      <w:bookmarkEnd w:id="12"/>
    </w:p>
    <w:p w14:paraId="2B9748F7" w14:textId="591DC1AB" w:rsidR="001606E0" w:rsidRDefault="001606E0" w:rsidP="001606E0">
      <w:pPr>
        <w:pStyle w:val="3"/>
      </w:pPr>
      <w:r w:rsidRPr="008D549F">
        <w:t>src/main/webapp/overflow/overflow</w:t>
      </w:r>
      <w:r>
        <w:t>2</w:t>
      </w:r>
      <w:r w:rsidRPr="008D549F">
        <w:t>.html</w:t>
      </w:r>
    </w:p>
    <w:tbl>
      <w:tblPr>
        <w:tblStyle w:val="a8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535DFC" w14:paraId="6DDDF307" w14:textId="77777777" w:rsidTr="00092BDE">
        <w:tc>
          <w:tcPr>
            <w:tcW w:w="426" w:type="dxa"/>
          </w:tcPr>
          <w:p w14:paraId="4ABADDFC" w14:textId="77777777" w:rsidR="00535DFC" w:rsidRPr="00185935" w:rsidRDefault="00535DFC" w:rsidP="003D1156">
            <w:pPr>
              <w:pStyle w:val="a4"/>
            </w:pPr>
            <w:r w:rsidRPr="00185935">
              <w:rPr>
                <w:rFonts w:hint="eastAsia"/>
              </w:rPr>
              <w:t>1</w:t>
            </w:r>
          </w:p>
          <w:p w14:paraId="7DE2DCA4" w14:textId="77777777" w:rsidR="00535DFC" w:rsidRPr="00185935" w:rsidRDefault="00535DFC" w:rsidP="003D1156">
            <w:pPr>
              <w:pStyle w:val="a4"/>
            </w:pPr>
            <w:r w:rsidRPr="00185935">
              <w:rPr>
                <w:rFonts w:hint="eastAsia"/>
              </w:rPr>
              <w:t>2</w:t>
            </w:r>
          </w:p>
          <w:p w14:paraId="03378674" w14:textId="77777777" w:rsidR="00535DFC" w:rsidRPr="00185935" w:rsidRDefault="00535DFC" w:rsidP="003D1156">
            <w:pPr>
              <w:pStyle w:val="a4"/>
            </w:pPr>
            <w:r w:rsidRPr="00185935">
              <w:rPr>
                <w:rFonts w:hint="eastAsia"/>
              </w:rPr>
              <w:t>3</w:t>
            </w:r>
          </w:p>
          <w:p w14:paraId="042DC1D2" w14:textId="77777777" w:rsidR="00535DFC" w:rsidRPr="00185935" w:rsidRDefault="00535DFC" w:rsidP="003D1156">
            <w:pPr>
              <w:pStyle w:val="a4"/>
            </w:pPr>
            <w:r w:rsidRPr="00185935">
              <w:rPr>
                <w:rFonts w:hint="eastAsia"/>
              </w:rPr>
              <w:t>4</w:t>
            </w:r>
          </w:p>
          <w:p w14:paraId="6A71592D" w14:textId="77777777" w:rsidR="00535DFC" w:rsidRPr="00185935" w:rsidRDefault="00535DFC" w:rsidP="003D1156">
            <w:pPr>
              <w:pStyle w:val="a4"/>
            </w:pPr>
            <w:r w:rsidRPr="00185935">
              <w:rPr>
                <w:rFonts w:hint="eastAsia"/>
              </w:rPr>
              <w:t>5</w:t>
            </w:r>
          </w:p>
          <w:p w14:paraId="1976F38D" w14:textId="77777777" w:rsidR="00535DFC" w:rsidRPr="00185935" w:rsidRDefault="00535DFC" w:rsidP="003D1156">
            <w:pPr>
              <w:pStyle w:val="a4"/>
            </w:pPr>
            <w:r w:rsidRPr="00185935">
              <w:rPr>
                <w:rFonts w:hint="eastAsia"/>
              </w:rPr>
              <w:t>6</w:t>
            </w:r>
          </w:p>
          <w:p w14:paraId="036A151C" w14:textId="77777777" w:rsidR="00535DFC" w:rsidRPr="00185935" w:rsidRDefault="00535DFC" w:rsidP="003D1156">
            <w:pPr>
              <w:pStyle w:val="a4"/>
            </w:pPr>
            <w:r w:rsidRPr="00185935">
              <w:rPr>
                <w:rFonts w:hint="eastAsia"/>
              </w:rPr>
              <w:t>7</w:t>
            </w:r>
          </w:p>
          <w:p w14:paraId="17B87F15" w14:textId="77777777" w:rsidR="00535DFC" w:rsidRPr="00185935" w:rsidRDefault="00535DFC" w:rsidP="003D1156">
            <w:pPr>
              <w:pStyle w:val="a4"/>
            </w:pPr>
            <w:r w:rsidRPr="00185935">
              <w:rPr>
                <w:rFonts w:hint="eastAsia"/>
              </w:rPr>
              <w:t>8</w:t>
            </w:r>
          </w:p>
          <w:p w14:paraId="1BF00D0A" w14:textId="77777777" w:rsidR="00535DFC" w:rsidRDefault="00535DFC" w:rsidP="003D1156">
            <w:pPr>
              <w:pStyle w:val="a4"/>
            </w:pPr>
            <w:r>
              <w:rPr>
                <w:rFonts w:hint="eastAsia"/>
              </w:rPr>
              <w:t>9</w:t>
            </w:r>
          </w:p>
          <w:p w14:paraId="63310C40" w14:textId="77777777" w:rsidR="00535DFC" w:rsidRDefault="00535DFC" w:rsidP="003D1156">
            <w:pPr>
              <w:pStyle w:val="a4"/>
            </w:pPr>
            <w:r>
              <w:rPr>
                <w:rFonts w:hint="eastAsia"/>
              </w:rPr>
              <w:t>10</w:t>
            </w:r>
          </w:p>
          <w:p w14:paraId="6BAFE85C" w14:textId="77777777" w:rsidR="00535DFC" w:rsidRDefault="00535DFC" w:rsidP="003D1156">
            <w:pPr>
              <w:pStyle w:val="a4"/>
            </w:pPr>
            <w:r>
              <w:rPr>
                <w:rFonts w:hint="eastAsia"/>
              </w:rPr>
              <w:t>11</w:t>
            </w:r>
          </w:p>
          <w:p w14:paraId="56720DF4" w14:textId="77777777" w:rsidR="00535DFC" w:rsidRDefault="00535DFC" w:rsidP="003D1156">
            <w:pPr>
              <w:pStyle w:val="a4"/>
            </w:pPr>
            <w:r>
              <w:rPr>
                <w:rFonts w:hint="eastAsia"/>
              </w:rPr>
              <w:t>12</w:t>
            </w:r>
          </w:p>
          <w:p w14:paraId="708E1F48" w14:textId="77777777" w:rsidR="00535DFC" w:rsidRDefault="00535DFC" w:rsidP="003D1156">
            <w:pPr>
              <w:pStyle w:val="a4"/>
            </w:pPr>
            <w:r>
              <w:rPr>
                <w:rFonts w:hint="eastAsia"/>
              </w:rPr>
              <w:t>13</w:t>
            </w:r>
          </w:p>
          <w:p w14:paraId="1752FE9A" w14:textId="77777777" w:rsidR="00535DFC" w:rsidRDefault="00535DFC" w:rsidP="003D1156">
            <w:pPr>
              <w:pStyle w:val="a4"/>
            </w:pPr>
            <w:r>
              <w:rPr>
                <w:rFonts w:hint="eastAsia"/>
              </w:rPr>
              <w:t>14</w:t>
            </w:r>
          </w:p>
          <w:p w14:paraId="65FE0DB8" w14:textId="77777777" w:rsidR="00535DFC" w:rsidRDefault="00535DFC" w:rsidP="003D1156">
            <w:pPr>
              <w:pStyle w:val="a4"/>
            </w:pPr>
            <w:r>
              <w:rPr>
                <w:rFonts w:hint="eastAsia"/>
              </w:rPr>
              <w:t>15</w:t>
            </w:r>
          </w:p>
          <w:p w14:paraId="5E613963" w14:textId="77777777" w:rsidR="00535DFC" w:rsidRDefault="00535DFC" w:rsidP="003D1156">
            <w:pPr>
              <w:pStyle w:val="a4"/>
            </w:pPr>
            <w:r>
              <w:rPr>
                <w:rFonts w:hint="eastAsia"/>
              </w:rPr>
              <w:t>16</w:t>
            </w:r>
          </w:p>
          <w:p w14:paraId="52E37A3C" w14:textId="77777777" w:rsidR="00535DFC" w:rsidRDefault="00535DFC" w:rsidP="003D1156">
            <w:pPr>
              <w:pStyle w:val="a4"/>
            </w:pPr>
            <w:r>
              <w:rPr>
                <w:rFonts w:hint="eastAsia"/>
              </w:rPr>
              <w:t>17</w:t>
            </w:r>
          </w:p>
          <w:p w14:paraId="7BD51F84" w14:textId="77777777" w:rsidR="00535DFC" w:rsidRDefault="00535DFC" w:rsidP="003D1156">
            <w:pPr>
              <w:pStyle w:val="a4"/>
            </w:pPr>
            <w:r>
              <w:rPr>
                <w:rFonts w:hint="eastAsia"/>
              </w:rPr>
              <w:t>18</w:t>
            </w:r>
          </w:p>
          <w:p w14:paraId="3A271559" w14:textId="77777777" w:rsidR="00535DFC" w:rsidRDefault="00535DFC" w:rsidP="003D1156">
            <w:pPr>
              <w:pStyle w:val="a4"/>
            </w:pPr>
            <w:r>
              <w:rPr>
                <w:rFonts w:hint="eastAsia"/>
              </w:rPr>
              <w:t>19</w:t>
            </w:r>
          </w:p>
          <w:p w14:paraId="086ABDB2" w14:textId="77777777" w:rsidR="00535DFC" w:rsidRDefault="00535DFC" w:rsidP="003D1156">
            <w:pPr>
              <w:pStyle w:val="a4"/>
            </w:pPr>
            <w:r>
              <w:rPr>
                <w:rFonts w:hint="eastAsia"/>
              </w:rPr>
              <w:t>20</w:t>
            </w:r>
          </w:p>
          <w:p w14:paraId="01FBF849" w14:textId="77777777" w:rsidR="00535DFC" w:rsidRDefault="00535DFC" w:rsidP="003D1156">
            <w:pPr>
              <w:pStyle w:val="a4"/>
            </w:pPr>
            <w:r>
              <w:rPr>
                <w:rFonts w:hint="eastAsia"/>
              </w:rPr>
              <w:t>21</w:t>
            </w:r>
          </w:p>
          <w:p w14:paraId="3A70B8D9" w14:textId="77777777" w:rsidR="00535DFC" w:rsidRDefault="00535DFC" w:rsidP="003D1156">
            <w:pPr>
              <w:pStyle w:val="a4"/>
            </w:pPr>
            <w:r>
              <w:rPr>
                <w:rFonts w:hint="eastAsia"/>
              </w:rPr>
              <w:t>22</w:t>
            </w:r>
          </w:p>
          <w:p w14:paraId="11703CBF" w14:textId="77777777" w:rsidR="00535DFC" w:rsidRDefault="00535DFC" w:rsidP="003D1156">
            <w:pPr>
              <w:pStyle w:val="a4"/>
            </w:pPr>
            <w:r>
              <w:rPr>
                <w:rFonts w:hint="eastAsia"/>
              </w:rPr>
              <w:t>23</w:t>
            </w:r>
          </w:p>
          <w:p w14:paraId="19D722B0" w14:textId="77777777" w:rsidR="00535DFC" w:rsidRDefault="00535DFC" w:rsidP="003D1156">
            <w:pPr>
              <w:pStyle w:val="a4"/>
            </w:pPr>
            <w:r>
              <w:rPr>
                <w:rFonts w:hint="eastAsia"/>
              </w:rPr>
              <w:t>24</w:t>
            </w:r>
          </w:p>
          <w:p w14:paraId="6D5A6F5C" w14:textId="77777777" w:rsidR="00535DFC" w:rsidRDefault="00535DFC" w:rsidP="003D1156">
            <w:pPr>
              <w:pStyle w:val="a4"/>
            </w:pPr>
            <w:r>
              <w:rPr>
                <w:rFonts w:hint="eastAsia"/>
              </w:rPr>
              <w:t>25</w:t>
            </w:r>
          </w:p>
          <w:p w14:paraId="416F09D1" w14:textId="77777777" w:rsidR="00535DFC" w:rsidRDefault="00535DFC" w:rsidP="003D1156">
            <w:pPr>
              <w:pStyle w:val="a4"/>
            </w:pPr>
            <w:r>
              <w:rPr>
                <w:rFonts w:hint="eastAsia"/>
              </w:rPr>
              <w:t>26</w:t>
            </w:r>
          </w:p>
          <w:p w14:paraId="5BD87842" w14:textId="77777777" w:rsidR="00535DFC" w:rsidRDefault="00535DFC" w:rsidP="003D1156">
            <w:pPr>
              <w:pStyle w:val="a4"/>
            </w:pPr>
            <w:r>
              <w:rPr>
                <w:rFonts w:hint="eastAsia"/>
              </w:rPr>
              <w:t>27</w:t>
            </w:r>
          </w:p>
          <w:p w14:paraId="1A8A53F2" w14:textId="77777777" w:rsidR="00535DFC" w:rsidRDefault="00535DFC" w:rsidP="003D1156">
            <w:pPr>
              <w:pStyle w:val="a4"/>
            </w:pPr>
            <w:r>
              <w:rPr>
                <w:rFonts w:hint="eastAsia"/>
              </w:rPr>
              <w:t>28</w:t>
            </w:r>
          </w:p>
          <w:p w14:paraId="47C327D5" w14:textId="77777777" w:rsidR="00535DFC" w:rsidRDefault="00535DFC" w:rsidP="003D1156">
            <w:pPr>
              <w:pStyle w:val="a4"/>
            </w:pPr>
            <w:r>
              <w:rPr>
                <w:rFonts w:hint="eastAsia"/>
              </w:rPr>
              <w:t>29</w:t>
            </w:r>
          </w:p>
          <w:p w14:paraId="24DBE3B5" w14:textId="77777777" w:rsidR="00535DFC" w:rsidRDefault="00535DFC" w:rsidP="003D1156">
            <w:pPr>
              <w:pStyle w:val="a4"/>
            </w:pPr>
            <w:r>
              <w:rPr>
                <w:rFonts w:hint="eastAsia"/>
              </w:rPr>
              <w:t>30</w:t>
            </w:r>
          </w:p>
          <w:p w14:paraId="22BB5B9D" w14:textId="77777777" w:rsidR="00535DFC" w:rsidRDefault="00535DFC" w:rsidP="003D1156">
            <w:pPr>
              <w:pStyle w:val="a4"/>
            </w:pPr>
            <w:r>
              <w:rPr>
                <w:rFonts w:hint="eastAsia"/>
              </w:rPr>
              <w:t>31</w:t>
            </w:r>
          </w:p>
          <w:p w14:paraId="08B66D1B" w14:textId="77777777" w:rsidR="00535DFC" w:rsidRDefault="00535DFC" w:rsidP="003D1156">
            <w:pPr>
              <w:pStyle w:val="a4"/>
            </w:pPr>
            <w:r>
              <w:rPr>
                <w:rFonts w:hint="eastAsia"/>
              </w:rPr>
              <w:t>32</w:t>
            </w:r>
          </w:p>
          <w:p w14:paraId="59845AD5" w14:textId="77777777" w:rsidR="00535DFC" w:rsidRDefault="00535DFC" w:rsidP="003D1156">
            <w:pPr>
              <w:pStyle w:val="a4"/>
            </w:pPr>
            <w:r>
              <w:rPr>
                <w:rFonts w:hint="eastAsia"/>
              </w:rPr>
              <w:t>33</w:t>
            </w:r>
          </w:p>
          <w:p w14:paraId="459D75CB" w14:textId="77777777" w:rsidR="00535DFC" w:rsidRDefault="00535DFC" w:rsidP="003D1156">
            <w:pPr>
              <w:pStyle w:val="a4"/>
            </w:pPr>
            <w:r>
              <w:rPr>
                <w:rFonts w:hint="eastAsia"/>
              </w:rPr>
              <w:t>34</w:t>
            </w:r>
          </w:p>
          <w:p w14:paraId="44BCD379" w14:textId="77777777" w:rsidR="00535DFC" w:rsidRDefault="00535DFC" w:rsidP="003D1156">
            <w:pPr>
              <w:pStyle w:val="a4"/>
            </w:pPr>
            <w:r>
              <w:rPr>
                <w:rFonts w:hint="eastAsia"/>
              </w:rPr>
              <w:t>35</w:t>
            </w:r>
          </w:p>
          <w:p w14:paraId="1B09A3EC" w14:textId="77777777" w:rsidR="00535DFC" w:rsidRDefault="00535DFC" w:rsidP="003D1156">
            <w:pPr>
              <w:pStyle w:val="a4"/>
            </w:pPr>
            <w:r>
              <w:rPr>
                <w:rFonts w:hint="eastAsia"/>
              </w:rPr>
              <w:t>36</w:t>
            </w:r>
          </w:p>
          <w:p w14:paraId="5BE25BD7" w14:textId="77777777" w:rsidR="00535DFC" w:rsidRDefault="00535DFC" w:rsidP="003D1156">
            <w:pPr>
              <w:pStyle w:val="a4"/>
            </w:pPr>
            <w:r>
              <w:rPr>
                <w:rFonts w:hint="eastAsia"/>
              </w:rPr>
              <w:t>37</w:t>
            </w:r>
          </w:p>
          <w:p w14:paraId="15EA2F69" w14:textId="77777777" w:rsidR="00535DFC" w:rsidRDefault="00535DFC" w:rsidP="003D1156">
            <w:pPr>
              <w:pStyle w:val="a4"/>
            </w:pPr>
            <w:r>
              <w:rPr>
                <w:rFonts w:hint="eastAsia"/>
              </w:rPr>
              <w:t>38</w:t>
            </w:r>
          </w:p>
          <w:p w14:paraId="54297CA0" w14:textId="77777777" w:rsidR="00535DFC" w:rsidRDefault="00535DFC" w:rsidP="003D1156">
            <w:pPr>
              <w:pStyle w:val="a4"/>
            </w:pPr>
            <w:r>
              <w:rPr>
                <w:rFonts w:hint="eastAsia"/>
              </w:rPr>
              <w:t>39</w:t>
            </w:r>
          </w:p>
          <w:p w14:paraId="569EE9C7" w14:textId="77777777" w:rsidR="00535DFC" w:rsidRDefault="00535DFC" w:rsidP="003D1156">
            <w:pPr>
              <w:pStyle w:val="a4"/>
            </w:pPr>
            <w:r>
              <w:rPr>
                <w:rFonts w:hint="eastAsia"/>
              </w:rPr>
              <w:t>40</w:t>
            </w:r>
          </w:p>
          <w:p w14:paraId="297B6776" w14:textId="77777777" w:rsidR="00535DFC" w:rsidRDefault="00535DFC" w:rsidP="003D1156">
            <w:pPr>
              <w:pStyle w:val="a4"/>
            </w:pPr>
            <w:r>
              <w:rPr>
                <w:rFonts w:hint="eastAsia"/>
              </w:rPr>
              <w:t>41</w:t>
            </w:r>
          </w:p>
          <w:p w14:paraId="7E3CF07B" w14:textId="77777777" w:rsidR="00535DFC" w:rsidRDefault="00535DFC" w:rsidP="003D1156">
            <w:pPr>
              <w:pStyle w:val="a4"/>
            </w:pPr>
            <w:r>
              <w:rPr>
                <w:rFonts w:hint="eastAsia"/>
              </w:rPr>
              <w:t>42</w:t>
            </w:r>
          </w:p>
          <w:p w14:paraId="02E29DFE" w14:textId="77777777" w:rsidR="00535DFC" w:rsidRDefault="00535DFC" w:rsidP="003D1156">
            <w:pPr>
              <w:pStyle w:val="a4"/>
            </w:pPr>
            <w:r>
              <w:rPr>
                <w:rFonts w:hint="eastAsia"/>
              </w:rPr>
              <w:t>43</w:t>
            </w:r>
          </w:p>
          <w:p w14:paraId="4AD3BDC3" w14:textId="77777777" w:rsidR="00535DFC" w:rsidRDefault="00535DFC" w:rsidP="003D1156">
            <w:pPr>
              <w:pStyle w:val="a4"/>
            </w:pPr>
            <w:r>
              <w:rPr>
                <w:rFonts w:hint="eastAsia"/>
              </w:rPr>
              <w:t>44</w:t>
            </w:r>
          </w:p>
          <w:p w14:paraId="3823CD4A" w14:textId="77777777" w:rsidR="00535DFC" w:rsidRDefault="00535DFC" w:rsidP="003D1156">
            <w:pPr>
              <w:pStyle w:val="a4"/>
            </w:pPr>
            <w:r>
              <w:rPr>
                <w:rFonts w:hint="eastAsia"/>
              </w:rPr>
              <w:t>45</w:t>
            </w:r>
          </w:p>
          <w:p w14:paraId="50876C7E" w14:textId="77777777" w:rsidR="00535DFC" w:rsidRDefault="00535DFC" w:rsidP="003D1156">
            <w:pPr>
              <w:pStyle w:val="a4"/>
            </w:pPr>
            <w:r>
              <w:rPr>
                <w:rFonts w:hint="eastAsia"/>
              </w:rPr>
              <w:t>46</w:t>
            </w:r>
          </w:p>
          <w:p w14:paraId="603C5EC0" w14:textId="41552C89" w:rsidR="00535DFC" w:rsidRPr="00185935" w:rsidRDefault="00535DFC" w:rsidP="003D1156">
            <w:pPr>
              <w:pStyle w:val="a4"/>
            </w:pPr>
          </w:p>
        </w:tc>
        <w:tc>
          <w:tcPr>
            <w:tcW w:w="10631" w:type="dxa"/>
          </w:tcPr>
          <w:p w14:paraId="617A48AC" w14:textId="77777777" w:rsidR="003D1156" w:rsidRDefault="003D1156" w:rsidP="003D1156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&lt;!</w:t>
            </w:r>
            <w:r>
              <w:rPr>
                <w:rFonts w:cs="굴림체"/>
                <w:color w:val="3F7F7F"/>
                <w:kern w:val="0"/>
                <w:szCs w:val="20"/>
              </w:rPr>
              <w:t>DOCTYPE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008080"/>
                <w:kern w:val="0"/>
                <w:szCs w:val="20"/>
              </w:rPr>
              <w:t>html&gt;</w:t>
            </w:r>
          </w:p>
          <w:p w14:paraId="2B42EAF1" w14:textId="77777777" w:rsidR="003D1156" w:rsidRDefault="003D1156" w:rsidP="003D1156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html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13BEE13" w14:textId="77777777" w:rsidR="003D1156" w:rsidRDefault="003D1156" w:rsidP="003D1156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head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33293687" w14:textId="77777777" w:rsidR="003D1156" w:rsidRDefault="003D1156" w:rsidP="003D1156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meta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http-equiv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"Content-Type"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content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"text/html; charset=UTF-8"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F1DBAE6" w14:textId="77777777" w:rsidR="003D1156" w:rsidRDefault="003D1156" w:rsidP="003D1156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style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69CF8375" w14:textId="77777777" w:rsidR="00F6085E" w:rsidRDefault="003D1156" w:rsidP="003D1156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3F7F7F"/>
                <w:kern w:val="0"/>
                <w:szCs w:val="20"/>
              </w:rPr>
              <w:t>div.test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{</w:t>
            </w:r>
          </w:p>
          <w:p w14:paraId="59431C9E" w14:textId="7EED1F1C" w:rsidR="003D1156" w:rsidRDefault="003D1156" w:rsidP="003D1156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width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600px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margin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auto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7EADCFB5" w14:textId="77777777" w:rsidR="003D1156" w:rsidRDefault="003D1156" w:rsidP="003D1156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border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1px solid gray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6D064BB0" w14:textId="77777777" w:rsidR="003D1156" w:rsidRDefault="003D1156" w:rsidP="003D1156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padding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10px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25927F5F" w14:textId="77777777" w:rsidR="003D1156" w:rsidRDefault="003D1156" w:rsidP="003D1156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box-shadow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5px 5px 5px #ddd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002D30AA" w14:textId="77777777" w:rsidR="003D1156" w:rsidRDefault="003D1156" w:rsidP="003D1156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}</w:t>
            </w:r>
          </w:p>
          <w:p w14:paraId="60B0925E" w14:textId="77777777" w:rsidR="003D1156" w:rsidRDefault="003D1156" w:rsidP="003D1156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{</w:t>
            </w:r>
          </w:p>
          <w:p w14:paraId="70EC0B38" w14:textId="77777777" w:rsidR="003D1156" w:rsidRDefault="003D1156" w:rsidP="003D1156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font-size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14pt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2A77613A" w14:textId="77777777" w:rsidR="003D1156" w:rsidRDefault="003D1156" w:rsidP="003D1156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line-height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2em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40D9A78A" w14:textId="77777777" w:rsidR="003D1156" w:rsidRDefault="003D1156" w:rsidP="003D1156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}</w:t>
            </w:r>
          </w:p>
          <w:p w14:paraId="78FD3F2F" w14:textId="77777777" w:rsidR="003D1156" w:rsidRDefault="003D1156" w:rsidP="003D1156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style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266DD70D" w14:textId="77777777" w:rsidR="003D1156" w:rsidRDefault="003D1156" w:rsidP="003D1156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head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5EDFD3A1" w14:textId="77777777" w:rsidR="003D1156" w:rsidRDefault="003D1156" w:rsidP="003D1156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body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BC6B362" w14:textId="77777777" w:rsidR="003D1156" w:rsidRDefault="003D1156" w:rsidP="003D1156">
            <w:pPr>
              <w:pStyle w:val="a4"/>
              <w:rPr>
                <w:rFonts w:cs="굴림체"/>
                <w:kern w:val="0"/>
                <w:szCs w:val="20"/>
              </w:rPr>
            </w:pPr>
          </w:p>
          <w:p w14:paraId="20DCA606" w14:textId="77777777" w:rsidR="003D1156" w:rsidRDefault="003D1156" w:rsidP="003D1156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div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class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"test"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BD9EB7A" w14:textId="77777777" w:rsidR="003D1156" w:rsidRDefault="003D1156" w:rsidP="003D1156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h1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기업용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솔루션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`HTML5`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중심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이동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h1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022B831D" w14:textId="77777777" w:rsidR="003D1156" w:rsidRDefault="003D1156" w:rsidP="003D1156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지난해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웹표준으로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공식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발표된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소프트웨어</w:t>
            </w:r>
            <w:r>
              <w:rPr>
                <w:rFonts w:cs="굴림체"/>
                <w:color w:val="000000"/>
                <w:kern w:val="0"/>
                <w:szCs w:val="20"/>
              </w:rPr>
              <w:t>(SW)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업체들이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플래시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액티브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X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</w:t>
            </w:r>
          </w:p>
          <w:p w14:paraId="5A519034" w14:textId="77777777" w:rsidR="003D1156" w:rsidRDefault="003D1156" w:rsidP="003D1156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추가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설치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프로그램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지원을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줄이고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SW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표준기술로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확대하고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0615FC3B" w14:textId="77777777" w:rsidR="003D1156" w:rsidRDefault="003D1156" w:rsidP="003D1156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지난달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30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업계에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따르면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SW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업체들이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웹솔루션에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확대하고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</w:p>
          <w:p w14:paraId="38573BA6" w14:textId="77777777" w:rsidR="00F6085E" w:rsidRDefault="003D1156" w:rsidP="003D1156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그동안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SW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업체들은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솔루션에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추가기능을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구현하기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위해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플래시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또는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액티브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X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</w:t>
            </w:r>
          </w:p>
          <w:p w14:paraId="16B932F7" w14:textId="77777777" w:rsidR="00F6085E" w:rsidRDefault="003D1156" w:rsidP="003D1156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별도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프로그램을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설치해야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했다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.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하지만</w:t>
            </w:r>
            <w:r>
              <w:rPr>
                <w:rFonts w:cs="굴림체"/>
                <w:color w:val="000000"/>
                <w:kern w:val="0"/>
                <w:szCs w:val="20"/>
              </w:rPr>
              <w:t>,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적용하면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별도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프로그램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설치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없이</w:t>
            </w:r>
          </w:p>
          <w:p w14:paraId="1E2E6BF7" w14:textId="76362869" w:rsidR="003D1156" w:rsidRDefault="003D1156" w:rsidP="003D1156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멀티미디어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재생이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가능하며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전자서명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인증서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서비스가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가능하다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75F0A783" w14:textId="77777777" w:rsidR="003D1156" w:rsidRDefault="003D1156" w:rsidP="003D1156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HTML5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확대되는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것은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SW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환경이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설치형에서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클라우드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웹기반으로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바뀌고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때문이다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</w:p>
          <w:p w14:paraId="2C57430E" w14:textId="77777777" w:rsidR="003D1156" w:rsidRDefault="003D1156" w:rsidP="003D1156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특히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운영체제</w:t>
            </w:r>
            <w:r>
              <w:rPr>
                <w:rFonts w:cs="굴림체"/>
                <w:color w:val="000000"/>
                <w:kern w:val="0"/>
                <w:szCs w:val="20"/>
              </w:rPr>
              <w:t>(OS)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기기에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상관없이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동일한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업무환경을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제공해야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하는</w:t>
            </w:r>
          </w:p>
          <w:p w14:paraId="2AB42A4F" w14:textId="77777777" w:rsidR="003D1156" w:rsidRDefault="003D1156" w:rsidP="003D1156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기능이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중요해지면서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확대되고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5CC7D158" w14:textId="77777777" w:rsidR="003D1156" w:rsidRDefault="003D1156" w:rsidP="003D1156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지난달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전자문서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기업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유니닥스는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액티브엑스를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사용하지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않은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전용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PDF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뷰어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솔루션</w:t>
            </w:r>
          </w:p>
          <w:p w14:paraId="78B70318" w14:textId="77777777" w:rsidR="003D1156" w:rsidRDefault="003D1156" w:rsidP="003D1156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'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이지피디에프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웹뷰어</w:t>
            </w:r>
            <w:r>
              <w:rPr>
                <w:rFonts w:cs="굴림체"/>
                <w:color w:val="000000"/>
                <w:kern w:val="0"/>
                <w:szCs w:val="20"/>
              </w:rPr>
              <w:t>(ezPDF WebViewer)'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출시했다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.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액티브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X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별도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프로그램을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설치하지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않고</w:t>
            </w:r>
          </w:p>
          <w:p w14:paraId="1FFE9FAA" w14:textId="77777777" w:rsidR="003D1156" w:rsidRDefault="003D1156" w:rsidP="003D1156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상에서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바로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PDF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파일을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열람할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93E0CF4" w14:textId="77777777" w:rsidR="00F6085E" w:rsidRDefault="003D1156" w:rsidP="003D1156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클라우드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솔루션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업체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이노그리드는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자사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퍼블릭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클라우드서비스</w:t>
            </w:r>
            <w:r>
              <w:rPr>
                <w:rFonts w:cs="굴림체"/>
                <w:color w:val="000000"/>
                <w:kern w:val="0"/>
                <w:szCs w:val="20"/>
              </w:rPr>
              <w:t>(IaaS) '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클라우드잇</w:t>
            </w:r>
            <w:r>
              <w:rPr>
                <w:rFonts w:cs="굴림체"/>
                <w:color w:val="000000"/>
                <w:kern w:val="0"/>
                <w:szCs w:val="20"/>
              </w:rPr>
              <w:t>'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에</w:t>
            </w:r>
          </w:p>
          <w:p w14:paraId="4B1003F7" w14:textId="77777777" w:rsidR="00F6085E" w:rsidRDefault="003D1156" w:rsidP="003D1156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기술을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회사는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웹표준을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구현해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PC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태블릿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환경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(iOS,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안드로이드</w:t>
            </w:r>
            <w:r>
              <w:rPr>
                <w:rFonts w:cs="굴림체"/>
                <w:color w:val="000000"/>
                <w:kern w:val="0"/>
                <w:szCs w:val="20"/>
              </w:rPr>
              <w:t>),</w:t>
            </w:r>
          </w:p>
          <w:p w14:paraId="0FF7E2FE" w14:textId="459A49DA" w:rsidR="003D1156" w:rsidRDefault="003D1156" w:rsidP="003D1156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셋톱박스</w:t>
            </w:r>
            <w:r>
              <w:rPr>
                <w:rFonts w:cs="굴림체"/>
                <w:color w:val="000000"/>
                <w:kern w:val="0"/>
                <w:szCs w:val="20"/>
              </w:rPr>
              <w:t>(IPTV)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등에서도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추가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프로그램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없이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클라우드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서비스를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활용할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33CBF3B4" w14:textId="77777777" w:rsidR="003D1156" w:rsidRDefault="003D1156" w:rsidP="003D1156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기업내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정보시스템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구축에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활용되는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사용자인터페이스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(UI),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사용자경험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(UX)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플랫폼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전문업체들은</w:t>
            </w:r>
          </w:p>
          <w:p w14:paraId="32511A88" w14:textId="77777777" w:rsidR="003D1156" w:rsidRDefault="003D1156" w:rsidP="003D1156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HTML5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확대하고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있다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.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인스웨이브시스템즈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투비소프트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UI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플랫폼을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구현해</w:t>
            </w:r>
          </w:p>
          <w:p w14:paraId="6C739A96" w14:textId="77777777" w:rsidR="003D1156" w:rsidRDefault="003D1156" w:rsidP="003D1156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액티브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X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별도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추가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프로그램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설치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없이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29FE5BC3" w14:textId="77777777" w:rsidR="003D1156" w:rsidRDefault="003D1156" w:rsidP="003D1156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해외에서도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표준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발표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올해부터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플러그인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웹솔루션이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줄어들고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</w:p>
          <w:p w14:paraId="6131FA28" w14:textId="77777777" w:rsidR="00F6085E" w:rsidRDefault="003D1156" w:rsidP="003D1156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애플은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이전부터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표준으로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사용하고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있으며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구글도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초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크롬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브라우저에서</w:t>
            </w:r>
          </w:p>
          <w:p w14:paraId="0820638A" w14:textId="7B9A1559" w:rsidR="00F6085E" w:rsidRDefault="003D1156" w:rsidP="003D1156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플래시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지원을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줄이고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SW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개발자들에게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권장한다고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발표했다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60AE0724" w14:textId="0C788F5C" w:rsidR="003D1156" w:rsidRDefault="003D1156" w:rsidP="003D1156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div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0F54D8D5" w14:textId="77777777" w:rsidR="003D1156" w:rsidRDefault="003D1156" w:rsidP="003D1156">
            <w:pPr>
              <w:pStyle w:val="a4"/>
              <w:rPr>
                <w:rFonts w:cs="굴림체"/>
                <w:kern w:val="0"/>
                <w:szCs w:val="20"/>
              </w:rPr>
            </w:pPr>
          </w:p>
          <w:p w14:paraId="450F144F" w14:textId="77777777" w:rsidR="003D1156" w:rsidRDefault="003D1156" w:rsidP="003D1156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body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6E8AE5A0" w14:textId="77777777" w:rsidR="003D1156" w:rsidRDefault="003D1156" w:rsidP="003D1156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html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070BE1B1" w14:textId="77777777" w:rsidR="00535DFC" w:rsidRDefault="00535DFC" w:rsidP="003D1156">
            <w:pPr>
              <w:pStyle w:val="a4"/>
            </w:pPr>
          </w:p>
        </w:tc>
      </w:tr>
    </w:tbl>
    <w:p w14:paraId="4FDE9D93" w14:textId="6AEDDF88" w:rsidR="001606E0" w:rsidRDefault="001606E0" w:rsidP="001606E0"/>
    <w:p w14:paraId="42A562E3" w14:textId="5DCF6951" w:rsidR="00535DFC" w:rsidRDefault="00535DFC" w:rsidP="001606E0"/>
    <w:p w14:paraId="790833DF" w14:textId="6E7C1220" w:rsidR="00535DFC" w:rsidRPr="001606E0" w:rsidRDefault="0020183A" w:rsidP="001606E0">
      <w:r>
        <w:rPr>
          <w:noProof/>
        </w:rPr>
        <w:lastRenderedPageBreak/>
        <w:drawing>
          <wp:inline distT="0" distB="0" distL="0" distR="0" wp14:anchorId="28D0517C" wp14:editId="5ABE63E5">
            <wp:extent cx="4203362" cy="7274740"/>
            <wp:effectExtent l="0" t="0" r="698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3362" cy="72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EE8C" w14:textId="035E59D2" w:rsidR="001606E0" w:rsidRDefault="001606E0" w:rsidP="001606E0"/>
    <w:p w14:paraId="55A878D2" w14:textId="3B2FFE96" w:rsidR="003D1156" w:rsidRDefault="003D1156" w:rsidP="001606E0"/>
    <w:p w14:paraId="3B46825B" w14:textId="1B03A9F0" w:rsidR="003D1156" w:rsidRDefault="003D1156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34F1063C" w14:textId="54C7EBF7" w:rsidR="003D1156" w:rsidRDefault="003D1156" w:rsidP="003D1156">
      <w:pPr>
        <w:pStyle w:val="2"/>
      </w:pPr>
      <w:bookmarkStart w:id="13" w:name="_Toc71529444"/>
      <w:r>
        <w:rPr>
          <w:rFonts w:hint="eastAsia"/>
        </w:rPr>
        <w:lastRenderedPageBreak/>
        <w:t>o</w:t>
      </w:r>
      <w:r>
        <w:t>verflow2a.html</w:t>
      </w:r>
      <w:bookmarkEnd w:id="13"/>
    </w:p>
    <w:p w14:paraId="769B1D99" w14:textId="613F81D0" w:rsidR="003D1156" w:rsidRDefault="003D1156" w:rsidP="003D1156">
      <w:pPr>
        <w:pStyle w:val="3"/>
      </w:pPr>
      <w:r w:rsidRPr="008D549F">
        <w:t>src/main/webapp/overflow/overflow</w:t>
      </w:r>
      <w:r>
        <w:t>2a</w:t>
      </w:r>
      <w:r w:rsidRPr="008D549F">
        <w:t>.html</w:t>
      </w:r>
    </w:p>
    <w:tbl>
      <w:tblPr>
        <w:tblStyle w:val="a8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3D1156" w14:paraId="0564E1DF" w14:textId="77777777" w:rsidTr="00092BDE">
        <w:tc>
          <w:tcPr>
            <w:tcW w:w="426" w:type="dxa"/>
          </w:tcPr>
          <w:p w14:paraId="4A9452EE" w14:textId="77777777" w:rsidR="003D1156" w:rsidRPr="00185935" w:rsidRDefault="003D1156" w:rsidP="007B766B">
            <w:pPr>
              <w:pStyle w:val="a4"/>
            </w:pPr>
            <w:r w:rsidRPr="00185935">
              <w:rPr>
                <w:rFonts w:hint="eastAsia"/>
              </w:rPr>
              <w:t>1</w:t>
            </w:r>
          </w:p>
          <w:p w14:paraId="373E56EB" w14:textId="77777777" w:rsidR="003D1156" w:rsidRPr="00185935" w:rsidRDefault="003D1156" w:rsidP="007B766B">
            <w:pPr>
              <w:pStyle w:val="a4"/>
            </w:pPr>
            <w:r w:rsidRPr="00185935">
              <w:rPr>
                <w:rFonts w:hint="eastAsia"/>
              </w:rPr>
              <w:t>2</w:t>
            </w:r>
          </w:p>
          <w:p w14:paraId="6D9942C5" w14:textId="77777777" w:rsidR="003D1156" w:rsidRPr="00185935" w:rsidRDefault="003D1156" w:rsidP="007B766B">
            <w:pPr>
              <w:pStyle w:val="a4"/>
            </w:pPr>
            <w:r w:rsidRPr="00185935">
              <w:rPr>
                <w:rFonts w:hint="eastAsia"/>
              </w:rPr>
              <w:t>3</w:t>
            </w:r>
          </w:p>
          <w:p w14:paraId="2BA371C2" w14:textId="77777777" w:rsidR="003D1156" w:rsidRPr="00185935" w:rsidRDefault="003D1156" w:rsidP="007B766B">
            <w:pPr>
              <w:pStyle w:val="a4"/>
            </w:pPr>
            <w:r w:rsidRPr="00185935">
              <w:rPr>
                <w:rFonts w:hint="eastAsia"/>
              </w:rPr>
              <w:t>4</w:t>
            </w:r>
          </w:p>
          <w:p w14:paraId="384FF26C" w14:textId="77777777" w:rsidR="003D1156" w:rsidRPr="00185935" w:rsidRDefault="003D1156" w:rsidP="007B766B">
            <w:pPr>
              <w:pStyle w:val="a4"/>
            </w:pPr>
            <w:r w:rsidRPr="00185935">
              <w:rPr>
                <w:rFonts w:hint="eastAsia"/>
              </w:rPr>
              <w:t>5</w:t>
            </w:r>
          </w:p>
          <w:p w14:paraId="6E13F5FE" w14:textId="77777777" w:rsidR="003D1156" w:rsidRPr="00185935" w:rsidRDefault="003D1156" w:rsidP="007B766B">
            <w:pPr>
              <w:pStyle w:val="a4"/>
            </w:pPr>
            <w:r w:rsidRPr="00185935">
              <w:rPr>
                <w:rFonts w:hint="eastAsia"/>
              </w:rPr>
              <w:t>6</w:t>
            </w:r>
          </w:p>
          <w:p w14:paraId="0ED10C89" w14:textId="77777777" w:rsidR="003D1156" w:rsidRPr="00185935" w:rsidRDefault="003D1156" w:rsidP="007B766B">
            <w:pPr>
              <w:pStyle w:val="a4"/>
            </w:pPr>
            <w:r w:rsidRPr="00185935">
              <w:rPr>
                <w:rFonts w:hint="eastAsia"/>
              </w:rPr>
              <w:t>7</w:t>
            </w:r>
          </w:p>
          <w:p w14:paraId="04DA8F9B" w14:textId="77777777" w:rsidR="003D1156" w:rsidRPr="00185935" w:rsidRDefault="003D1156" w:rsidP="007B766B">
            <w:pPr>
              <w:pStyle w:val="a4"/>
            </w:pPr>
            <w:r w:rsidRPr="00185935">
              <w:rPr>
                <w:rFonts w:hint="eastAsia"/>
              </w:rPr>
              <w:t>8</w:t>
            </w:r>
          </w:p>
          <w:p w14:paraId="4FC3EAC0" w14:textId="77777777" w:rsidR="003D1156" w:rsidRDefault="003D1156" w:rsidP="007B766B">
            <w:pPr>
              <w:pStyle w:val="a4"/>
            </w:pPr>
            <w:r>
              <w:rPr>
                <w:rFonts w:hint="eastAsia"/>
              </w:rPr>
              <w:t>9</w:t>
            </w:r>
          </w:p>
          <w:p w14:paraId="2A119F7E" w14:textId="77777777" w:rsidR="003D1156" w:rsidRDefault="003D1156" w:rsidP="007B766B">
            <w:pPr>
              <w:pStyle w:val="a4"/>
            </w:pPr>
            <w:r>
              <w:rPr>
                <w:rFonts w:hint="eastAsia"/>
              </w:rPr>
              <w:t>10</w:t>
            </w:r>
          </w:p>
          <w:p w14:paraId="01207327" w14:textId="77777777" w:rsidR="003D1156" w:rsidRDefault="003D1156" w:rsidP="007B766B">
            <w:pPr>
              <w:pStyle w:val="a4"/>
            </w:pPr>
            <w:r>
              <w:rPr>
                <w:rFonts w:hint="eastAsia"/>
              </w:rPr>
              <w:t>11</w:t>
            </w:r>
          </w:p>
          <w:p w14:paraId="54EE527E" w14:textId="77777777" w:rsidR="003D1156" w:rsidRDefault="003D1156" w:rsidP="007B766B">
            <w:pPr>
              <w:pStyle w:val="a4"/>
            </w:pPr>
            <w:r>
              <w:rPr>
                <w:rFonts w:hint="eastAsia"/>
              </w:rPr>
              <w:t>12</w:t>
            </w:r>
          </w:p>
          <w:p w14:paraId="55DF95DF" w14:textId="77777777" w:rsidR="003D1156" w:rsidRDefault="003D1156" w:rsidP="007B766B">
            <w:pPr>
              <w:pStyle w:val="a4"/>
            </w:pPr>
            <w:r>
              <w:rPr>
                <w:rFonts w:hint="eastAsia"/>
              </w:rPr>
              <w:t>13</w:t>
            </w:r>
          </w:p>
          <w:p w14:paraId="7D85791B" w14:textId="77777777" w:rsidR="003D1156" w:rsidRDefault="003D1156" w:rsidP="007B766B">
            <w:pPr>
              <w:pStyle w:val="a4"/>
            </w:pPr>
            <w:r>
              <w:rPr>
                <w:rFonts w:hint="eastAsia"/>
              </w:rPr>
              <w:t>14</w:t>
            </w:r>
          </w:p>
          <w:p w14:paraId="0483ECA2" w14:textId="77777777" w:rsidR="003D1156" w:rsidRDefault="003D1156" w:rsidP="007B766B">
            <w:pPr>
              <w:pStyle w:val="a4"/>
            </w:pPr>
            <w:r>
              <w:rPr>
                <w:rFonts w:hint="eastAsia"/>
              </w:rPr>
              <w:t>15</w:t>
            </w:r>
          </w:p>
          <w:p w14:paraId="5419C503" w14:textId="77777777" w:rsidR="003D1156" w:rsidRDefault="003D1156" w:rsidP="007B766B">
            <w:pPr>
              <w:pStyle w:val="a4"/>
            </w:pPr>
            <w:r>
              <w:rPr>
                <w:rFonts w:hint="eastAsia"/>
              </w:rPr>
              <w:t>16</w:t>
            </w:r>
          </w:p>
          <w:p w14:paraId="7BA7ECD6" w14:textId="77777777" w:rsidR="003D1156" w:rsidRDefault="003D1156" w:rsidP="007B766B">
            <w:pPr>
              <w:pStyle w:val="a4"/>
            </w:pPr>
            <w:r>
              <w:rPr>
                <w:rFonts w:hint="eastAsia"/>
              </w:rPr>
              <w:t>17</w:t>
            </w:r>
          </w:p>
          <w:p w14:paraId="7435CB65" w14:textId="77777777" w:rsidR="003D1156" w:rsidRDefault="003D1156" w:rsidP="007B766B">
            <w:pPr>
              <w:pStyle w:val="a4"/>
            </w:pPr>
            <w:r>
              <w:rPr>
                <w:rFonts w:hint="eastAsia"/>
              </w:rPr>
              <w:t>18</w:t>
            </w:r>
          </w:p>
          <w:p w14:paraId="4EC8D30F" w14:textId="77777777" w:rsidR="003D1156" w:rsidRDefault="003D1156" w:rsidP="007B766B">
            <w:pPr>
              <w:pStyle w:val="a4"/>
            </w:pPr>
            <w:r>
              <w:rPr>
                <w:rFonts w:hint="eastAsia"/>
              </w:rPr>
              <w:t>19</w:t>
            </w:r>
          </w:p>
          <w:p w14:paraId="0955B98C" w14:textId="77777777" w:rsidR="003D1156" w:rsidRDefault="003D1156" w:rsidP="007B766B">
            <w:pPr>
              <w:pStyle w:val="a4"/>
            </w:pPr>
            <w:r>
              <w:rPr>
                <w:rFonts w:hint="eastAsia"/>
              </w:rPr>
              <w:t>20</w:t>
            </w:r>
          </w:p>
          <w:p w14:paraId="38BBF432" w14:textId="77777777" w:rsidR="003D1156" w:rsidRDefault="003D1156" w:rsidP="007B766B">
            <w:pPr>
              <w:pStyle w:val="a4"/>
            </w:pPr>
            <w:r>
              <w:rPr>
                <w:rFonts w:hint="eastAsia"/>
              </w:rPr>
              <w:t>21</w:t>
            </w:r>
          </w:p>
          <w:p w14:paraId="1D93EED1" w14:textId="77777777" w:rsidR="003D1156" w:rsidRDefault="003D1156" w:rsidP="007B766B">
            <w:pPr>
              <w:pStyle w:val="a4"/>
            </w:pPr>
            <w:r>
              <w:rPr>
                <w:rFonts w:hint="eastAsia"/>
              </w:rPr>
              <w:t>22</w:t>
            </w:r>
          </w:p>
          <w:p w14:paraId="4F3D9ACC" w14:textId="77777777" w:rsidR="003D1156" w:rsidRDefault="003D1156" w:rsidP="007B766B">
            <w:pPr>
              <w:pStyle w:val="a4"/>
            </w:pPr>
            <w:r>
              <w:rPr>
                <w:rFonts w:hint="eastAsia"/>
              </w:rPr>
              <w:t>23</w:t>
            </w:r>
          </w:p>
          <w:p w14:paraId="096859E8" w14:textId="77777777" w:rsidR="003D1156" w:rsidRDefault="003D1156" w:rsidP="007B766B">
            <w:pPr>
              <w:pStyle w:val="a4"/>
            </w:pPr>
            <w:r>
              <w:rPr>
                <w:rFonts w:hint="eastAsia"/>
              </w:rPr>
              <w:t>24</w:t>
            </w:r>
          </w:p>
          <w:p w14:paraId="034DCBF0" w14:textId="77777777" w:rsidR="003D1156" w:rsidRDefault="003D1156" w:rsidP="007B766B">
            <w:pPr>
              <w:pStyle w:val="a4"/>
            </w:pPr>
            <w:r>
              <w:rPr>
                <w:rFonts w:hint="eastAsia"/>
              </w:rPr>
              <w:t>25</w:t>
            </w:r>
          </w:p>
          <w:p w14:paraId="5A956192" w14:textId="77777777" w:rsidR="003D1156" w:rsidRDefault="003D1156" w:rsidP="007B766B">
            <w:pPr>
              <w:pStyle w:val="a4"/>
            </w:pPr>
            <w:r>
              <w:rPr>
                <w:rFonts w:hint="eastAsia"/>
              </w:rPr>
              <w:t>26</w:t>
            </w:r>
          </w:p>
          <w:p w14:paraId="2FCCFE67" w14:textId="77777777" w:rsidR="003D1156" w:rsidRDefault="003D1156" w:rsidP="007B766B">
            <w:pPr>
              <w:pStyle w:val="a4"/>
            </w:pPr>
            <w:r>
              <w:rPr>
                <w:rFonts w:hint="eastAsia"/>
              </w:rPr>
              <w:t>27</w:t>
            </w:r>
          </w:p>
          <w:p w14:paraId="66487029" w14:textId="77777777" w:rsidR="003D1156" w:rsidRDefault="003D1156" w:rsidP="007B766B">
            <w:pPr>
              <w:pStyle w:val="a4"/>
            </w:pPr>
            <w:r>
              <w:rPr>
                <w:rFonts w:hint="eastAsia"/>
              </w:rPr>
              <w:t>28</w:t>
            </w:r>
          </w:p>
          <w:p w14:paraId="0403BE53" w14:textId="77777777" w:rsidR="003D1156" w:rsidRDefault="003D1156" w:rsidP="007B766B">
            <w:pPr>
              <w:pStyle w:val="a4"/>
            </w:pPr>
            <w:r>
              <w:rPr>
                <w:rFonts w:hint="eastAsia"/>
              </w:rPr>
              <w:t>29</w:t>
            </w:r>
          </w:p>
          <w:p w14:paraId="1EA91912" w14:textId="77777777" w:rsidR="003D1156" w:rsidRDefault="003D1156" w:rsidP="007B766B">
            <w:pPr>
              <w:pStyle w:val="a4"/>
            </w:pPr>
            <w:r>
              <w:rPr>
                <w:rFonts w:hint="eastAsia"/>
              </w:rPr>
              <w:t>30</w:t>
            </w:r>
          </w:p>
          <w:p w14:paraId="583393BD" w14:textId="77777777" w:rsidR="003D1156" w:rsidRDefault="003D1156" w:rsidP="007B766B">
            <w:pPr>
              <w:pStyle w:val="a4"/>
            </w:pPr>
            <w:r>
              <w:rPr>
                <w:rFonts w:hint="eastAsia"/>
              </w:rPr>
              <w:t>31</w:t>
            </w:r>
          </w:p>
          <w:p w14:paraId="4DB7AF72" w14:textId="77777777" w:rsidR="003D1156" w:rsidRDefault="003D1156" w:rsidP="007B766B">
            <w:pPr>
              <w:pStyle w:val="a4"/>
            </w:pPr>
            <w:r>
              <w:rPr>
                <w:rFonts w:hint="eastAsia"/>
              </w:rPr>
              <w:t>32</w:t>
            </w:r>
          </w:p>
          <w:p w14:paraId="1AD296F0" w14:textId="77777777" w:rsidR="003D1156" w:rsidRDefault="003D1156" w:rsidP="007B766B">
            <w:pPr>
              <w:pStyle w:val="a4"/>
            </w:pPr>
            <w:r>
              <w:rPr>
                <w:rFonts w:hint="eastAsia"/>
              </w:rPr>
              <w:t>33</w:t>
            </w:r>
          </w:p>
          <w:p w14:paraId="1BF52598" w14:textId="77777777" w:rsidR="003D1156" w:rsidRDefault="003D1156" w:rsidP="007B766B">
            <w:pPr>
              <w:pStyle w:val="a4"/>
            </w:pPr>
            <w:r>
              <w:rPr>
                <w:rFonts w:hint="eastAsia"/>
              </w:rPr>
              <w:t>34</w:t>
            </w:r>
          </w:p>
          <w:p w14:paraId="26AFF8BC" w14:textId="77777777" w:rsidR="003D1156" w:rsidRDefault="003D1156" w:rsidP="007B766B">
            <w:pPr>
              <w:pStyle w:val="a4"/>
            </w:pPr>
            <w:r>
              <w:rPr>
                <w:rFonts w:hint="eastAsia"/>
              </w:rPr>
              <w:t>35</w:t>
            </w:r>
          </w:p>
          <w:p w14:paraId="47E606D5" w14:textId="77777777" w:rsidR="003D1156" w:rsidRDefault="003D1156" w:rsidP="007B766B">
            <w:pPr>
              <w:pStyle w:val="a4"/>
            </w:pPr>
            <w:r>
              <w:rPr>
                <w:rFonts w:hint="eastAsia"/>
              </w:rPr>
              <w:t>36</w:t>
            </w:r>
          </w:p>
          <w:p w14:paraId="5EA0FE9B" w14:textId="77777777" w:rsidR="003D1156" w:rsidRDefault="003D1156" w:rsidP="007B766B">
            <w:pPr>
              <w:pStyle w:val="a4"/>
            </w:pPr>
            <w:r>
              <w:rPr>
                <w:rFonts w:hint="eastAsia"/>
              </w:rPr>
              <w:t>37</w:t>
            </w:r>
          </w:p>
          <w:p w14:paraId="6154695B" w14:textId="77777777" w:rsidR="003D1156" w:rsidRDefault="003D1156" w:rsidP="007B766B">
            <w:pPr>
              <w:pStyle w:val="a4"/>
            </w:pPr>
            <w:r>
              <w:rPr>
                <w:rFonts w:hint="eastAsia"/>
              </w:rPr>
              <w:t>38</w:t>
            </w:r>
          </w:p>
          <w:p w14:paraId="7E5ABB38" w14:textId="77777777" w:rsidR="003D1156" w:rsidRDefault="003D1156" w:rsidP="007B766B">
            <w:pPr>
              <w:pStyle w:val="a4"/>
            </w:pPr>
            <w:r>
              <w:rPr>
                <w:rFonts w:hint="eastAsia"/>
              </w:rPr>
              <w:t>39</w:t>
            </w:r>
          </w:p>
          <w:p w14:paraId="79CD5A83" w14:textId="77777777" w:rsidR="003D1156" w:rsidRDefault="003D1156" w:rsidP="007B766B">
            <w:pPr>
              <w:pStyle w:val="a4"/>
            </w:pPr>
            <w:r>
              <w:rPr>
                <w:rFonts w:hint="eastAsia"/>
              </w:rPr>
              <w:t>40</w:t>
            </w:r>
          </w:p>
          <w:p w14:paraId="56164781" w14:textId="77777777" w:rsidR="003D1156" w:rsidRDefault="003D1156" w:rsidP="007B766B">
            <w:pPr>
              <w:pStyle w:val="a4"/>
            </w:pPr>
            <w:r>
              <w:rPr>
                <w:rFonts w:hint="eastAsia"/>
              </w:rPr>
              <w:t>41</w:t>
            </w:r>
          </w:p>
          <w:p w14:paraId="2FC1F9B4" w14:textId="77777777" w:rsidR="003D1156" w:rsidRDefault="003D1156" w:rsidP="007B766B">
            <w:pPr>
              <w:pStyle w:val="a4"/>
            </w:pPr>
            <w:r>
              <w:rPr>
                <w:rFonts w:hint="eastAsia"/>
              </w:rPr>
              <w:t>42</w:t>
            </w:r>
          </w:p>
          <w:p w14:paraId="3F954010" w14:textId="77777777" w:rsidR="003D1156" w:rsidRDefault="003D1156" w:rsidP="007B766B">
            <w:pPr>
              <w:pStyle w:val="a4"/>
            </w:pPr>
            <w:r>
              <w:rPr>
                <w:rFonts w:hint="eastAsia"/>
              </w:rPr>
              <w:t>43</w:t>
            </w:r>
          </w:p>
          <w:p w14:paraId="5BC77F33" w14:textId="77777777" w:rsidR="003D1156" w:rsidRDefault="003D1156" w:rsidP="007B766B">
            <w:pPr>
              <w:pStyle w:val="a4"/>
            </w:pPr>
            <w:r>
              <w:rPr>
                <w:rFonts w:hint="eastAsia"/>
              </w:rPr>
              <w:t>44</w:t>
            </w:r>
          </w:p>
          <w:p w14:paraId="0F67BC1E" w14:textId="77777777" w:rsidR="003D1156" w:rsidRDefault="003D1156" w:rsidP="007B766B">
            <w:pPr>
              <w:pStyle w:val="a4"/>
            </w:pPr>
            <w:r>
              <w:rPr>
                <w:rFonts w:hint="eastAsia"/>
              </w:rPr>
              <w:t>45</w:t>
            </w:r>
          </w:p>
          <w:p w14:paraId="19A896A7" w14:textId="77777777" w:rsidR="003D1156" w:rsidRDefault="003D1156" w:rsidP="007B766B">
            <w:pPr>
              <w:pStyle w:val="a4"/>
            </w:pPr>
            <w:r>
              <w:rPr>
                <w:rFonts w:hint="eastAsia"/>
              </w:rPr>
              <w:t>46</w:t>
            </w:r>
          </w:p>
          <w:p w14:paraId="73A850A4" w14:textId="77777777" w:rsidR="003D1156" w:rsidRDefault="003D1156" w:rsidP="007B766B">
            <w:pPr>
              <w:pStyle w:val="a4"/>
            </w:pPr>
            <w:r>
              <w:rPr>
                <w:rFonts w:hint="eastAsia"/>
              </w:rPr>
              <w:t>47</w:t>
            </w:r>
          </w:p>
          <w:p w14:paraId="3D4F8E80" w14:textId="38D2D271" w:rsidR="003D1156" w:rsidRPr="00185935" w:rsidRDefault="003D1156" w:rsidP="007B766B">
            <w:pPr>
              <w:pStyle w:val="a4"/>
            </w:pPr>
          </w:p>
        </w:tc>
        <w:tc>
          <w:tcPr>
            <w:tcW w:w="10631" w:type="dxa"/>
          </w:tcPr>
          <w:p w14:paraId="6B32C85D" w14:textId="77777777" w:rsidR="007B766B" w:rsidRDefault="007B766B" w:rsidP="007B766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&lt;!</w:t>
            </w:r>
            <w:r>
              <w:rPr>
                <w:rFonts w:cs="굴림체"/>
                <w:color w:val="3F7F7F"/>
                <w:kern w:val="0"/>
                <w:szCs w:val="20"/>
              </w:rPr>
              <w:t>DOCTYPE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008080"/>
                <w:kern w:val="0"/>
                <w:szCs w:val="20"/>
              </w:rPr>
              <w:t>html&gt;</w:t>
            </w:r>
          </w:p>
          <w:p w14:paraId="163D8B67" w14:textId="77777777" w:rsidR="007B766B" w:rsidRDefault="007B766B" w:rsidP="007B766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html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5219AC62" w14:textId="77777777" w:rsidR="007B766B" w:rsidRDefault="007B766B" w:rsidP="007B766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head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3DF70DC2" w14:textId="77777777" w:rsidR="007B766B" w:rsidRDefault="007B766B" w:rsidP="007B766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meta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http-equiv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"Content-Type"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content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"text/html; charset=UTF-8"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9D7A35E" w14:textId="77777777" w:rsidR="007B766B" w:rsidRDefault="007B766B" w:rsidP="007B766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style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10ED96F2" w14:textId="77777777" w:rsidR="00F6085E" w:rsidRDefault="007B766B" w:rsidP="007B766B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3F7F7F"/>
                <w:kern w:val="0"/>
                <w:szCs w:val="20"/>
              </w:rPr>
              <w:t>div.test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{</w:t>
            </w:r>
          </w:p>
          <w:p w14:paraId="3E7A6551" w14:textId="0770E428" w:rsidR="007B766B" w:rsidRDefault="007B766B" w:rsidP="007B766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width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600px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margin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auto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788D98FB" w14:textId="77777777" w:rsidR="007B766B" w:rsidRDefault="007B766B" w:rsidP="00B70581">
            <w:pPr>
              <w:pStyle w:val="a4"/>
              <w:shd w:val="clear" w:color="auto" w:fill="FFFFCC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height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600px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6B32DD1A" w14:textId="77777777" w:rsidR="007B766B" w:rsidRDefault="007B766B" w:rsidP="007B766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border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1px solid gray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19591B78" w14:textId="77777777" w:rsidR="007B766B" w:rsidRDefault="007B766B" w:rsidP="007B766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padding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10px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0A7F892A" w14:textId="77777777" w:rsidR="007B766B" w:rsidRDefault="007B766B" w:rsidP="007B766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box-shadow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5px 5px 5px #ddd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59BDB712" w14:textId="77777777" w:rsidR="007B766B" w:rsidRDefault="007B766B" w:rsidP="007B766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}</w:t>
            </w:r>
          </w:p>
          <w:p w14:paraId="5E250AD3" w14:textId="77777777" w:rsidR="007B766B" w:rsidRDefault="007B766B" w:rsidP="007B766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{</w:t>
            </w:r>
          </w:p>
          <w:p w14:paraId="4E1D1FF6" w14:textId="77777777" w:rsidR="007B766B" w:rsidRDefault="007B766B" w:rsidP="007B766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font-size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14pt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4E5FFC01" w14:textId="77777777" w:rsidR="007B766B" w:rsidRDefault="007B766B" w:rsidP="007B766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line-height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2em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535391D2" w14:textId="77777777" w:rsidR="007B766B" w:rsidRDefault="007B766B" w:rsidP="007B766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}</w:t>
            </w:r>
          </w:p>
          <w:p w14:paraId="480E0EDD" w14:textId="77777777" w:rsidR="007B766B" w:rsidRDefault="007B766B" w:rsidP="007B766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style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5E5D0B80" w14:textId="77777777" w:rsidR="007B766B" w:rsidRDefault="007B766B" w:rsidP="007B766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head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328F17D3" w14:textId="77777777" w:rsidR="007B766B" w:rsidRDefault="007B766B" w:rsidP="007B766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body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3691C9D4" w14:textId="77777777" w:rsidR="007B766B" w:rsidRDefault="007B766B" w:rsidP="007B766B">
            <w:pPr>
              <w:pStyle w:val="a4"/>
              <w:rPr>
                <w:rFonts w:cs="굴림체"/>
                <w:kern w:val="0"/>
                <w:szCs w:val="20"/>
              </w:rPr>
            </w:pPr>
          </w:p>
          <w:p w14:paraId="11F88B22" w14:textId="77777777" w:rsidR="007B766B" w:rsidRDefault="007B766B" w:rsidP="007B766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div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class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"test"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06FE44E9" w14:textId="77777777" w:rsidR="007B766B" w:rsidRDefault="007B766B" w:rsidP="007B766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h1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기업용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솔루션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`HTML5`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중심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이동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h1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63A662E7" w14:textId="77777777" w:rsidR="007B766B" w:rsidRDefault="007B766B" w:rsidP="007B766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지난해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웹표준으로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공식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발표된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소프트웨어</w:t>
            </w:r>
            <w:r>
              <w:rPr>
                <w:rFonts w:cs="굴림체"/>
                <w:color w:val="000000"/>
                <w:kern w:val="0"/>
                <w:szCs w:val="20"/>
              </w:rPr>
              <w:t>(SW)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업체들이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플래시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액티브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X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</w:t>
            </w:r>
          </w:p>
          <w:p w14:paraId="012D23F8" w14:textId="77777777" w:rsidR="007B766B" w:rsidRDefault="007B766B" w:rsidP="007B766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추가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설치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프로그램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지원을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줄이고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SW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표준기술로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확대하고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3BC991B9" w14:textId="77777777" w:rsidR="007B766B" w:rsidRDefault="007B766B" w:rsidP="007B766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지난달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30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업계에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따르면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SW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업체들이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웹솔루션에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확대하고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</w:p>
          <w:p w14:paraId="4E67A5B9" w14:textId="77777777" w:rsidR="00F6085E" w:rsidRDefault="007B766B" w:rsidP="007B766B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그동안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SW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업체들은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솔루션에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추가기능을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구현하기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위해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플래시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또는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액티브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X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</w:t>
            </w:r>
          </w:p>
          <w:p w14:paraId="533579DC" w14:textId="77777777" w:rsidR="00F6085E" w:rsidRDefault="007B766B" w:rsidP="007B766B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별도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프로그램을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설치해야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했다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.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하지만</w:t>
            </w:r>
            <w:r>
              <w:rPr>
                <w:rFonts w:cs="굴림체"/>
                <w:color w:val="000000"/>
                <w:kern w:val="0"/>
                <w:szCs w:val="20"/>
              </w:rPr>
              <w:t>,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적용하면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별도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프로그램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설치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없이</w:t>
            </w:r>
          </w:p>
          <w:p w14:paraId="4DE916F6" w14:textId="209D7245" w:rsidR="007B766B" w:rsidRDefault="007B766B" w:rsidP="007B766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멀티미디어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재생이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가능하며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전자서명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인증서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서비스가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가능하다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0222A939" w14:textId="77777777" w:rsidR="007B766B" w:rsidRDefault="007B766B" w:rsidP="007B766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HTML5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확대되는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것은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SW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환경이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설치형에서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클라우드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웹기반으로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바뀌고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때문이다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</w:p>
          <w:p w14:paraId="06C2989F" w14:textId="77777777" w:rsidR="007B766B" w:rsidRDefault="007B766B" w:rsidP="007B766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특히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운영체제</w:t>
            </w:r>
            <w:r>
              <w:rPr>
                <w:rFonts w:cs="굴림체"/>
                <w:color w:val="000000"/>
                <w:kern w:val="0"/>
                <w:szCs w:val="20"/>
              </w:rPr>
              <w:t>(OS)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기기에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상관없이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동일한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업무환경을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제공해야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하는</w:t>
            </w:r>
          </w:p>
          <w:p w14:paraId="7265C5FB" w14:textId="77777777" w:rsidR="007B766B" w:rsidRDefault="007B766B" w:rsidP="007B766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기능이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중요해지면서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확대되고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5692430" w14:textId="77777777" w:rsidR="007B766B" w:rsidRDefault="007B766B" w:rsidP="007B766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지난달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전자문서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기업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유니닥스는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액티브엑스를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사용하지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않은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전용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PDF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뷰어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솔루션</w:t>
            </w:r>
          </w:p>
          <w:p w14:paraId="6D9E1349" w14:textId="77777777" w:rsidR="007B766B" w:rsidRDefault="007B766B" w:rsidP="007B766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'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이지피디에프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웹뷰어</w:t>
            </w:r>
            <w:r>
              <w:rPr>
                <w:rFonts w:cs="굴림체"/>
                <w:color w:val="000000"/>
                <w:kern w:val="0"/>
                <w:szCs w:val="20"/>
              </w:rPr>
              <w:t>(ezPDF WebViewer)'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출시했다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.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액티브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X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별도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프로그램을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설치하지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않고</w:t>
            </w:r>
          </w:p>
          <w:p w14:paraId="6456CD28" w14:textId="77777777" w:rsidR="007B766B" w:rsidRDefault="007B766B" w:rsidP="007B766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상에서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바로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PDF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파일을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열람할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6581C60" w14:textId="77777777" w:rsidR="00F6085E" w:rsidRDefault="007B766B" w:rsidP="007B766B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클라우드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솔루션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업체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이노그리드는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자사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퍼블릭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클라우드서비스</w:t>
            </w:r>
            <w:r>
              <w:rPr>
                <w:rFonts w:cs="굴림체"/>
                <w:color w:val="000000"/>
                <w:kern w:val="0"/>
                <w:szCs w:val="20"/>
              </w:rPr>
              <w:t>(IaaS) '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클라우드잇</w:t>
            </w:r>
            <w:r>
              <w:rPr>
                <w:rFonts w:cs="굴림체"/>
                <w:color w:val="000000"/>
                <w:kern w:val="0"/>
                <w:szCs w:val="20"/>
              </w:rPr>
              <w:t>'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에</w:t>
            </w:r>
          </w:p>
          <w:p w14:paraId="7815137C" w14:textId="77777777" w:rsidR="00F6085E" w:rsidRDefault="007B766B" w:rsidP="007B766B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기술을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회사는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웹표준을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구현해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PC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태블릿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환경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(iOS,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안드로이드</w:t>
            </w:r>
            <w:r>
              <w:rPr>
                <w:rFonts w:cs="굴림체"/>
                <w:color w:val="000000"/>
                <w:kern w:val="0"/>
                <w:szCs w:val="20"/>
              </w:rPr>
              <w:t>),</w:t>
            </w:r>
          </w:p>
          <w:p w14:paraId="2967A18E" w14:textId="0622975A" w:rsidR="007B766B" w:rsidRDefault="007B766B" w:rsidP="007B766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셋톱박스</w:t>
            </w:r>
            <w:r>
              <w:rPr>
                <w:rFonts w:cs="굴림체"/>
                <w:color w:val="000000"/>
                <w:kern w:val="0"/>
                <w:szCs w:val="20"/>
              </w:rPr>
              <w:t>(IPTV)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등에서도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추가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프로그램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없이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클라우드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서비스를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활용할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07AD9CDB" w14:textId="77777777" w:rsidR="007B766B" w:rsidRDefault="007B766B" w:rsidP="007B766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기업내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정보시스템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구축에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활용되는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사용자인터페이스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(UI),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사용자경험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(UX)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플랫폼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전문업체들은</w:t>
            </w:r>
          </w:p>
          <w:p w14:paraId="2A672FFD" w14:textId="77777777" w:rsidR="007B766B" w:rsidRDefault="007B766B" w:rsidP="007B766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HTML5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확대하고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있다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.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인스웨이브시스템즈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투비소프트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UI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플랫폼을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구현해</w:t>
            </w:r>
          </w:p>
          <w:p w14:paraId="53A8B9C0" w14:textId="77777777" w:rsidR="007B766B" w:rsidRDefault="007B766B" w:rsidP="007B766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액티브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X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별도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추가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프로그램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설치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없이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0AEAE779" w14:textId="77777777" w:rsidR="007B766B" w:rsidRDefault="007B766B" w:rsidP="007B766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해외에서도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표준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발표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올해부터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플러그인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웹솔루션이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줄어들고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</w:p>
          <w:p w14:paraId="0A84ED79" w14:textId="77777777" w:rsidR="00F6085E" w:rsidRDefault="007B766B" w:rsidP="007B766B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애플은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이전부터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표준으로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사용하고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있으며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구글도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초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크롬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브라우저에서</w:t>
            </w:r>
          </w:p>
          <w:p w14:paraId="09EA6397" w14:textId="52AE79D6" w:rsidR="00F6085E" w:rsidRDefault="007B766B" w:rsidP="007B766B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플래시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지원을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줄이고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SW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개발자들에게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권장한다고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발표했다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0E6D4DBA" w14:textId="389D69A3" w:rsidR="007B766B" w:rsidRDefault="007B766B" w:rsidP="007B766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div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124B7FD6" w14:textId="77777777" w:rsidR="007B766B" w:rsidRDefault="007B766B" w:rsidP="007B766B">
            <w:pPr>
              <w:pStyle w:val="a4"/>
              <w:rPr>
                <w:rFonts w:cs="굴림체"/>
                <w:kern w:val="0"/>
                <w:szCs w:val="20"/>
              </w:rPr>
            </w:pPr>
          </w:p>
          <w:p w14:paraId="7573EF1C" w14:textId="77777777" w:rsidR="007B766B" w:rsidRDefault="007B766B" w:rsidP="007B766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body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7BA8F21D" w14:textId="77777777" w:rsidR="007B766B" w:rsidRDefault="007B766B" w:rsidP="007B766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html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301A8B75" w14:textId="77777777" w:rsidR="003D1156" w:rsidRDefault="003D1156" w:rsidP="007B766B">
            <w:pPr>
              <w:pStyle w:val="a4"/>
            </w:pPr>
          </w:p>
        </w:tc>
      </w:tr>
    </w:tbl>
    <w:p w14:paraId="5C63F821" w14:textId="30A68065" w:rsidR="003D1156" w:rsidRDefault="003D1156" w:rsidP="003D1156"/>
    <w:p w14:paraId="7E986E4A" w14:textId="01939FD2" w:rsidR="003D1156" w:rsidRDefault="005C2199" w:rsidP="003D1156">
      <w:r>
        <w:rPr>
          <w:noProof/>
        </w:rPr>
        <w:lastRenderedPageBreak/>
        <w:drawing>
          <wp:inline distT="0" distB="0" distL="0" distR="0" wp14:anchorId="3FC452F5" wp14:editId="570FE956">
            <wp:extent cx="3819963" cy="6611193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9963" cy="661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F104" w14:textId="6338E2FF" w:rsidR="005C2199" w:rsidRDefault="005C2199" w:rsidP="003D1156"/>
    <w:p w14:paraId="18692CFD" w14:textId="15EFA7B3" w:rsidR="005C2199" w:rsidRDefault="005C2199" w:rsidP="003D1156"/>
    <w:p w14:paraId="260143F0" w14:textId="199813B9" w:rsidR="005C2199" w:rsidRDefault="005C2199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07880D01" w14:textId="6B2E1300" w:rsidR="005C2199" w:rsidRDefault="005C2199" w:rsidP="005C2199">
      <w:pPr>
        <w:pStyle w:val="2"/>
      </w:pPr>
      <w:bookmarkStart w:id="14" w:name="_Toc71529445"/>
      <w:r>
        <w:rPr>
          <w:rFonts w:hint="eastAsia"/>
        </w:rPr>
        <w:lastRenderedPageBreak/>
        <w:t>o</w:t>
      </w:r>
      <w:r>
        <w:t>verflow2b.html</w:t>
      </w:r>
      <w:bookmarkEnd w:id="14"/>
    </w:p>
    <w:p w14:paraId="096794F1" w14:textId="22FD9CD6" w:rsidR="005C2199" w:rsidRDefault="005C2199" w:rsidP="005C2199">
      <w:pPr>
        <w:pStyle w:val="3"/>
      </w:pPr>
      <w:r w:rsidRPr="008D549F">
        <w:t>src/main/webapp/overflow/overflow</w:t>
      </w:r>
      <w:r>
        <w:t>2b</w:t>
      </w:r>
      <w:r w:rsidRPr="008D549F">
        <w:t>.html</w:t>
      </w:r>
    </w:p>
    <w:tbl>
      <w:tblPr>
        <w:tblStyle w:val="a8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5C2199" w14:paraId="12DE90F6" w14:textId="77777777" w:rsidTr="00092BDE">
        <w:tc>
          <w:tcPr>
            <w:tcW w:w="426" w:type="dxa"/>
          </w:tcPr>
          <w:p w14:paraId="3194D4B5" w14:textId="77777777" w:rsidR="005C2199" w:rsidRPr="00185935" w:rsidRDefault="005C2199" w:rsidP="009C0438">
            <w:pPr>
              <w:pStyle w:val="a4"/>
            </w:pPr>
            <w:r w:rsidRPr="00185935">
              <w:rPr>
                <w:rFonts w:hint="eastAsia"/>
              </w:rPr>
              <w:t>1</w:t>
            </w:r>
          </w:p>
          <w:p w14:paraId="35B0E41E" w14:textId="77777777" w:rsidR="005C2199" w:rsidRPr="00185935" w:rsidRDefault="005C2199" w:rsidP="009C0438">
            <w:pPr>
              <w:pStyle w:val="a4"/>
            </w:pPr>
            <w:r w:rsidRPr="00185935">
              <w:rPr>
                <w:rFonts w:hint="eastAsia"/>
              </w:rPr>
              <w:t>2</w:t>
            </w:r>
          </w:p>
          <w:p w14:paraId="5E2C2DDC" w14:textId="77777777" w:rsidR="005C2199" w:rsidRPr="00185935" w:rsidRDefault="005C2199" w:rsidP="009C0438">
            <w:pPr>
              <w:pStyle w:val="a4"/>
            </w:pPr>
            <w:r w:rsidRPr="00185935">
              <w:rPr>
                <w:rFonts w:hint="eastAsia"/>
              </w:rPr>
              <w:t>3</w:t>
            </w:r>
          </w:p>
          <w:p w14:paraId="5FE83E64" w14:textId="77777777" w:rsidR="005C2199" w:rsidRPr="00185935" w:rsidRDefault="005C2199" w:rsidP="009C0438">
            <w:pPr>
              <w:pStyle w:val="a4"/>
            </w:pPr>
            <w:r w:rsidRPr="00185935">
              <w:rPr>
                <w:rFonts w:hint="eastAsia"/>
              </w:rPr>
              <w:t>4</w:t>
            </w:r>
          </w:p>
          <w:p w14:paraId="6BAE6AA0" w14:textId="77777777" w:rsidR="005C2199" w:rsidRPr="00185935" w:rsidRDefault="005C2199" w:rsidP="009C0438">
            <w:pPr>
              <w:pStyle w:val="a4"/>
            </w:pPr>
            <w:r w:rsidRPr="00185935">
              <w:rPr>
                <w:rFonts w:hint="eastAsia"/>
              </w:rPr>
              <w:t>5</w:t>
            </w:r>
          </w:p>
          <w:p w14:paraId="1D3D7656" w14:textId="77777777" w:rsidR="005C2199" w:rsidRPr="00185935" w:rsidRDefault="005C2199" w:rsidP="009C0438">
            <w:pPr>
              <w:pStyle w:val="a4"/>
            </w:pPr>
            <w:r w:rsidRPr="00185935">
              <w:rPr>
                <w:rFonts w:hint="eastAsia"/>
              </w:rPr>
              <w:t>6</w:t>
            </w:r>
          </w:p>
          <w:p w14:paraId="59F17E9B" w14:textId="77777777" w:rsidR="005C2199" w:rsidRPr="00185935" w:rsidRDefault="005C2199" w:rsidP="009C0438">
            <w:pPr>
              <w:pStyle w:val="a4"/>
            </w:pPr>
            <w:r w:rsidRPr="00185935">
              <w:rPr>
                <w:rFonts w:hint="eastAsia"/>
              </w:rPr>
              <w:t>7</w:t>
            </w:r>
          </w:p>
          <w:p w14:paraId="2092F772" w14:textId="77777777" w:rsidR="005C2199" w:rsidRPr="00185935" w:rsidRDefault="005C2199" w:rsidP="009C0438">
            <w:pPr>
              <w:pStyle w:val="a4"/>
            </w:pPr>
            <w:r w:rsidRPr="00185935">
              <w:rPr>
                <w:rFonts w:hint="eastAsia"/>
              </w:rPr>
              <w:t>8</w:t>
            </w:r>
          </w:p>
          <w:p w14:paraId="412BA2E9" w14:textId="77777777" w:rsidR="005C2199" w:rsidRDefault="005C2199" w:rsidP="009C0438">
            <w:pPr>
              <w:pStyle w:val="a4"/>
            </w:pPr>
            <w:r>
              <w:rPr>
                <w:rFonts w:hint="eastAsia"/>
              </w:rPr>
              <w:t>9</w:t>
            </w:r>
          </w:p>
          <w:p w14:paraId="42159DF6" w14:textId="77777777" w:rsidR="005C2199" w:rsidRDefault="005C2199" w:rsidP="009C0438">
            <w:pPr>
              <w:pStyle w:val="a4"/>
            </w:pPr>
            <w:r>
              <w:rPr>
                <w:rFonts w:hint="eastAsia"/>
              </w:rPr>
              <w:t>10</w:t>
            </w:r>
          </w:p>
          <w:p w14:paraId="5259ADA0" w14:textId="77777777" w:rsidR="005C2199" w:rsidRDefault="005C2199" w:rsidP="009C0438">
            <w:pPr>
              <w:pStyle w:val="a4"/>
            </w:pPr>
            <w:r>
              <w:rPr>
                <w:rFonts w:hint="eastAsia"/>
              </w:rPr>
              <w:t>11</w:t>
            </w:r>
          </w:p>
          <w:p w14:paraId="5566A2FF" w14:textId="77777777" w:rsidR="005C2199" w:rsidRDefault="005C2199" w:rsidP="009C0438">
            <w:pPr>
              <w:pStyle w:val="a4"/>
            </w:pPr>
            <w:r>
              <w:rPr>
                <w:rFonts w:hint="eastAsia"/>
              </w:rPr>
              <w:t>12</w:t>
            </w:r>
          </w:p>
          <w:p w14:paraId="5D88029A" w14:textId="77777777" w:rsidR="005C2199" w:rsidRDefault="005C2199" w:rsidP="009C0438">
            <w:pPr>
              <w:pStyle w:val="a4"/>
            </w:pPr>
            <w:r>
              <w:rPr>
                <w:rFonts w:hint="eastAsia"/>
              </w:rPr>
              <w:t>13</w:t>
            </w:r>
          </w:p>
          <w:p w14:paraId="45D8B259" w14:textId="77777777" w:rsidR="005C2199" w:rsidRDefault="005C2199" w:rsidP="009C0438">
            <w:pPr>
              <w:pStyle w:val="a4"/>
            </w:pPr>
            <w:r>
              <w:rPr>
                <w:rFonts w:hint="eastAsia"/>
              </w:rPr>
              <w:t>14</w:t>
            </w:r>
          </w:p>
          <w:p w14:paraId="253EE975" w14:textId="77777777" w:rsidR="005C2199" w:rsidRDefault="005C2199" w:rsidP="009C0438">
            <w:pPr>
              <w:pStyle w:val="a4"/>
            </w:pPr>
            <w:r>
              <w:rPr>
                <w:rFonts w:hint="eastAsia"/>
              </w:rPr>
              <w:t>15</w:t>
            </w:r>
          </w:p>
          <w:p w14:paraId="798F0145" w14:textId="77777777" w:rsidR="005C2199" w:rsidRDefault="005C2199" w:rsidP="009C0438">
            <w:pPr>
              <w:pStyle w:val="a4"/>
            </w:pPr>
            <w:r>
              <w:rPr>
                <w:rFonts w:hint="eastAsia"/>
              </w:rPr>
              <w:t>16</w:t>
            </w:r>
          </w:p>
          <w:p w14:paraId="7E30B71D" w14:textId="77777777" w:rsidR="005C2199" w:rsidRDefault="005C2199" w:rsidP="009C0438">
            <w:pPr>
              <w:pStyle w:val="a4"/>
            </w:pPr>
            <w:r>
              <w:rPr>
                <w:rFonts w:hint="eastAsia"/>
              </w:rPr>
              <w:t>17</w:t>
            </w:r>
          </w:p>
          <w:p w14:paraId="2DEDC7E6" w14:textId="77777777" w:rsidR="005C2199" w:rsidRDefault="005C2199" w:rsidP="009C0438">
            <w:pPr>
              <w:pStyle w:val="a4"/>
            </w:pPr>
            <w:r>
              <w:rPr>
                <w:rFonts w:hint="eastAsia"/>
              </w:rPr>
              <w:t>18</w:t>
            </w:r>
          </w:p>
          <w:p w14:paraId="161A9FD8" w14:textId="77777777" w:rsidR="005C2199" w:rsidRDefault="005C2199" w:rsidP="009C0438">
            <w:pPr>
              <w:pStyle w:val="a4"/>
            </w:pPr>
            <w:r>
              <w:rPr>
                <w:rFonts w:hint="eastAsia"/>
              </w:rPr>
              <w:t>19</w:t>
            </w:r>
          </w:p>
          <w:p w14:paraId="1672DA6B" w14:textId="77777777" w:rsidR="005C2199" w:rsidRDefault="005C2199" w:rsidP="009C0438">
            <w:pPr>
              <w:pStyle w:val="a4"/>
            </w:pPr>
            <w:r>
              <w:rPr>
                <w:rFonts w:hint="eastAsia"/>
              </w:rPr>
              <w:t>20</w:t>
            </w:r>
          </w:p>
          <w:p w14:paraId="4F31F025" w14:textId="77777777" w:rsidR="005C2199" w:rsidRDefault="005C2199" w:rsidP="009C0438">
            <w:pPr>
              <w:pStyle w:val="a4"/>
            </w:pPr>
            <w:r>
              <w:rPr>
                <w:rFonts w:hint="eastAsia"/>
              </w:rPr>
              <w:t>21</w:t>
            </w:r>
          </w:p>
          <w:p w14:paraId="49D69AE6" w14:textId="77777777" w:rsidR="005C2199" w:rsidRDefault="005C2199" w:rsidP="009C0438">
            <w:pPr>
              <w:pStyle w:val="a4"/>
            </w:pPr>
            <w:r>
              <w:rPr>
                <w:rFonts w:hint="eastAsia"/>
              </w:rPr>
              <w:t>22</w:t>
            </w:r>
          </w:p>
          <w:p w14:paraId="49015321" w14:textId="77777777" w:rsidR="005C2199" w:rsidRDefault="005C2199" w:rsidP="009C0438">
            <w:pPr>
              <w:pStyle w:val="a4"/>
            </w:pPr>
            <w:r>
              <w:rPr>
                <w:rFonts w:hint="eastAsia"/>
              </w:rPr>
              <w:t>23</w:t>
            </w:r>
          </w:p>
          <w:p w14:paraId="52DEF034" w14:textId="77777777" w:rsidR="005C2199" w:rsidRDefault="005C2199" w:rsidP="009C0438">
            <w:pPr>
              <w:pStyle w:val="a4"/>
            </w:pPr>
            <w:r>
              <w:rPr>
                <w:rFonts w:hint="eastAsia"/>
              </w:rPr>
              <w:t>24</w:t>
            </w:r>
          </w:p>
          <w:p w14:paraId="4DB1E537" w14:textId="77777777" w:rsidR="005C2199" w:rsidRDefault="005C2199" w:rsidP="009C0438">
            <w:pPr>
              <w:pStyle w:val="a4"/>
            </w:pPr>
            <w:r>
              <w:rPr>
                <w:rFonts w:hint="eastAsia"/>
              </w:rPr>
              <w:t>25</w:t>
            </w:r>
          </w:p>
          <w:p w14:paraId="3CB33F27" w14:textId="77777777" w:rsidR="005C2199" w:rsidRDefault="005C2199" w:rsidP="009C0438">
            <w:pPr>
              <w:pStyle w:val="a4"/>
            </w:pPr>
            <w:r>
              <w:rPr>
                <w:rFonts w:hint="eastAsia"/>
              </w:rPr>
              <w:t>26</w:t>
            </w:r>
          </w:p>
          <w:p w14:paraId="438AA2A5" w14:textId="77777777" w:rsidR="005C2199" w:rsidRDefault="005C2199" w:rsidP="009C0438">
            <w:pPr>
              <w:pStyle w:val="a4"/>
            </w:pPr>
            <w:r>
              <w:rPr>
                <w:rFonts w:hint="eastAsia"/>
              </w:rPr>
              <w:t>27</w:t>
            </w:r>
          </w:p>
          <w:p w14:paraId="388E67DD" w14:textId="77777777" w:rsidR="005C2199" w:rsidRDefault="005C2199" w:rsidP="009C0438">
            <w:pPr>
              <w:pStyle w:val="a4"/>
            </w:pPr>
            <w:r>
              <w:rPr>
                <w:rFonts w:hint="eastAsia"/>
              </w:rPr>
              <w:t>28</w:t>
            </w:r>
          </w:p>
          <w:p w14:paraId="4A334D8B" w14:textId="77777777" w:rsidR="005C2199" w:rsidRDefault="005C2199" w:rsidP="009C0438">
            <w:pPr>
              <w:pStyle w:val="a4"/>
            </w:pPr>
            <w:r>
              <w:rPr>
                <w:rFonts w:hint="eastAsia"/>
              </w:rPr>
              <w:t>29</w:t>
            </w:r>
          </w:p>
          <w:p w14:paraId="2D32B98B" w14:textId="77777777" w:rsidR="005C2199" w:rsidRDefault="005C2199" w:rsidP="009C0438">
            <w:pPr>
              <w:pStyle w:val="a4"/>
            </w:pPr>
            <w:r>
              <w:rPr>
                <w:rFonts w:hint="eastAsia"/>
              </w:rPr>
              <w:t>30</w:t>
            </w:r>
          </w:p>
          <w:p w14:paraId="0E04E07E" w14:textId="77777777" w:rsidR="005C2199" w:rsidRDefault="005C2199" w:rsidP="009C0438">
            <w:pPr>
              <w:pStyle w:val="a4"/>
            </w:pPr>
            <w:r>
              <w:rPr>
                <w:rFonts w:hint="eastAsia"/>
              </w:rPr>
              <w:t>31</w:t>
            </w:r>
          </w:p>
          <w:p w14:paraId="6C24F0D3" w14:textId="77777777" w:rsidR="005C2199" w:rsidRDefault="005C2199" w:rsidP="009C0438">
            <w:pPr>
              <w:pStyle w:val="a4"/>
            </w:pPr>
            <w:r>
              <w:rPr>
                <w:rFonts w:hint="eastAsia"/>
              </w:rPr>
              <w:t>32</w:t>
            </w:r>
          </w:p>
          <w:p w14:paraId="6037D18D" w14:textId="77777777" w:rsidR="005C2199" w:rsidRDefault="005C2199" w:rsidP="009C0438">
            <w:pPr>
              <w:pStyle w:val="a4"/>
            </w:pPr>
            <w:r>
              <w:rPr>
                <w:rFonts w:hint="eastAsia"/>
              </w:rPr>
              <w:t>33</w:t>
            </w:r>
          </w:p>
          <w:p w14:paraId="586EF4A6" w14:textId="77777777" w:rsidR="005C2199" w:rsidRDefault="005C2199" w:rsidP="009C0438">
            <w:pPr>
              <w:pStyle w:val="a4"/>
            </w:pPr>
            <w:r>
              <w:rPr>
                <w:rFonts w:hint="eastAsia"/>
              </w:rPr>
              <w:t>34</w:t>
            </w:r>
          </w:p>
          <w:p w14:paraId="33AC69C2" w14:textId="77777777" w:rsidR="005C2199" w:rsidRDefault="005C2199" w:rsidP="009C0438">
            <w:pPr>
              <w:pStyle w:val="a4"/>
            </w:pPr>
            <w:r>
              <w:rPr>
                <w:rFonts w:hint="eastAsia"/>
              </w:rPr>
              <w:t>35</w:t>
            </w:r>
          </w:p>
          <w:p w14:paraId="78620F11" w14:textId="77777777" w:rsidR="005C2199" w:rsidRDefault="005C2199" w:rsidP="009C0438">
            <w:pPr>
              <w:pStyle w:val="a4"/>
            </w:pPr>
            <w:r>
              <w:rPr>
                <w:rFonts w:hint="eastAsia"/>
              </w:rPr>
              <w:t>36</w:t>
            </w:r>
          </w:p>
          <w:p w14:paraId="64E8E5FA" w14:textId="77777777" w:rsidR="005C2199" w:rsidRDefault="005C2199" w:rsidP="009C0438">
            <w:pPr>
              <w:pStyle w:val="a4"/>
            </w:pPr>
            <w:r>
              <w:rPr>
                <w:rFonts w:hint="eastAsia"/>
              </w:rPr>
              <w:t>37</w:t>
            </w:r>
          </w:p>
          <w:p w14:paraId="55CB89C0" w14:textId="77777777" w:rsidR="005C2199" w:rsidRDefault="005C2199" w:rsidP="009C0438">
            <w:pPr>
              <w:pStyle w:val="a4"/>
            </w:pPr>
            <w:r>
              <w:rPr>
                <w:rFonts w:hint="eastAsia"/>
              </w:rPr>
              <w:t>38</w:t>
            </w:r>
          </w:p>
          <w:p w14:paraId="7C707419" w14:textId="77777777" w:rsidR="005C2199" w:rsidRDefault="005C2199" w:rsidP="009C0438">
            <w:pPr>
              <w:pStyle w:val="a4"/>
            </w:pPr>
            <w:r>
              <w:rPr>
                <w:rFonts w:hint="eastAsia"/>
              </w:rPr>
              <w:t>39</w:t>
            </w:r>
          </w:p>
          <w:p w14:paraId="0122CBC3" w14:textId="77777777" w:rsidR="005C2199" w:rsidRDefault="005C2199" w:rsidP="009C0438">
            <w:pPr>
              <w:pStyle w:val="a4"/>
            </w:pPr>
            <w:r>
              <w:rPr>
                <w:rFonts w:hint="eastAsia"/>
              </w:rPr>
              <w:t>40</w:t>
            </w:r>
          </w:p>
          <w:p w14:paraId="2EEFA1E0" w14:textId="77777777" w:rsidR="005C2199" w:rsidRDefault="005C2199" w:rsidP="009C0438">
            <w:pPr>
              <w:pStyle w:val="a4"/>
            </w:pPr>
            <w:r>
              <w:rPr>
                <w:rFonts w:hint="eastAsia"/>
              </w:rPr>
              <w:t>41</w:t>
            </w:r>
          </w:p>
          <w:p w14:paraId="3A21E465" w14:textId="77777777" w:rsidR="005C2199" w:rsidRDefault="005C2199" w:rsidP="009C0438">
            <w:pPr>
              <w:pStyle w:val="a4"/>
            </w:pPr>
            <w:r>
              <w:rPr>
                <w:rFonts w:hint="eastAsia"/>
              </w:rPr>
              <w:t>42</w:t>
            </w:r>
          </w:p>
          <w:p w14:paraId="4143C9C0" w14:textId="77777777" w:rsidR="005C2199" w:rsidRDefault="005C2199" w:rsidP="009C0438">
            <w:pPr>
              <w:pStyle w:val="a4"/>
            </w:pPr>
            <w:r>
              <w:rPr>
                <w:rFonts w:hint="eastAsia"/>
              </w:rPr>
              <w:t>43</w:t>
            </w:r>
          </w:p>
          <w:p w14:paraId="609F9ED1" w14:textId="77777777" w:rsidR="005C2199" w:rsidRDefault="005C2199" w:rsidP="009C0438">
            <w:pPr>
              <w:pStyle w:val="a4"/>
            </w:pPr>
            <w:r>
              <w:rPr>
                <w:rFonts w:hint="eastAsia"/>
              </w:rPr>
              <w:t>44</w:t>
            </w:r>
          </w:p>
          <w:p w14:paraId="669CB07C" w14:textId="77777777" w:rsidR="005C2199" w:rsidRDefault="005C2199" w:rsidP="009C0438">
            <w:pPr>
              <w:pStyle w:val="a4"/>
            </w:pPr>
            <w:r>
              <w:rPr>
                <w:rFonts w:hint="eastAsia"/>
              </w:rPr>
              <w:t>45</w:t>
            </w:r>
          </w:p>
          <w:p w14:paraId="242B68DA" w14:textId="77777777" w:rsidR="005C2199" w:rsidRDefault="005C2199" w:rsidP="009C0438">
            <w:pPr>
              <w:pStyle w:val="a4"/>
            </w:pPr>
            <w:r>
              <w:rPr>
                <w:rFonts w:hint="eastAsia"/>
              </w:rPr>
              <w:t>46</w:t>
            </w:r>
          </w:p>
          <w:p w14:paraId="30624AF0" w14:textId="77777777" w:rsidR="005C2199" w:rsidRDefault="005C2199" w:rsidP="009C0438">
            <w:pPr>
              <w:pStyle w:val="a4"/>
            </w:pPr>
            <w:r>
              <w:rPr>
                <w:rFonts w:hint="eastAsia"/>
              </w:rPr>
              <w:t>47</w:t>
            </w:r>
          </w:p>
          <w:p w14:paraId="2259FF1A" w14:textId="3343EE80" w:rsidR="005C2199" w:rsidRPr="00185935" w:rsidRDefault="005C2199" w:rsidP="009C0438">
            <w:pPr>
              <w:pStyle w:val="a4"/>
            </w:pPr>
          </w:p>
        </w:tc>
        <w:tc>
          <w:tcPr>
            <w:tcW w:w="10631" w:type="dxa"/>
          </w:tcPr>
          <w:p w14:paraId="501484FE" w14:textId="77777777" w:rsidR="009C0438" w:rsidRDefault="009C0438" w:rsidP="009C043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&lt;!</w:t>
            </w:r>
            <w:r>
              <w:rPr>
                <w:rFonts w:cs="굴림체"/>
                <w:color w:val="3F7F7F"/>
                <w:kern w:val="0"/>
                <w:szCs w:val="20"/>
              </w:rPr>
              <w:t>DOCTYPE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008080"/>
                <w:kern w:val="0"/>
                <w:szCs w:val="20"/>
              </w:rPr>
              <w:t>html&gt;</w:t>
            </w:r>
          </w:p>
          <w:p w14:paraId="3E3EF14B" w14:textId="77777777" w:rsidR="009C0438" w:rsidRDefault="009C0438" w:rsidP="009C043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html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0FBBAF1A" w14:textId="77777777" w:rsidR="009C0438" w:rsidRDefault="009C0438" w:rsidP="009C043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head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2E393EA8" w14:textId="77777777" w:rsidR="009C0438" w:rsidRDefault="009C0438" w:rsidP="009C043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meta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http-equiv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"Content-Type"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content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"text/html; charset=UTF-8"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65256E13" w14:textId="77777777" w:rsidR="009C0438" w:rsidRDefault="009C0438" w:rsidP="009C043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style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765C4ECE" w14:textId="77777777" w:rsidR="00F6085E" w:rsidRDefault="009C0438" w:rsidP="009C0438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3F7F7F"/>
                <w:kern w:val="0"/>
                <w:szCs w:val="20"/>
              </w:rPr>
              <w:t>div.test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{</w:t>
            </w:r>
          </w:p>
          <w:p w14:paraId="63A5C9E6" w14:textId="284EE963" w:rsidR="009C0438" w:rsidRDefault="009C0438" w:rsidP="009C043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width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600px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margin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auto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6A3F709E" w14:textId="77777777" w:rsidR="009C0438" w:rsidRDefault="009C0438" w:rsidP="009C0438">
            <w:pPr>
              <w:pStyle w:val="a4"/>
              <w:shd w:val="clear" w:color="auto" w:fill="FFFFCC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height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600px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overflow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hidden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1ED0451A" w14:textId="77777777" w:rsidR="009C0438" w:rsidRDefault="009C0438" w:rsidP="009C043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border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1px solid gray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36F7B8E8" w14:textId="77777777" w:rsidR="009C0438" w:rsidRDefault="009C0438" w:rsidP="009C043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padding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10px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587D7A8A" w14:textId="77777777" w:rsidR="009C0438" w:rsidRDefault="009C0438" w:rsidP="009C043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box-shadow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5px 5px 5px #ddd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60D2ED4D" w14:textId="77777777" w:rsidR="009C0438" w:rsidRDefault="009C0438" w:rsidP="009C043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}</w:t>
            </w:r>
          </w:p>
          <w:p w14:paraId="16E695C4" w14:textId="77777777" w:rsidR="009C0438" w:rsidRDefault="009C0438" w:rsidP="009C043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{</w:t>
            </w:r>
          </w:p>
          <w:p w14:paraId="270C3E2C" w14:textId="77777777" w:rsidR="009C0438" w:rsidRDefault="009C0438" w:rsidP="009C043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font-size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14pt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1BB9D9C8" w14:textId="77777777" w:rsidR="009C0438" w:rsidRDefault="009C0438" w:rsidP="009C043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line-height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2em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43E47F2F" w14:textId="77777777" w:rsidR="009C0438" w:rsidRDefault="009C0438" w:rsidP="009C043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}</w:t>
            </w:r>
          </w:p>
          <w:p w14:paraId="2FF00A63" w14:textId="77777777" w:rsidR="009C0438" w:rsidRDefault="009C0438" w:rsidP="009C043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style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26CB496A" w14:textId="77777777" w:rsidR="009C0438" w:rsidRDefault="009C0438" w:rsidP="009C043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head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5FCC2BFE" w14:textId="77777777" w:rsidR="009C0438" w:rsidRDefault="009C0438" w:rsidP="009C043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body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36C089DD" w14:textId="77777777" w:rsidR="009C0438" w:rsidRDefault="009C0438" w:rsidP="009C0438">
            <w:pPr>
              <w:pStyle w:val="a4"/>
              <w:rPr>
                <w:rFonts w:cs="굴림체"/>
                <w:kern w:val="0"/>
                <w:szCs w:val="20"/>
              </w:rPr>
            </w:pPr>
          </w:p>
          <w:p w14:paraId="1375ADEB" w14:textId="77777777" w:rsidR="009C0438" w:rsidRDefault="009C0438" w:rsidP="009C043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div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class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"test"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249DC08D" w14:textId="77777777" w:rsidR="009C0438" w:rsidRDefault="009C0438" w:rsidP="009C043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h1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기업용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솔루션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`HTML5`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중심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이동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h1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52F0B332" w14:textId="77777777" w:rsidR="009C0438" w:rsidRDefault="009C0438" w:rsidP="009C043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지난해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웹표준으로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공식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발표된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소프트웨어</w:t>
            </w:r>
            <w:r>
              <w:rPr>
                <w:rFonts w:cs="굴림체"/>
                <w:color w:val="000000"/>
                <w:kern w:val="0"/>
                <w:szCs w:val="20"/>
              </w:rPr>
              <w:t>(SW)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업체들이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플래시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액티브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X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</w:t>
            </w:r>
          </w:p>
          <w:p w14:paraId="7717540F" w14:textId="77777777" w:rsidR="009C0438" w:rsidRDefault="009C0438" w:rsidP="009C043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추가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설치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프로그램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지원을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줄이고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SW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표준기술로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확대하고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5500CDEA" w14:textId="77777777" w:rsidR="009C0438" w:rsidRDefault="009C0438" w:rsidP="009C043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지난달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30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업계에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따르면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SW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업체들이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웹솔루션에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확대하고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</w:p>
          <w:p w14:paraId="02DDF325" w14:textId="77777777" w:rsidR="00F6085E" w:rsidRDefault="009C0438" w:rsidP="009C0438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그동안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SW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업체들은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솔루션에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추가기능을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구현하기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위해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플래시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또는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액티브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X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</w:t>
            </w:r>
          </w:p>
          <w:p w14:paraId="0FDC12C3" w14:textId="77777777" w:rsidR="00F6085E" w:rsidRDefault="009C0438" w:rsidP="009C0438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별도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프로그램을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설치해야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했다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.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하지만</w:t>
            </w:r>
            <w:r>
              <w:rPr>
                <w:rFonts w:cs="굴림체"/>
                <w:color w:val="000000"/>
                <w:kern w:val="0"/>
                <w:szCs w:val="20"/>
              </w:rPr>
              <w:t>,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적용하면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별도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프로그램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설치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없이</w:t>
            </w:r>
          </w:p>
          <w:p w14:paraId="728771A3" w14:textId="0E954746" w:rsidR="009C0438" w:rsidRDefault="009C0438" w:rsidP="009C043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멀티미디어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재생이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가능하며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전자서명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인증서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서비스가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가능하다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511F7C97" w14:textId="77777777" w:rsidR="009C0438" w:rsidRDefault="009C0438" w:rsidP="009C043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HTML5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확대되는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것은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SW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환경이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설치형에서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클라우드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웹기반으로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바뀌고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때문이다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</w:p>
          <w:p w14:paraId="3FFB88CB" w14:textId="77777777" w:rsidR="009C0438" w:rsidRDefault="009C0438" w:rsidP="009C043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특히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운영체제</w:t>
            </w:r>
            <w:r>
              <w:rPr>
                <w:rFonts w:cs="굴림체"/>
                <w:color w:val="000000"/>
                <w:kern w:val="0"/>
                <w:szCs w:val="20"/>
              </w:rPr>
              <w:t>(OS)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기기에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상관없이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동일한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업무환경을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제공해야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하는</w:t>
            </w:r>
          </w:p>
          <w:p w14:paraId="2FBBA8B7" w14:textId="77777777" w:rsidR="009C0438" w:rsidRDefault="009C0438" w:rsidP="009C043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기능이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중요해지면서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확대되고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D444D92" w14:textId="77777777" w:rsidR="009C0438" w:rsidRDefault="009C0438" w:rsidP="009C043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지난달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전자문서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기업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유니닥스는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액티브엑스를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사용하지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않은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전용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PDF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뷰어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솔루션</w:t>
            </w:r>
          </w:p>
          <w:p w14:paraId="5060B2C1" w14:textId="77777777" w:rsidR="009C0438" w:rsidRDefault="009C0438" w:rsidP="009C043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'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이지피디에프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웹뷰어</w:t>
            </w:r>
            <w:r>
              <w:rPr>
                <w:rFonts w:cs="굴림체"/>
                <w:color w:val="000000"/>
                <w:kern w:val="0"/>
                <w:szCs w:val="20"/>
              </w:rPr>
              <w:t>(ezPDF WebViewer)'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출시했다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.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액티브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X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별도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프로그램을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설치하지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않고</w:t>
            </w:r>
          </w:p>
          <w:p w14:paraId="28B6725A" w14:textId="77777777" w:rsidR="009C0438" w:rsidRDefault="009C0438" w:rsidP="009C043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상에서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바로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PDF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파일을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열람할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2BE7E6A6" w14:textId="77777777" w:rsidR="00F6085E" w:rsidRDefault="009C0438" w:rsidP="009C0438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클라우드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솔루션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업체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이노그리드는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자사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퍼블릭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클라우드서비스</w:t>
            </w:r>
            <w:r>
              <w:rPr>
                <w:rFonts w:cs="굴림체"/>
                <w:color w:val="000000"/>
                <w:kern w:val="0"/>
                <w:szCs w:val="20"/>
              </w:rPr>
              <w:t>(IaaS) '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클라우드잇</w:t>
            </w:r>
            <w:r>
              <w:rPr>
                <w:rFonts w:cs="굴림체"/>
                <w:color w:val="000000"/>
                <w:kern w:val="0"/>
                <w:szCs w:val="20"/>
              </w:rPr>
              <w:t>'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에</w:t>
            </w:r>
          </w:p>
          <w:p w14:paraId="364B7969" w14:textId="77777777" w:rsidR="00F6085E" w:rsidRDefault="009C0438" w:rsidP="009C0438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기술을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회사는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웹표준을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구현해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PC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태블릿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환경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(iOS,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안드로이드</w:t>
            </w:r>
            <w:r>
              <w:rPr>
                <w:rFonts w:cs="굴림체"/>
                <w:color w:val="000000"/>
                <w:kern w:val="0"/>
                <w:szCs w:val="20"/>
              </w:rPr>
              <w:t>),</w:t>
            </w:r>
          </w:p>
          <w:p w14:paraId="48DA11EE" w14:textId="13657523" w:rsidR="009C0438" w:rsidRDefault="009C0438" w:rsidP="009C043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셋톱박스</w:t>
            </w:r>
            <w:r>
              <w:rPr>
                <w:rFonts w:cs="굴림체"/>
                <w:color w:val="000000"/>
                <w:kern w:val="0"/>
                <w:szCs w:val="20"/>
              </w:rPr>
              <w:t>(IPTV)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등에서도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추가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프로그램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없이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클라우드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서비스를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활용할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70EEAC94" w14:textId="77777777" w:rsidR="009C0438" w:rsidRDefault="009C0438" w:rsidP="009C043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기업내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정보시스템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구축에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활용되는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사용자인터페이스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(UI),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사용자경험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(UX)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플랫폼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전문업체들은</w:t>
            </w:r>
          </w:p>
          <w:p w14:paraId="0F5F90CC" w14:textId="77777777" w:rsidR="009C0438" w:rsidRDefault="009C0438" w:rsidP="009C043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HTML5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확대하고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있다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.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인스웨이브시스템즈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투비소프트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UI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플랫폼을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구현해</w:t>
            </w:r>
          </w:p>
          <w:p w14:paraId="60428C4B" w14:textId="77777777" w:rsidR="009C0438" w:rsidRDefault="009C0438" w:rsidP="009C043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액티브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X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별도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추가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프로그램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설치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없이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740CFD33" w14:textId="77777777" w:rsidR="009C0438" w:rsidRDefault="009C0438" w:rsidP="009C043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해외에서도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표준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발표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올해부터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플러그인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웹솔루션이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줄어들고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</w:p>
          <w:p w14:paraId="0C0BE455" w14:textId="77777777" w:rsidR="00F6085E" w:rsidRDefault="009C0438" w:rsidP="009C0438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애플은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이전부터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표준으로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사용하고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있으며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구글도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초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크롬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브라우저에서</w:t>
            </w:r>
          </w:p>
          <w:p w14:paraId="75F1176E" w14:textId="26C5C463" w:rsidR="00F6085E" w:rsidRDefault="009C0438" w:rsidP="009C0438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플래시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지원을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줄이고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SW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개발자들에게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권장한다고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발표했다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58BA5646" w14:textId="6F06E0F5" w:rsidR="009C0438" w:rsidRDefault="009C0438" w:rsidP="009C043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div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7F8C9A5C" w14:textId="77777777" w:rsidR="009C0438" w:rsidRDefault="009C0438" w:rsidP="009C0438">
            <w:pPr>
              <w:pStyle w:val="a4"/>
              <w:rPr>
                <w:rFonts w:cs="굴림체"/>
                <w:kern w:val="0"/>
                <w:szCs w:val="20"/>
              </w:rPr>
            </w:pPr>
          </w:p>
          <w:p w14:paraId="500AC0F2" w14:textId="77777777" w:rsidR="009C0438" w:rsidRDefault="009C0438" w:rsidP="009C043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body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798D1C4" w14:textId="77777777" w:rsidR="009C0438" w:rsidRDefault="009C0438" w:rsidP="009C043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html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719C43B6" w14:textId="77777777" w:rsidR="005C2199" w:rsidRDefault="005C2199" w:rsidP="009C0438">
            <w:pPr>
              <w:pStyle w:val="a4"/>
            </w:pPr>
          </w:p>
        </w:tc>
      </w:tr>
    </w:tbl>
    <w:p w14:paraId="76767F27" w14:textId="3AF8EAF6" w:rsidR="005C2199" w:rsidRDefault="005C2199" w:rsidP="005C2199"/>
    <w:p w14:paraId="7A5AB981" w14:textId="77777777" w:rsidR="005C2199" w:rsidRPr="005C2199" w:rsidRDefault="005C2199" w:rsidP="005C2199"/>
    <w:p w14:paraId="7A396942" w14:textId="077E804C" w:rsidR="005C2199" w:rsidRDefault="009C0438" w:rsidP="003D1156">
      <w:r>
        <w:rPr>
          <w:noProof/>
        </w:rPr>
        <w:lastRenderedPageBreak/>
        <w:drawing>
          <wp:inline distT="0" distB="0" distL="0" distR="0" wp14:anchorId="53BA7380" wp14:editId="16459C01">
            <wp:extent cx="4179523" cy="393272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9523" cy="393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CA45A" w14:textId="4F09C1C6" w:rsidR="009C0438" w:rsidRDefault="009C0438" w:rsidP="003D1156"/>
    <w:p w14:paraId="445BA1CB" w14:textId="012F0A0B" w:rsidR="009C0438" w:rsidRDefault="009C0438" w:rsidP="003D1156"/>
    <w:p w14:paraId="04A10BA9" w14:textId="314906B2" w:rsidR="007438BB" w:rsidRDefault="007438BB" w:rsidP="003D1156"/>
    <w:p w14:paraId="5992B7C2" w14:textId="6CA066E7" w:rsidR="007438BB" w:rsidRDefault="007438BB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57F6C249" w14:textId="4CB0A795" w:rsidR="007438BB" w:rsidRDefault="007438BB" w:rsidP="007438BB">
      <w:pPr>
        <w:pStyle w:val="2"/>
      </w:pPr>
      <w:bookmarkStart w:id="15" w:name="_Toc71529446"/>
      <w:r>
        <w:rPr>
          <w:rFonts w:hint="eastAsia"/>
        </w:rPr>
        <w:lastRenderedPageBreak/>
        <w:t>o</w:t>
      </w:r>
      <w:r>
        <w:t>verflow2c.html</w:t>
      </w:r>
      <w:bookmarkEnd w:id="15"/>
    </w:p>
    <w:p w14:paraId="308859DD" w14:textId="0579EE17" w:rsidR="007438BB" w:rsidRDefault="007438BB" w:rsidP="007438BB">
      <w:pPr>
        <w:pStyle w:val="3"/>
      </w:pPr>
      <w:r w:rsidRPr="008D549F">
        <w:t>src/main/webapp/overflow/overflow</w:t>
      </w:r>
      <w:r>
        <w:t>2c</w:t>
      </w:r>
      <w:r w:rsidRPr="008D549F">
        <w:t>.html</w:t>
      </w:r>
    </w:p>
    <w:tbl>
      <w:tblPr>
        <w:tblStyle w:val="a8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7438BB" w14:paraId="31E5158D" w14:textId="77777777" w:rsidTr="00092BDE">
        <w:tc>
          <w:tcPr>
            <w:tcW w:w="426" w:type="dxa"/>
          </w:tcPr>
          <w:p w14:paraId="3958C059" w14:textId="77777777" w:rsidR="007438BB" w:rsidRPr="00185935" w:rsidRDefault="007438BB" w:rsidP="007438BB">
            <w:pPr>
              <w:pStyle w:val="a4"/>
            </w:pPr>
            <w:r w:rsidRPr="00185935">
              <w:rPr>
                <w:rFonts w:hint="eastAsia"/>
              </w:rPr>
              <w:t>1</w:t>
            </w:r>
          </w:p>
          <w:p w14:paraId="1CD7F6EB" w14:textId="77777777" w:rsidR="007438BB" w:rsidRPr="00185935" w:rsidRDefault="007438BB" w:rsidP="007438BB">
            <w:pPr>
              <w:pStyle w:val="a4"/>
            </w:pPr>
            <w:r w:rsidRPr="00185935">
              <w:rPr>
                <w:rFonts w:hint="eastAsia"/>
              </w:rPr>
              <w:t>2</w:t>
            </w:r>
          </w:p>
          <w:p w14:paraId="24284E05" w14:textId="77777777" w:rsidR="007438BB" w:rsidRPr="00185935" w:rsidRDefault="007438BB" w:rsidP="007438BB">
            <w:pPr>
              <w:pStyle w:val="a4"/>
            </w:pPr>
            <w:r w:rsidRPr="00185935">
              <w:rPr>
                <w:rFonts w:hint="eastAsia"/>
              </w:rPr>
              <w:t>3</w:t>
            </w:r>
          </w:p>
          <w:p w14:paraId="3945D595" w14:textId="77777777" w:rsidR="007438BB" w:rsidRPr="00185935" w:rsidRDefault="007438BB" w:rsidP="007438BB">
            <w:pPr>
              <w:pStyle w:val="a4"/>
            </w:pPr>
            <w:r w:rsidRPr="00185935">
              <w:rPr>
                <w:rFonts w:hint="eastAsia"/>
              </w:rPr>
              <w:t>4</w:t>
            </w:r>
          </w:p>
          <w:p w14:paraId="471F7EB5" w14:textId="77777777" w:rsidR="007438BB" w:rsidRPr="00185935" w:rsidRDefault="007438BB" w:rsidP="007438BB">
            <w:pPr>
              <w:pStyle w:val="a4"/>
            </w:pPr>
            <w:r w:rsidRPr="00185935">
              <w:rPr>
                <w:rFonts w:hint="eastAsia"/>
              </w:rPr>
              <w:t>5</w:t>
            </w:r>
          </w:p>
          <w:p w14:paraId="1E4CCDD5" w14:textId="77777777" w:rsidR="007438BB" w:rsidRPr="00185935" w:rsidRDefault="007438BB" w:rsidP="007438BB">
            <w:pPr>
              <w:pStyle w:val="a4"/>
            </w:pPr>
            <w:r w:rsidRPr="00185935">
              <w:rPr>
                <w:rFonts w:hint="eastAsia"/>
              </w:rPr>
              <w:t>6</w:t>
            </w:r>
          </w:p>
          <w:p w14:paraId="03812353" w14:textId="77777777" w:rsidR="007438BB" w:rsidRPr="00185935" w:rsidRDefault="007438BB" w:rsidP="007438BB">
            <w:pPr>
              <w:pStyle w:val="a4"/>
            </w:pPr>
            <w:r w:rsidRPr="00185935">
              <w:rPr>
                <w:rFonts w:hint="eastAsia"/>
              </w:rPr>
              <w:t>7</w:t>
            </w:r>
          </w:p>
          <w:p w14:paraId="0C34CA72" w14:textId="77777777" w:rsidR="007438BB" w:rsidRPr="00185935" w:rsidRDefault="007438BB" w:rsidP="007438BB">
            <w:pPr>
              <w:pStyle w:val="a4"/>
            </w:pPr>
            <w:r w:rsidRPr="00185935">
              <w:rPr>
                <w:rFonts w:hint="eastAsia"/>
              </w:rPr>
              <w:t>8</w:t>
            </w:r>
          </w:p>
          <w:p w14:paraId="60474018" w14:textId="77777777" w:rsidR="007438BB" w:rsidRDefault="007438BB" w:rsidP="007438BB">
            <w:pPr>
              <w:pStyle w:val="a4"/>
            </w:pPr>
            <w:r>
              <w:rPr>
                <w:rFonts w:hint="eastAsia"/>
              </w:rPr>
              <w:t>9</w:t>
            </w:r>
          </w:p>
          <w:p w14:paraId="2872B9E7" w14:textId="77777777" w:rsidR="007438BB" w:rsidRDefault="007438BB" w:rsidP="007438BB">
            <w:pPr>
              <w:pStyle w:val="a4"/>
            </w:pPr>
            <w:r>
              <w:rPr>
                <w:rFonts w:hint="eastAsia"/>
              </w:rPr>
              <w:t>10</w:t>
            </w:r>
          </w:p>
          <w:p w14:paraId="54529CF2" w14:textId="77777777" w:rsidR="007438BB" w:rsidRDefault="007438BB" w:rsidP="007438BB">
            <w:pPr>
              <w:pStyle w:val="a4"/>
            </w:pPr>
            <w:r>
              <w:rPr>
                <w:rFonts w:hint="eastAsia"/>
              </w:rPr>
              <w:t>11</w:t>
            </w:r>
          </w:p>
          <w:p w14:paraId="005BDB71" w14:textId="77777777" w:rsidR="007438BB" w:rsidRDefault="007438BB" w:rsidP="007438BB">
            <w:pPr>
              <w:pStyle w:val="a4"/>
            </w:pPr>
            <w:r>
              <w:rPr>
                <w:rFonts w:hint="eastAsia"/>
              </w:rPr>
              <w:t>12</w:t>
            </w:r>
          </w:p>
          <w:p w14:paraId="5EFE2443" w14:textId="77777777" w:rsidR="007438BB" w:rsidRDefault="007438BB" w:rsidP="007438BB">
            <w:pPr>
              <w:pStyle w:val="a4"/>
            </w:pPr>
            <w:r>
              <w:rPr>
                <w:rFonts w:hint="eastAsia"/>
              </w:rPr>
              <w:t>13</w:t>
            </w:r>
          </w:p>
          <w:p w14:paraId="56C2109B" w14:textId="77777777" w:rsidR="007438BB" w:rsidRDefault="007438BB" w:rsidP="007438BB">
            <w:pPr>
              <w:pStyle w:val="a4"/>
            </w:pPr>
            <w:r>
              <w:rPr>
                <w:rFonts w:hint="eastAsia"/>
              </w:rPr>
              <w:t>14</w:t>
            </w:r>
          </w:p>
          <w:p w14:paraId="6E03F29B" w14:textId="77777777" w:rsidR="007438BB" w:rsidRDefault="007438BB" w:rsidP="007438BB">
            <w:pPr>
              <w:pStyle w:val="a4"/>
            </w:pPr>
            <w:r>
              <w:rPr>
                <w:rFonts w:hint="eastAsia"/>
              </w:rPr>
              <w:t>15</w:t>
            </w:r>
          </w:p>
          <w:p w14:paraId="287F1E85" w14:textId="77777777" w:rsidR="007438BB" w:rsidRDefault="007438BB" w:rsidP="007438BB">
            <w:pPr>
              <w:pStyle w:val="a4"/>
            </w:pPr>
            <w:r>
              <w:rPr>
                <w:rFonts w:hint="eastAsia"/>
              </w:rPr>
              <w:t>16</w:t>
            </w:r>
          </w:p>
          <w:p w14:paraId="2FC291AF" w14:textId="77777777" w:rsidR="007438BB" w:rsidRDefault="007438BB" w:rsidP="007438BB">
            <w:pPr>
              <w:pStyle w:val="a4"/>
            </w:pPr>
            <w:r>
              <w:rPr>
                <w:rFonts w:hint="eastAsia"/>
              </w:rPr>
              <w:t>17</w:t>
            </w:r>
          </w:p>
          <w:p w14:paraId="565BB759" w14:textId="77777777" w:rsidR="007438BB" w:rsidRDefault="007438BB" w:rsidP="007438BB">
            <w:pPr>
              <w:pStyle w:val="a4"/>
            </w:pPr>
            <w:r>
              <w:rPr>
                <w:rFonts w:hint="eastAsia"/>
              </w:rPr>
              <w:t>18</w:t>
            </w:r>
          </w:p>
          <w:p w14:paraId="1795A3D5" w14:textId="77777777" w:rsidR="007438BB" w:rsidRDefault="007438BB" w:rsidP="007438BB">
            <w:pPr>
              <w:pStyle w:val="a4"/>
            </w:pPr>
            <w:r>
              <w:rPr>
                <w:rFonts w:hint="eastAsia"/>
              </w:rPr>
              <w:t>19</w:t>
            </w:r>
          </w:p>
          <w:p w14:paraId="62BAD554" w14:textId="77777777" w:rsidR="007438BB" w:rsidRDefault="007438BB" w:rsidP="007438BB">
            <w:pPr>
              <w:pStyle w:val="a4"/>
            </w:pPr>
            <w:r>
              <w:rPr>
                <w:rFonts w:hint="eastAsia"/>
              </w:rPr>
              <w:t>20</w:t>
            </w:r>
          </w:p>
          <w:p w14:paraId="3496E523" w14:textId="77777777" w:rsidR="007438BB" w:rsidRDefault="007438BB" w:rsidP="007438BB">
            <w:pPr>
              <w:pStyle w:val="a4"/>
            </w:pPr>
            <w:r>
              <w:rPr>
                <w:rFonts w:hint="eastAsia"/>
              </w:rPr>
              <w:t>21</w:t>
            </w:r>
          </w:p>
          <w:p w14:paraId="1BE13F97" w14:textId="77777777" w:rsidR="007438BB" w:rsidRDefault="007438BB" w:rsidP="007438BB">
            <w:pPr>
              <w:pStyle w:val="a4"/>
            </w:pPr>
            <w:r>
              <w:rPr>
                <w:rFonts w:hint="eastAsia"/>
              </w:rPr>
              <w:t>22</w:t>
            </w:r>
          </w:p>
          <w:p w14:paraId="2B514F76" w14:textId="77777777" w:rsidR="007438BB" w:rsidRDefault="007438BB" w:rsidP="007438BB">
            <w:pPr>
              <w:pStyle w:val="a4"/>
            </w:pPr>
            <w:r>
              <w:rPr>
                <w:rFonts w:hint="eastAsia"/>
              </w:rPr>
              <w:t>23</w:t>
            </w:r>
          </w:p>
          <w:p w14:paraId="69621FE8" w14:textId="77777777" w:rsidR="007438BB" w:rsidRDefault="007438BB" w:rsidP="007438BB">
            <w:pPr>
              <w:pStyle w:val="a4"/>
            </w:pPr>
            <w:r>
              <w:rPr>
                <w:rFonts w:hint="eastAsia"/>
              </w:rPr>
              <w:t>24</w:t>
            </w:r>
          </w:p>
          <w:p w14:paraId="746EF067" w14:textId="77777777" w:rsidR="007438BB" w:rsidRDefault="007438BB" w:rsidP="007438BB">
            <w:pPr>
              <w:pStyle w:val="a4"/>
            </w:pPr>
            <w:r>
              <w:rPr>
                <w:rFonts w:hint="eastAsia"/>
              </w:rPr>
              <w:t>25</w:t>
            </w:r>
          </w:p>
          <w:p w14:paraId="5F09998D" w14:textId="77777777" w:rsidR="007438BB" w:rsidRDefault="007438BB" w:rsidP="007438BB">
            <w:pPr>
              <w:pStyle w:val="a4"/>
            </w:pPr>
            <w:r>
              <w:rPr>
                <w:rFonts w:hint="eastAsia"/>
              </w:rPr>
              <w:t>26</w:t>
            </w:r>
          </w:p>
          <w:p w14:paraId="0E549310" w14:textId="77777777" w:rsidR="007438BB" w:rsidRDefault="007438BB" w:rsidP="007438BB">
            <w:pPr>
              <w:pStyle w:val="a4"/>
            </w:pPr>
            <w:r>
              <w:rPr>
                <w:rFonts w:hint="eastAsia"/>
              </w:rPr>
              <w:t>27</w:t>
            </w:r>
          </w:p>
          <w:p w14:paraId="5D9A824F" w14:textId="77777777" w:rsidR="007438BB" w:rsidRDefault="007438BB" w:rsidP="007438BB">
            <w:pPr>
              <w:pStyle w:val="a4"/>
            </w:pPr>
            <w:r>
              <w:rPr>
                <w:rFonts w:hint="eastAsia"/>
              </w:rPr>
              <w:t>28</w:t>
            </w:r>
          </w:p>
          <w:p w14:paraId="0B860511" w14:textId="77777777" w:rsidR="007438BB" w:rsidRDefault="007438BB" w:rsidP="007438BB">
            <w:pPr>
              <w:pStyle w:val="a4"/>
            </w:pPr>
            <w:r>
              <w:rPr>
                <w:rFonts w:hint="eastAsia"/>
              </w:rPr>
              <w:t>29</w:t>
            </w:r>
          </w:p>
          <w:p w14:paraId="2F7D1406" w14:textId="77777777" w:rsidR="007438BB" w:rsidRDefault="007438BB" w:rsidP="007438BB">
            <w:pPr>
              <w:pStyle w:val="a4"/>
            </w:pPr>
            <w:r>
              <w:rPr>
                <w:rFonts w:hint="eastAsia"/>
              </w:rPr>
              <w:t>30</w:t>
            </w:r>
          </w:p>
          <w:p w14:paraId="6C760285" w14:textId="77777777" w:rsidR="007438BB" w:rsidRDefault="007438BB" w:rsidP="007438BB">
            <w:pPr>
              <w:pStyle w:val="a4"/>
            </w:pPr>
            <w:r>
              <w:rPr>
                <w:rFonts w:hint="eastAsia"/>
              </w:rPr>
              <w:t>31</w:t>
            </w:r>
          </w:p>
          <w:p w14:paraId="064B8814" w14:textId="77777777" w:rsidR="007438BB" w:rsidRDefault="007438BB" w:rsidP="007438BB">
            <w:pPr>
              <w:pStyle w:val="a4"/>
            </w:pPr>
            <w:r>
              <w:rPr>
                <w:rFonts w:hint="eastAsia"/>
              </w:rPr>
              <w:t>32</w:t>
            </w:r>
          </w:p>
          <w:p w14:paraId="1AB02024" w14:textId="77777777" w:rsidR="007438BB" w:rsidRDefault="007438BB" w:rsidP="007438BB">
            <w:pPr>
              <w:pStyle w:val="a4"/>
            </w:pPr>
            <w:r>
              <w:rPr>
                <w:rFonts w:hint="eastAsia"/>
              </w:rPr>
              <w:t>33</w:t>
            </w:r>
          </w:p>
          <w:p w14:paraId="71CDB362" w14:textId="77777777" w:rsidR="007438BB" w:rsidRDefault="007438BB" w:rsidP="007438BB">
            <w:pPr>
              <w:pStyle w:val="a4"/>
            </w:pPr>
            <w:r>
              <w:rPr>
                <w:rFonts w:hint="eastAsia"/>
              </w:rPr>
              <w:t>34</w:t>
            </w:r>
          </w:p>
          <w:p w14:paraId="7B679A2E" w14:textId="77777777" w:rsidR="007438BB" w:rsidRDefault="007438BB" w:rsidP="007438BB">
            <w:pPr>
              <w:pStyle w:val="a4"/>
            </w:pPr>
            <w:r>
              <w:rPr>
                <w:rFonts w:hint="eastAsia"/>
              </w:rPr>
              <w:t>35</w:t>
            </w:r>
          </w:p>
          <w:p w14:paraId="5092BFFC" w14:textId="77777777" w:rsidR="007438BB" w:rsidRDefault="007438BB" w:rsidP="007438BB">
            <w:pPr>
              <w:pStyle w:val="a4"/>
            </w:pPr>
            <w:r>
              <w:rPr>
                <w:rFonts w:hint="eastAsia"/>
              </w:rPr>
              <w:t>36</w:t>
            </w:r>
          </w:p>
          <w:p w14:paraId="28DC0854" w14:textId="77777777" w:rsidR="007438BB" w:rsidRDefault="007438BB" w:rsidP="007438BB">
            <w:pPr>
              <w:pStyle w:val="a4"/>
            </w:pPr>
            <w:r>
              <w:rPr>
                <w:rFonts w:hint="eastAsia"/>
              </w:rPr>
              <w:t>37</w:t>
            </w:r>
          </w:p>
          <w:p w14:paraId="1C3859EE" w14:textId="77777777" w:rsidR="007438BB" w:rsidRDefault="007438BB" w:rsidP="007438BB">
            <w:pPr>
              <w:pStyle w:val="a4"/>
            </w:pPr>
            <w:r>
              <w:rPr>
                <w:rFonts w:hint="eastAsia"/>
              </w:rPr>
              <w:t>38</w:t>
            </w:r>
          </w:p>
          <w:p w14:paraId="38DECA04" w14:textId="77777777" w:rsidR="007438BB" w:rsidRDefault="007438BB" w:rsidP="007438BB">
            <w:pPr>
              <w:pStyle w:val="a4"/>
            </w:pPr>
            <w:r>
              <w:rPr>
                <w:rFonts w:hint="eastAsia"/>
              </w:rPr>
              <w:t>39</w:t>
            </w:r>
          </w:p>
          <w:p w14:paraId="55F8CB07" w14:textId="77777777" w:rsidR="007438BB" w:rsidRDefault="007438BB" w:rsidP="007438BB">
            <w:pPr>
              <w:pStyle w:val="a4"/>
            </w:pPr>
            <w:r>
              <w:rPr>
                <w:rFonts w:hint="eastAsia"/>
              </w:rPr>
              <w:t>40</w:t>
            </w:r>
          </w:p>
          <w:p w14:paraId="4491A1A3" w14:textId="77777777" w:rsidR="007438BB" w:rsidRDefault="007438BB" w:rsidP="007438BB">
            <w:pPr>
              <w:pStyle w:val="a4"/>
            </w:pPr>
            <w:r>
              <w:rPr>
                <w:rFonts w:hint="eastAsia"/>
              </w:rPr>
              <w:t>41</w:t>
            </w:r>
          </w:p>
          <w:p w14:paraId="21F2B8BE" w14:textId="77777777" w:rsidR="007438BB" w:rsidRDefault="007438BB" w:rsidP="007438BB">
            <w:pPr>
              <w:pStyle w:val="a4"/>
            </w:pPr>
            <w:r>
              <w:rPr>
                <w:rFonts w:hint="eastAsia"/>
              </w:rPr>
              <w:t>42</w:t>
            </w:r>
          </w:p>
          <w:p w14:paraId="77A61248" w14:textId="77777777" w:rsidR="007438BB" w:rsidRDefault="007438BB" w:rsidP="007438BB">
            <w:pPr>
              <w:pStyle w:val="a4"/>
            </w:pPr>
            <w:r>
              <w:rPr>
                <w:rFonts w:hint="eastAsia"/>
              </w:rPr>
              <w:t>43</w:t>
            </w:r>
          </w:p>
          <w:p w14:paraId="39185C60" w14:textId="77777777" w:rsidR="007438BB" w:rsidRDefault="007438BB" w:rsidP="007438BB">
            <w:pPr>
              <w:pStyle w:val="a4"/>
            </w:pPr>
            <w:r>
              <w:rPr>
                <w:rFonts w:hint="eastAsia"/>
              </w:rPr>
              <w:t>44</w:t>
            </w:r>
          </w:p>
          <w:p w14:paraId="769CB167" w14:textId="77777777" w:rsidR="007438BB" w:rsidRDefault="007438BB" w:rsidP="007438BB">
            <w:pPr>
              <w:pStyle w:val="a4"/>
            </w:pPr>
            <w:r>
              <w:rPr>
                <w:rFonts w:hint="eastAsia"/>
              </w:rPr>
              <w:t>45</w:t>
            </w:r>
          </w:p>
          <w:p w14:paraId="744EB726" w14:textId="77777777" w:rsidR="007438BB" w:rsidRDefault="007438BB" w:rsidP="007438BB">
            <w:pPr>
              <w:pStyle w:val="a4"/>
            </w:pPr>
            <w:r>
              <w:rPr>
                <w:rFonts w:hint="eastAsia"/>
              </w:rPr>
              <w:t>46</w:t>
            </w:r>
          </w:p>
          <w:p w14:paraId="0AD51B07" w14:textId="77777777" w:rsidR="007438BB" w:rsidRDefault="007438BB" w:rsidP="007438BB">
            <w:pPr>
              <w:pStyle w:val="a4"/>
            </w:pPr>
            <w:r>
              <w:rPr>
                <w:rFonts w:hint="eastAsia"/>
              </w:rPr>
              <w:t>47</w:t>
            </w:r>
          </w:p>
          <w:p w14:paraId="1EE1E5DE" w14:textId="5E37D249" w:rsidR="007438BB" w:rsidRPr="00185935" w:rsidRDefault="007438BB" w:rsidP="007438BB">
            <w:pPr>
              <w:pStyle w:val="a4"/>
            </w:pPr>
          </w:p>
        </w:tc>
        <w:tc>
          <w:tcPr>
            <w:tcW w:w="10631" w:type="dxa"/>
          </w:tcPr>
          <w:p w14:paraId="60C54226" w14:textId="77777777" w:rsidR="007438BB" w:rsidRDefault="007438BB" w:rsidP="007438B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&lt;!</w:t>
            </w:r>
            <w:r>
              <w:rPr>
                <w:rFonts w:cs="굴림체"/>
                <w:color w:val="3F7F7F"/>
                <w:kern w:val="0"/>
                <w:szCs w:val="20"/>
              </w:rPr>
              <w:t>DOCTYPE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008080"/>
                <w:kern w:val="0"/>
                <w:szCs w:val="20"/>
              </w:rPr>
              <w:t>html&gt;</w:t>
            </w:r>
          </w:p>
          <w:p w14:paraId="0A879DC6" w14:textId="77777777" w:rsidR="007438BB" w:rsidRDefault="007438BB" w:rsidP="007438B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html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0FBC72F9" w14:textId="77777777" w:rsidR="007438BB" w:rsidRDefault="007438BB" w:rsidP="007438B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head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B937D38" w14:textId="77777777" w:rsidR="007438BB" w:rsidRDefault="007438BB" w:rsidP="007438B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meta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http-equiv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"Content-Type"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content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"text/html; charset=UTF-8"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7437A11C" w14:textId="77777777" w:rsidR="007438BB" w:rsidRDefault="007438BB" w:rsidP="007438B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style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1DD70F76" w14:textId="77777777" w:rsidR="00F6085E" w:rsidRDefault="007438BB" w:rsidP="007438BB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3F7F7F"/>
                <w:kern w:val="0"/>
                <w:szCs w:val="20"/>
              </w:rPr>
              <w:t>div.test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{</w:t>
            </w:r>
          </w:p>
          <w:p w14:paraId="6EBE02B4" w14:textId="5E41D00B" w:rsidR="007438BB" w:rsidRDefault="007438BB" w:rsidP="007438B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width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600px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margin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auto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0A7AB6F8" w14:textId="77777777" w:rsidR="007438BB" w:rsidRDefault="007438BB" w:rsidP="007438BB">
            <w:pPr>
              <w:pStyle w:val="a4"/>
              <w:shd w:val="clear" w:color="auto" w:fill="FFFFCC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height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600px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overflow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scroll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20C9FA13" w14:textId="77777777" w:rsidR="007438BB" w:rsidRDefault="007438BB" w:rsidP="007438B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border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1px solid gray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7F8B644B" w14:textId="77777777" w:rsidR="007438BB" w:rsidRDefault="007438BB" w:rsidP="007438B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padding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10px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219396B2" w14:textId="77777777" w:rsidR="007438BB" w:rsidRDefault="007438BB" w:rsidP="007438B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box-shadow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5px 5px 5px #ddd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3608F179" w14:textId="77777777" w:rsidR="007438BB" w:rsidRDefault="007438BB" w:rsidP="007438B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}</w:t>
            </w:r>
          </w:p>
          <w:p w14:paraId="10247B63" w14:textId="77777777" w:rsidR="007438BB" w:rsidRDefault="007438BB" w:rsidP="007438B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{</w:t>
            </w:r>
          </w:p>
          <w:p w14:paraId="629E42EE" w14:textId="77777777" w:rsidR="007438BB" w:rsidRDefault="007438BB" w:rsidP="007438B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font-size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14pt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6C7A869D" w14:textId="77777777" w:rsidR="007438BB" w:rsidRDefault="007438BB" w:rsidP="007438B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line-height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2em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338B334A" w14:textId="77777777" w:rsidR="007438BB" w:rsidRDefault="007438BB" w:rsidP="007438B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}</w:t>
            </w:r>
          </w:p>
          <w:p w14:paraId="7E3B7A44" w14:textId="77777777" w:rsidR="007438BB" w:rsidRDefault="007438BB" w:rsidP="007438B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style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ACE817B" w14:textId="77777777" w:rsidR="007438BB" w:rsidRDefault="007438BB" w:rsidP="007438B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head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6F4A3268" w14:textId="77777777" w:rsidR="007438BB" w:rsidRDefault="007438BB" w:rsidP="007438B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body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0C7CC11C" w14:textId="77777777" w:rsidR="007438BB" w:rsidRDefault="007438BB" w:rsidP="007438BB">
            <w:pPr>
              <w:pStyle w:val="a4"/>
              <w:rPr>
                <w:rFonts w:cs="굴림체"/>
                <w:kern w:val="0"/>
                <w:szCs w:val="20"/>
              </w:rPr>
            </w:pPr>
          </w:p>
          <w:p w14:paraId="2909166E" w14:textId="77777777" w:rsidR="007438BB" w:rsidRDefault="007438BB" w:rsidP="007438B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div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class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"test"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5CAE49D5" w14:textId="77777777" w:rsidR="007438BB" w:rsidRDefault="007438BB" w:rsidP="007438B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h1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기업용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솔루션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`HTML5`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중심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이동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h1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25536259" w14:textId="77777777" w:rsidR="007438BB" w:rsidRDefault="007438BB" w:rsidP="007438B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지난해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웹표준으로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공식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발표된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소프트웨어</w:t>
            </w:r>
            <w:r>
              <w:rPr>
                <w:rFonts w:cs="굴림체"/>
                <w:color w:val="000000"/>
                <w:kern w:val="0"/>
                <w:szCs w:val="20"/>
              </w:rPr>
              <w:t>(SW)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업체들이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플래시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액티브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X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</w:t>
            </w:r>
          </w:p>
          <w:p w14:paraId="0AF0AE60" w14:textId="77777777" w:rsidR="007438BB" w:rsidRDefault="007438BB" w:rsidP="007438B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추가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설치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프로그램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지원을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줄이고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SW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표준기술로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확대하고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E5E5BA3" w14:textId="77777777" w:rsidR="007438BB" w:rsidRDefault="007438BB" w:rsidP="007438B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지난달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30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업계에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따르면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SW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업체들이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웹솔루션에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확대하고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</w:p>
          <w:p w14:paraId="58E32190" w14:textId="77777777" w:rsidR="00F6085E" w:rsidRDefault="007438BB" w:rsidP="007438BB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그동안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SW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업체들은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솔루션에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추가기능을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구현하기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위해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플래시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또는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액티브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X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</w:t>
            </w:r>
          </w:p>
          <w:p w14:paraId="1FD66D6E" w14:textId="77777777" w:rsidR="00F6085E" w:rsidRDefault="007438BB" w:rsidP="007438BB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별도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프로그램을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설치해야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했다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.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하지만</w:t>
            </w:r>
            <w:r>
              <w:rPr>
                <w:rFonts w:cs="굴림체"/>
                <w:color w:val="000000"/>
                <w:kern w:val="0"/>
                <w:szCs w:val="20"/>
              </w:rPr>
              <w:t>,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적용하면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별도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프로그램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설치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없이</w:t>
            </w:r>
          </w:p>
          <w:p w14:paraId="50A8F2B9" w14:textId="40B5F720" w:rsidR="007438BB" w:rsidRDefault="007438BB" w:rsidP="007438B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멀티미디어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재생이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가능하며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전자서명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인증서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서비스가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가능하다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7C747972" w14:textId="77777777" w:rsidR="007438BB" w:rsidRDefault="007438BB" w:rsidP="007438B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HTML5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확대되는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것은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SW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환경이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설치형에서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클라우드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웹기반으로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바뀌고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때문이다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</w:p>
          <w:p w14:paraId="1B640D3E" w14:textId="77777777" w:rsidR="007438BB" w:rsidRDefault="007438BB" w:rsidP="007438B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특히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운영체제</w:t>
            </w:r>
            <w:r>
              <w:rPr>
                <w:rFonts w:cs="굴림체"/>
                <w:color w:val="000000"/>
                <w:kern w:val="0"/>
                <w:szCs w:val="20"/>
              </w:rPr>
              <w:t>(OS)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기기에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상관없이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동일한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업무환경을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제공해야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하는</w:t>
            </w:r>
          </w:p>
          <w:p w14:paraId="685CBCB1" w14:textId="77777777" w:rsidR="007438BB" w:rsidRDefault="007438BB" w:rsidP="007438B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기능이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중요해지면서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확대되고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8BFC2D8" w14:textId="77777777" w:rsidR="007438BB" w:rsidRDefault="007438BB" w:rsidP="007438B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지난달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전자문서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기업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유니닥스는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액티브엑스를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사용하지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않은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전용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PDF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뷰어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솔루션</w:t>
            </w:r>
          </w:p>
          <w:p w14:paraId="7FA2AB90" w14:textId="77777777" w:rsidR="007438BB" w:rsidRDefault="007438BB" w:rsidP="007438B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'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이지피디에프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웹뷰어</w:t>
            </w:r>
            <w:r>
              <w:rPr>
                <w:rFonts w:cs="굴림체"/>
                <w:color w:val="000000"/>
                <w:kern w:val="0"/>
                <w:szCs w:val="20"/>
              </w:rPr>
              <w:t>(ezPDF WebViewer)'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출시했다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.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액티브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X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별도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프로그램을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설치하지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않고</w:t>
            </w:r>
          </w:p>
          <w:p w14:paraId="1E9C9E03" w14:textId="77777777" w:rsidR="007438BB" w:rsidRDefault="007438BB" w:rsidP="007438B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상에서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바로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PDF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파일을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열람할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C3A8A26" w14:textId="77777777" w:rsidR="00F6085E" w:rsidRDefault="007438BB" w:rsidP="007438BB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클라우드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솔루션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업체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이노그리드는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자사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퍼블릭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클라우드서비스</w:t>
            </w:r>
            <w:r>
              <w:rPr>
                <w:rFonts w:cs="굴림체"/>
                <w:color w:val="000000"/>
                <w:kern w:val="0"/>
                <w:szCs w:val="20"/>
              </w:rPr>
              <w:t>(IaaS) '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클라우드잇</w:t>
            </w:r>
            <w:r>
              <w:rPr>
                <w:rFonts w:cs="굴림체"/>
                <w:color w:val="000000"/>
                <w:kern w:val="0"/>
                <w:szCs w:val="20"/>
              </w:rPr>
              <w:t>'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에</w:t>
            </w:r>
          </w:p>
          <w:p w14:paraId="3DAD6060" w14:textId="77777777" w:rsidR="00F6085E" w:rsidRDefault="007438BB" w:rsidP="007438BB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기술을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회사는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웹표준을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구현해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PC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태블릿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환경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(iOS,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안드로이드</w:t>
            </w:r>
            <w:r>
              <w:rPr>
                <w:rFonts w:cs="굴림체"/>
                <w:color w:val="000000"/>
                <w:kern w:val="0"/>
                <w:szCs w:val="20"/>
              </w:rPr>
              <w:t>),</w:t>
            </w:r>
          </w:p>
          <w:p w14:paraId="4EB9F322" w14:textId="1EEB2313" w:rsidR="007438BB" w:rsidRDefault="007438BB" w:rsidP="007438B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셋톱박스</w:t>
            </w:r>
            <w:r>
              <w:rPr>
                <w:rFonts w:cs="굴림체"/>
                <w:color w:val="000000"/>
                <w:kern w:val="0"/>
                <w:szCs w:val="20"/>
              </w:rPr>
              <w:t>(IPTV)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등에서도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추가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프로그램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없이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클라우드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서비스를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활용할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EB14661" w14:textId="77777777" w:rsidR="007438BB" w:rsidRDefault="007438BB" w:rsidP="007438B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기업내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정보시스템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구축에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활용되는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사용자인터페이스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(UI),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사용자경험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(UX)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플랫폼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전문업체들은</w:t>
            </w:r>
          </w:p>
          <w:p w14:paraId="01E5C7B7" w14:textId="77777777" w:rsidR="007438BB" w:rsidRDefault="007438BB" w:rsidP="007438B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HTML5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확대하고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있다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.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인스웨이브시스템즈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투비소프트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UI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플랫폼을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구현해</w:t>
            </w:r>
          </w:p>
          <w:p w14:paraId="672B6E1A" w14:textId="77777777" w:rsidR="007438BB" w:rsidRDefault="007438BB" w:rsidP="007438B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액티브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X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별도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추가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프로그램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설치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없이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082BC540" w14:textId="77777777" w:rsidR="007438BB" w:rsidRDefault="007438BB" w:rsidP="007438B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해외에서도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표준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발표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올해부터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플러그인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웹솔루션이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줄어들고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</w:p>
          <w:p w14:paraId="6AA9EBB0" w14:textId="77777777" w:rsidR="00F6085E" w:rsidRDefault="007438BB" w:rsidP="007438BB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애플은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이전부터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표준으로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사용하고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있으며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구글도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초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크롬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브라우저에서</w:t>
            </w:r>
          </w:p>
          <w:p w14:paraId="6C60245E" w14:textId="788392F6" w:rsidR="00F6085E" w:rsidRDefault="007438BB" w:rsidP="007438BB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플래시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지원을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줄이고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SW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개발자들에게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권장한다고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발표했다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78C385A5" w14:textId="0127BBE6" w:rsidR="007438BB" w:rsidRDefault="007438BB" w:rsidP="007438B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div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7FEB0E23" w14:textId="77777777" w:rsidR="007438BB" w:rsidRDefault="007438BB" w:rsidP="007438BB">
            <w:pPr>
              <w:pStyle w:val="a4"/>
              <w:rPr>
                <w:rFonts w:cs="굴림체"/>
                <w:kern w:val="0"/>
                <w:szCs w:val="20"/>
              </w:rPr>
            </w:pPr>
          </w:p>
          <w:p w14:paraId="778A5703" w14:textId="77777777" w:rsidR="007438BB" w:rsidRDefault="007438BB" w:rsidP="007438B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body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11390980" w14:textId="77777777" w:rsidR="007438BB" w:rsidRDefault="007438BB" w:rsidP="007438BB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html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5B3C430C" w14:textId="77777777" w:rsidR="007438BB" w:rsidRDefault="007438BB" w:rsidP="007438BB">
            <w:pPr>
              <w:pStyle w:val="a4"/>
            </w:pPr>
          </w:p>
        </w:tc>
      </w:tr>
    </w:tbl>
    <w:p w14:paraId="31AF940A" w14:textId="467047FD" w:rsidR="007438BB" w:rsidRDefault="007438BB" w:rsidP="007438BB"/>
    <w:p w14:paraId="2F5901DB" w14:textId="5694E4EE" w:rsidR="00C80CA1" w:rsidRDefault="00C80CA1" w:rsidP="00C80CA1">
      <w:pPr>
        <w:rPr>
          <w:rFonts w:cs="굴림체"/>
          <w:color w:val="000000"/>
          <w:kern w:val="0"/>
          <w:szCs w:val="20"/>
        </w:rPr>
      </w:pPr>
      <w:r>
        <w:rPr>
          <w:rFonts w:cs="굴림체"/>
          <w:color w:val="7F007F"/>
          <w:kern w:val="0"/>
          <w:szCs w:val="20"/>
        </w:rPr>
        <w:t>overflow</w:t>
      </w:r>
      <w:r>
        <w:rPr>
          <w:rFonts w:cs="굴림체"/>
          <w:color w:val="000000"/>
          <w:kern w:val="0"/>
          <w:szCs w:val="20"/>
        </w:rPr>
        <w:t xml:space="preserve">: </w:t>
      </w:r>
      <w:r>
        <w:rPr>
          <w:rFonts w:cs="굴림체"/>
          <w:color w:val="2A00E1"/>
          <w:kern w:val="0"/>
          <w:szCs w:val="20"/>
        </w:rPr>
        <w:t>scroll</w:t>
      </w:r>
      <w:r>
        <w:rPr>
          <w:rFonts w:cs="굴림체"/>
          <w:color w:val="000000"/>
          <w:kern w:val="0"/>
          <w:szCs w:val="20"/>
        </w:rPr>
        <w:t>;</w:t>
      </w:r>
    </w:p>
    <w:p w14:paraId="04A906E7" w14:textId="29AEF6A0" w:rsidR="00C80CA1" w:rsidRDefault="00C80CA1" w:rsidP="00C80CA1">
      <w:pPr>
        <w:rPr>
          <w:rFonts w:cs="굴림체"/>
          <w:color w:val="000000"/>
          <w:kern w:val="0"/>
          <w:szCs w:val="20"/>
        </w:rPr>
      </w:pPr>
      <w:r>
        <w:rPr>
          <w:rFonts w:cs="굴림체" w:hint="eastAsia"/>
          <w:color w:val="000000"/>
          <w:kern w:val="0"/>
          <w:szCs w:val="20"/>
        </w:rPr>
        <w:t xml:space="preserve"> </w:t>
      </w:r>
      <w:r>
        <w:rPr>
          <w:rFonts w:cs="굴림체"/>
          <w:color w:val="000000"/>
          <w:kern w:val="0"/>
          <w:szCs w:val="20"/>
        </w:rPr>
        <w:t xml:space="preserve"> </w:t>
      </w:r>
      <w:r>
        <w:rPr>
          <w:rFonts w:cs="굴림체" w:hint="eastAsia"/>
          <w:color w:val="000000"/>
          <w:kern w:val="0"/>
          <w:szCs w:val="20"/>
        </w:rPr>
        <w:t>가로,</w:t>
      </w:r>
      <w:r>
        <w:rPr>
          <w:rFonts w:cs="굴림체"/>
          <w:color w:val="000000"/>
          <w:kern w:val="0"/>
          <w:szCs w:val="20"/>
        </w:rPr>
        <w:t xml:space="preserve"> </w:t>
      </w:r>
      <w:r>
        <w:rPr>
          <w:rFonts w:cs="굴림체" w:hint="eastAsia"/>
          <w:color w:val="000000"/>
          <w:kern w:val="0"/>
          <w:szCs w:val="20"/>
        </w:rPr>
        <w:t>세로 방향 스크롤바를 사용한다.</w:t>
      </w:r>
    </w:p>
    <w:p w14:paraId="5C8682E9" w14:textId="64887346" w:rsidR="00C80CA1" w:rsidRDefault="00C80CA1" w:rsidP="007438BB"/>
    <w:p w14:paraId="61BB2742" w14:textId="77777777" w:rsidR="00C80CA1" w:rsidRPr="00C80CA1" w:rsidRDefault="00C80CA1" w:rsidP="007438BB"/>
    <w:p w14:paraId="1F12237C" w14:textId="5D752B62" w:rsidR="007438BB" w:rsidRPr="007438BB" w:rsidRDefault="00653689" w:rsidP="007438BB">
      <w:r>
        <w:rPr>
          <w:noProof/>
        </w:rPr>
        <w:lastRenderedPageBreak/>
        <w:drawing>
          <wp:inline distT="0" distB="0" distL="0" distR="0" wp14:anchorId="730E47E9" wp14:editId="5C59BBC0">
            <wp:extent cx="4489117" cy="4224042"/>
            <wp:effectExtent l="0" t="0" r="698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89117" cy="422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90C5" w14:textId="7984897E" w:rsidR="007438BB" w:rsidRDefault="007438BB" w:rsidP="003D1156"/>
    <w:p w14:paraId="6C9B9152" w14:textId="2722DC05" w:rsidR="00653689" w:rsidRDefault="00653689" w:rsidP="003D1156"/>
    <w:p w14:paraId="7F5F6E93" w14:textId="3CD173D1" w:rsidR="00653689" w:rsidRDefault="00653689" w:rsidP="003D1156"/>
    <w:p w14:paraId="4A54EB32" w14:textId="36CFC7F0" w:rsidR="00E8061D" w:rsidRDefault="00E8061D" w:rsidP="003D1156"/>
    <w:p w14:paraId="5C3615CE" w14:textId="21EF74F3" w:rsidR="00E8061D" w:rsidRDefault="00E8061D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65D59029" w14:textId="25D0A740" w:rsidR="00E8061D" w:rsidRDefault="00E8061D" w:rsidP="00E8061D">
      <w:pPr>
        <w:pStyle w:val="2"/>
      </w:pPr>
      <w:bookmarkStart w:id="16" w:name="_Toc71529447"/>
      <w:r>
        <w:rPr>
          <w:rFonts w:hint="eastAsia"/>
        </w:rPr>
        <w:lastRenderedPageBreak/>
        <w:t>o</w:t>
      </w:r>
      <w:r>
        <w:t>verflow2d.html</w:t>
      </w:r>
      <w:bookmarkEnd w:id="16"/>
    </w:p>
    <w:p w14:paraId="34022DDD" w14:textId="3F9D1B63" w:rsidR="00E8061D" w:rsidRDefault="00E8061D" w:rsidP="00E8061D">
      <w:pPr>
        <w:pStyle w:val="3"/>
      </w:pPr>
      <w:r w:rsidRPr="008D549F">
        <w:t>src/main/webapp/overflow/overflow</w:t>
      </w:r>
      <w:r>
        <w:t>2d</w:t>
      </w:r>
      <w:r w:rsidRPr="008D549F">
        <w:t>.html</w:t>
      </w:r>
    </w:p>
    <w:tbl>
      <w:tblPr>
        <w:tblStyle w:val="a8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E8061D" w14:paraId="1A4A1DD3" w14:textId="77777777" w:rsidTr="00092BDE">
        <w:tc>
          <w:tcPr>
            <w:tcW w:w="426" w:type="dxa"/>
          </w:tcPr>
          <w:p w14:paraId="543BE100" w14:textId="77777777" w:rsidR="00E8061D" w:rsidRPr="00185935" w:rsidRDefault="00E8061D" w:rsidP="00E8061D">
            <w:pPr>
              <w:pStyle w:val="a4"/>
            </w:pPr>
            <w:r w:rsidRPr="00185935">
              <w:rPr>
                <w:rFonts w:hint="eastAsia"/>
              </w:rPr>
              <w:t>1</w:t>
            </w:r>
          </w:p>
          <w:p w14:paraId="1833AEBE" w14:textId="77777777" w:rsidR="00E8061D" w:rsidRPr="00185935" w:rsidRDefault="00E8061D" w:rsidP="00E8061D">
            <w:pPr>
              <w:pStyle w:val="a4"/>
            </w:pPr>
            <w:r w:rsidRPr="00185935">
              <w:rPr>
                <w:rFonts w:hint="eastAsia"/>
              </w:rPr>
              <w:t>2</w:t>
            </w:r>
          </w:p>
          <w:p w14:paraId="11C37E87" w14:textId="77777777" w:rsidR="00E8061D" w:rsidRPr="00185935" w:rsidRDefault="00E8061D" w:rsidP="00E8061D">
            <w:pPr>
              <w:pStyle w:val="a4"/>
            </w:pPr>
            <w:r w:rsidRPr="00185935">
              <w:rPr>
                <w:rFonts w:hint="eastAsia"/>
              </w:rPr>
              <w:t>3</w:t>
            </w:r>
          </w:p>
          <w:p w14:paraId="13D9A9CF" w14:textId="77777777" w:rsidR="00E8061D" w:rsidRPr="00185935" w:rsidRDefault="00E8061D" w:rsidP="00E8061D">
            <w:pPr>
              <w:pStyle w:val="a4"/>
            </w:pPr>
            <w:r w:rsidRPr="00185935">
              <w:rPr>
                <w:rFonts w:hint="eastAsia"/>
              </w:rPr>
              <w:t>4</w:t>
            </w:r>
          </w:p>
          <w:p w14:paraId="2054167C" w14:textId="77777777" w:rsidR="00E8061D" w:rsidRPr="00185935" w:rsidRDefault="00E8061D" w:rsidP="00E8061D">
            <w:pPr>
              <w:pStyle w:val="a4"/>
            </w:pPr>
            <w:r w:rsidRPr="00185935">
              <w:rPr>
                <w:rFonts w:hint="eastAsia"/>
              </w:rPr>
              <w:t>5</w:t>
            </w:r>
          </w:p>
          <w:p w14:paraId="54EF53EF" w14:textId="77777777" w:rsidR="00E8061D" w:rsidRPr="00185935" w:rsidRDefault="00E8061D" w:rsidP="00E8061D">
            <w:pPr>
              <w:pStyle w:val="a4"/>
            </w:pPr>
            <w:r w:rsidRPr="00185935">
              <w:rPr>
                <w:rFonts w:hint="eastAsia"/>
              </w:rPr>
              <w:t>6</w:t>
            </w:r>
          </w:p>
          <w:p w14:paraId="7C73DD33" w14:textId="77777777" w:rsidR="00E8061D" w:rsidRPr="00185935" w:rsidRDefault="00E8061D" w:rsidP="00E8061D">
            <w:pPr>
              <w:pStyle w:val="a4"/>
            </w:pPr>
            <w:r w:rsidRPr="00185935">
              <w:rPr>
                <w:rFonts w:hint="eastAsia"/>
              </w:rPr>
              <w:t>7</w:t>
            </w:r>
          </w:p>
          <w:p w14:paraId="03F9E484" w14:textId="77777777" w:rsidR="00E8061D" w:rsidRPr="00185935" w:rsidRDefault="00E8061D" w:rsidP="00E8061D">
            <w:pPr>
              <w:pStyle w:val="a4"/>
            </w:pPr>
            <w:r w:rsidRPr="00185935">
              <w:rPr>
                <w:rFonts w:hint="eastAsia"/>
              </w:rPr>
              <w:t>8</w:t>
            </w:r>
          </w:p>
          <w:p w14:paraId="24C06084" w14:textId="77777777" w:rsidR="00E8061D" w:rsidRDefault="00E8061D" w:rsidP="00E8061D">
            <w:pPr>
              <w:pStyle w:val="a4"/>
            </w:pPr>
            <w:r>
              <w:rPr>
                <w:rFonts w:hint="eastAsia"/>
              </w:rPr>
              <w:t>9</w:t>
            </w:r>
          </w:p>
          <w:p w14:paraId="03436327" w14:textId="77777777" w:rsidR="00E8061D" w:rsidRDefault="00E8061D" w:rsidP="00E8061D">
            <w:pPr>
              <w:pStyle w:val="a4"/>
            </w:pPr>
            <w:r>
              <w:rPr>
                <w:rFonts w:hint="eastAsia"/>
              </w:rPr>
              <w:t>10</w:t>
            </w:r>
          </w:p>
          <w:p w14:paraId="4B3F6F50" w14:textId="77777777" w:rsidR="00E8061D" w:rsidRDefault="00E8061D" w:rsidP="00E8061D">
            <w:pPr>
              <w:pStyle w:val="a4"/>
            </w:pPr>
            <w:r>
              <w:rPr>
                <w:rFonts w:hint="eastAsia"/>
              </w:rPr>
              <w:t>11</w:t>
            </w:r>
          </w:p>
          <w:p w14:paraId="5B9E26FB" w14:textId="77777777" w:rsidR="00E8061D" w:rsidRDefault="00E8061D" w:rsidP="00E8061D">
            <w:pPr>
              <w:pStyle w:val="a4"/>
            </w:pPr>
            <w:r>
              <w:rPr>
                <w:rFonts w:hint="eastAsia"/>
              </w:rPr>
              <w:t>12</w:t>
            </w:r>
          </w:p>
          <w:p w14:paraId="5D4A50A3" w14:textId="77777777" w:rsidR="00E8061D" w:rsidRDefault="00E8061D" w:rsidP="00E8061D">
            <w:pPr>
              <w:pStyle w:val="a4"/>
            </w:pPr>
            <w:r>
              <w:rPr>
                <w:rFonts w:hint="eastAsia"/>
              </w:rPr>
              <w:t>13</w:t>
            </w:r>
          </w:p>
          <w:p w14:paraId="070454CF" w14:textId="77777777" w:rsidR="00E8061D" w:rsidRDefault="00E8061D" w:rsidP="00E8061D">
            <w:pPr>
              <w:pStyle w:val="a4"/>
            </w:pPr>
            <w:r>
              <w:rPr>
                <w:rFonts w:hint="eastAsia"/>
              </w:rPr>
              <w:t>14</w:t>
            </w:r>
          </w:p>
          <w:p w14:paraId="4C3649A3" w14:textId="77777777" w:rsidR="00E8061D" w:rsidRDefault="00E8061D" w:rsidP="00E8061D">
            <w:pPr>
              <w:pStyle w:val="a4"/>
            </w:pPr>
            <w:r>
              <w:rPr>
                <w:rFonts w:hint="eastAsia"/>
              </w:rPr>
              <w:t>15</w:t>
            </w:r>
          </w:p>
          <w:p w14:paraId="59B3D425" w14:textId="77777777" w:rsidR="00E8061D" w:rsidRDefault="00E8061D" w:rsidP="00E8061D">
            <w:pPr>
              <w:pStyle w:val="a4"/>
            </w:pPr>
            <w:r>
              <w:rPr>
                <w:rFonts w:hint="eastAsia"/>
              </w:rPr>
              <w:t>16</w:t>
            </w:r>
          </w:p>
          <w:p w14:paraId="62DE78CA" w14:textId="77777777" w:rsidR="00E8061D" w:rsidRDefault="00E8061D" w:rsidP="00E8061D">
            <w:pPr>
              <w:pStyle w:val="a4"/>
            </w:pPr>
            <w:r>
              <w:rPr>
                <w:rFonts w:hint="eastAsia"/>
              </w:rPr>
              <w:t>17</w:t>
            </w:r>
          </w:p>
          <w:p w14:paraId="0BCCC610" w14:textId="77777777" w:rsidR="00E8061D" w:rsidRDefault="00E8061D" w:rsidP="00E8061D">
            <w:pPr>
              <w:pStyle w:val="a4"/>
            </w:pPr>
            <w:r>
              <w:rPr>
                <w:rFonts w:hint="eastAsia"/>
              </w:rPr>
              <w:t>18</w:t>
            </w:r>
          </w:p>
          <w:p w14:paraId="49D6FDC6" w14:textId="77777777" w:rsidR="00E8061D" w:rsidRDefault="00E8061D" w:rsidP="00E8061D">
            <w:pPr>
              <w:pStyle w:val="a4"/>
            </w:pPr>
            <w:r>
              <w:rPr>
                <w:rFonts w:hint="eastAsia"/>
              </w:rPr>
              <w:t>19</w:t>
            </w:r>
          </w:p>
          <w:p w14:paraId="57D263FA" w14:textId="77777777" w:rsidR="00E8061D" w:rsidRDefault="00E8061D" w:rsidP="00E8061D">
            <w:pPr>
              <w:pStyle w:val="a4"/>
            </w:pPr>
            <w:r>
              <w:rPr>
                <w:rFonts w:hint="eastAsia"/>
              </w:rPr>
              <w:t>20</w:t>
            </w:r>
          </w:p>
          <w:p w14:paraId="3D525FDD" w14:textId="77777777" w:rsidR="00E8061D" w:rsidRDefault="00E8061D" w:rsidP="00E8061D">
            <w:pPr>
              <w:pStyle w:val="a4"/>
            </w:pPr>
            <w:r>
              <w:rPr>
                <w:rFonts w:hint="eastAsia"/>
              </w:rPr>
              <w:t>21</w:t>
            </w:r>
          </w:p>
          <w:p w14:paraId="1C34664C" w14:textId="77777777" w:rsidR="00E8061D" w:rsidRDefault="00E8061D" w:rsidP="00E8061D">
            <w:pPr>
              <w:pStyle w:val="a4"/>
            </w:pPr>
            <w:r>
              <w:rPr>
                <w:rFonts w:hint="eastAsia"/>
              </w:rPr>
              <w:t>22</w:t>
            </w:r>
          </w:p>
          <w:p w14:paraId="21453040" w14:textId="77777777" w:rsidR="00E8061D" w:rsidRDefault="00E8061D" w:rsidP="00E8061D">
            <w:pPr>
              <w:pStyle w:val="a4"/>
            </w:pPr>
            <w:r>
              <w:rPr>
                <w:rFonts w:hint="eastAsia"/>
              </w:rPr>
              <w:t>23</w:t>
            </w:r>
          </w:p>
          <w:p w14:paraId="7658DB64" w14:textId="77777777" w:rsidR="00E8061D" w:rsidRDefault="00E8061D" w:rsidP="00E8061D">
            <w:pPr>
              <w:pStyle w:val="a4"/>
            </w:pPr>
            <w:r>
              <w:rPr>
                <w:rFonts w:hint="eastAsia"/>
              </w:rPr>
              <w:t>24</w:t>
            </w:r>
          </w:p>
          <w:p w14:paraId="49E58ADB" w14:textId="77777777" w:rsidR="00E8061D" w:rsidRDefault="00E8061D" w:rsidP="00E8061D">
            <w:pPr>
              <w:pStyle w:val="a4"/>
            </w:pPr>
            <w:r>
              <w:rPr>
                <w:rFonts w:hint="eastAsia"/>
              </w:rPr>
              <w:t>25</w:t>
            </w:r>
          </w:p>
          <w:p w14:paraId="060CD365" w14:textId="77777777" w:rsidR="00E8061D" w:rsidRDefault="00E8061D" w:rsidP="00E8061D">
            <w:pPr>
              <w:pStyle w:val="a4"/>
            </w:pPr>
            <w:r>
              <w:rPr>
                <w:rFonts w:hint="eastAsia"/>
              </w:rPr>
              <w:t>26</w:t>
            </w:r>
          </w:p>
          <w:p w14:paraId="35168962" w14:textId="77777777" w:rsidR="00E8061D" w:rsidRDefault="00E8061D" w:rsidP="00E8061D">
            <w:pPr>
              <w:pStyle w:val="a4"/>
            </w:pPr>
            <w:r>
              <w:rPr>
                <w:rFonts w:hint="eastAsia"/>
              </w:rPr>
              <w:t>27</w:t>
            </w:r>
          </w:p>
          <w:p w14:paraId="3CA13737" w14:textId="77777777" w:rsidR="00E8061D" w:rsidRDefault="00E8061D" w:rsidP="00E8061D">
            <w:pPr>
              <w:pStyle w:val="a4"/>
            </w:pPr>
            <w:r>
              <w:rPr>
                <w:rFonts w:hint="eastAsia"/>
              </w:rPr>
              <w:t>28</w:t>
            </w:r>
          </w:p>
          <w:p w14:paraId="0FCFFED1" w14:textId="77777777" w:rsidR="00E8061D" w:rsidRDefault="00E8061D" w:rsidP="00E8061D">
            <w:pPr>
              <w:pStyle w:val="a4"/>
            </w:pPr>
            <w:r>
              <w:rPr>
                <w:rFonts w:hint="eastAsia"/>
              </w:rPr>
              <w:t>29</w:t>
            </w:r>
          </w:p>
          <w:p w14:paraId="396F567E" w14:textId="77777777" w:rsidR="00E8061D" w:rsidRDefault="00E8061D" w:rsidP="00E8061D">
            <w:pPr>
              <w:pStyle w:val="a4"/>
            </w:pPr>
            <w:r>
              <w:rPr>
                <w:rFonts w:hint="eastAsia"/>
              </w:rPr>
              <w:t>30</w:t>
            </w:r>
          </w:p>
          <w:p w14:paraId="7F55ECF2" w14:textId="77777777" w:rsidR="00E8061D" w:rsidRDefault="00E8061D" w:rsidP="00E8061D">
            <w:pPr>
              <w:pStyle w:val="a4"/>
            </w:pPr>
            <w:r>
              <w:rPr>
                <w:rFonts w:hint="eastAsia"/>
              </w:rPr>
              <w:t>31</w:t>
            </w:r>
          </w:p>
          <w:p w14:paraId="1E700391" w14:textId="77777777" w:rsidR="00E8061D" w:rsidRDefault="00E8061D" w:rsidP="00E8061D">
            <w:pPr>
              <w:pStyle w:val="a4"/>
            </w:pPr>
            <w:r>
              <w:rPr>
                <w:rFonts w:hint="eastAsia"/>
              </w:rPr>
              <w:t>32</w:t>
            </w:r>
          </w:p>
          <w:p w14:paraId="4A458AB2" w14:textId="77777777" w:rsidR="00E8061D" w:rsidRDefault="00E8061D" w:rsidP="00E8061D">
            <w:pPr>
              <w:pStyle w:val="a4"/>
            </w:pPr>
            <w:r>
              <w:rPr>
                <w:rFonts w:hint="eastAsia"/>
              </w:rPr>
              <w:t>33</w:t>
            </w:r>
          </w:p>
          <w:p w14:paraId="68E6B144" w14:textId="77777777" w:rsidR="00E8061D" w:rsidRDefault="00E8061D" w:rsidP="00E8061D">
            <w:pPr>
              <w:pStyle w:val="a4"/>
            </w:pPr>
            <w:r>
              <w:rPr>
                <w:rFonts w:hint="eastAsia"/>
              </w:rPr>
              <w:t>34</w:t>
            </w:r>
          </w:p>
          <w:p w14:paraId="752B7F67" w14:textId="77777777" w:rsidR="00E8061D" w:rsidRDefault="00E8061D" w:rsidP="00E8061D">
            <w:pPr>
              <w:pStyle w:val="a4"/>
            </w:pPr>
            <w:r>
              <w:rPr>
                <w:rFonts w:hint="eastAsia"/>
              </w:rPr>
              <w:t>35</w:t>
            </w:r>
          </w:p>
          <w:p w14:paraId="20C37C5E" w14:textId="77777777" w:rsidR="00E8061D" w:rsidRDefault="00E8061D" w:rsidP="00E8061D">
            <w:pPr>
              <w:pStyle w:val="a4"/>
            </w:pPr>
            <w:r>
              <w:rPr>
                <w:rFonts w:hint="eastAsia"/>
              </w:rPr>
              <w:t>36</w:t>
            </w:r>
          </w:p>
          <w:p w14:paraId="0686F5FF" w14:textId="77777777" w:rsidR="00E8061D" w:rsidRDefault="00E8061D" w:rsidP="00E8061D">
            <w:pPr>
              <w:pStyle w:val="a4"/>
            </w:pPr>
            <w:r>
              <w:rPr>
                <w:rFonts w:hint="eastAsia"/>
              </w:rPr>
              <w:t>37</w:t>
            </w:r>
          </w:p>
          <w:p w14:paraId="0297F4EF" w14:textId="77777777" w:rsidR="00E8061D" w:rsidRDefault="00E8061D" w:rsidP="00E8061D">
            <w:pPr>
              <w:pStyle w:val="a4"/>
            </w:pPr>
            <w:r>
              <w:rPr>
                <w:rFonts w:hint="eastAsia"/>
              </w:rPr>
              <w:t>38</w:t>
            </w:r>
          </w:p>
          <w:p w14:paraId="1A9C1845" w14:textId="77777777" w:rsidR="00E8061D" w:rsidRDefault="00E8061D" w:rsidP="00E8061D">
            <w:pPr>
              <w:pStyle w:val="a4"/>
            </w:pPr>
            <w:r>
              <w:rPr>
                <w:rFonts w:hint="eastAsia"/>
              </w:rPr>
              <w:t>39</w:t>
            </w:r>
          </w:p>
          <w:p w14:paraId="715BBF52" w14:textId="77777777" w:rsidR="00E8061D" w:rsidRDefault="00E8061D" w:rsidP="00E8061D">
            <w:pPr>
              <w:pStyle w:val="a4"/>
            </w:pPr>
            <w:r>
              <w:rPr>
                <w:rFonts w:hint="eastAsia"/>
              </w:rPr>
              <w:t>40</w:t>
            </w:r>
          </w:p>
          <w:p w14:paraId="67C79CBB" w14:textId="77777777" w:rsidR="00E8061D" w:rsidRDefault="00E8061D" w:rsidP="00E8061D">
            <w:pPr>
              <w:pStyle w:val="a4"/>
            </w:pPr>
            <w:r>
              <w:rPr>
                <w:rFonts w:hint="eastAsia"/>
              </w:rPr>
              <w:t>41</w:t>
            </w:r>
          </w:p>
          <w:p w14:paraId="6FD49A28" w14:textId="77777777" w:rsidR="00E8061D" w:rsidRDefault="00E8061D" w:rsidP="00E8061D">
            <w:pPr>
              <w:pStyle w:val="a4"/>
            </w:pPr>
            <w:r>
              <w:rPr>
                <w:rFonts w:hint="eastAsia"/>
              </w:rPr>
              <w:t>42</w:t>
            </w:r>
          </w:p>
          <w:p w14:paraId="4A2AE3C5" w14:textId="77777777" w:rsidR="00E8061D" w:rsidRDefault="00E8061D" w:rsidP="00E8061D">
            <w:pPr>
              <w:pStyle w:val="a4"/>
            </w:pPr>
            <w:r>
              <w:rPr>
                <w:rFonts w:hint="eastAsia"/>
              </w:rPr>
              <w:t>43</w:t>
            </w:r>
          </w:p>
          <w:p w14:paraId="6A70E47D" w14:textId="77777777" w:rsidR="00E8061D" w:rsidRDefault="00E8061D" w:rsidP="00E8061D">
            <w:pPr>
              <w:pStyle w:val="a4"/>
            </w:pPr>
            <w:r>
              <w:rPr>
                <w:rFonts w:hint="eastAsia"/>
              </w:rPr>
              <w:t>44</w:t>
            </w:r>
          </w:p>
          <w:p w14:paraId="07FA8D25" w14:textId="77777777" w:rsidR="00E8061D" w:rsidRDefault="00E8061D" w:rsidP="00E8061D">
            <w:pPr>
              <w:pStyle w:val="a4"/>
            </w:pPr>
            <w:r>
              <w:rPr>
                <w:rFonts w:hint="eastAsia"/>
              </w:rPr>
              <w:t>45</w:t>
            </w:r>
          </w:p>
          <w:p w14:paraId="32056FFA" w14:textId="77777777" w:rsidR="00E8061D" w:rsidRDefault="00E8061D" w:rsidP="00E8061D">
            <w:pPr>
              <w:pStyle w:val="a4"/>
            </w:pPr>
            <w:r>
              <w:rPr>
                <w:rFonts w:hint="eastAsia"/>
              </w:rPr>
              <w:t>46</w:t>
            </w:r>
          </w:p>
          <w:p w14:paraId="15A591C1" w14:textId="77777777" w:rsidR="00E8061D" w:rsidRDefault="00E8061D" w:rsidP="00E8061D">
            <w:pPr>
              <w:pStyle w:val="a4"/>
            </w:pPr>
            <w:r>
              <w:rPr>
                <w:rFonts w:hint="eastAsia"/>
              </w:rPr>
              <w:t>47</w:t>
            </w:r>
          </w:p>
          <w:p w14:paraId="66519570" w14:textId="7627CEC7" w:rsidR="00E8061D" w:rsidRPr="00185935" w:rsidRDefault="00E8061D" w:rsidP="00E8061D">
            <w:pPr>
              <w:pStyle w:val="a4"/>
            </w:pPr>
          </w:p>
        </w:tc>
        <w:tc>
          <w:tcPr>
            <w:tcW w:w="10631" w:type="dxa"/>
          </w:tcPr>
          <w:p w14:paraId="08F0EA63" w14:textId="77777777" w:rsidR="00E8061D" w:rsidRDefault="00E8061D" w:rsidP="00E8061D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&lt;!</w:t>
            </w:r>
            <w:r>
              <w:rPr>
                <w:rFonts w:cs="굴림체"/>
                <w:color w:val="3F7F7F"/>
                <w:kern w:val="0"/>
                <w:szCs w:val="20"/>
              </w:rPr>
              <w:t>DOCTYPE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008080"/>
                <w:kern w:val="0"/>
                <w:szCs w:val="20"/>
              </w:rPr>
              <w:t>html&gt;</w:t>
            </w:r>
          </w:p>
          <w:p w14:paraId="1D5C95DC" w14:textId="77777777" w:rsidR="00E8061D" w:rsidRDefault="00E8061D" w:rsidP="00E8061D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html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03EDCDC0" w14:textId="77777777" w:rsidR="00E8061D" w:rsidRDefault="00E8061D" w:rsidP="00E8061D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head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54FAF466" w14:textId="77777777" w:rsidR="00E8061D" w:rsidRDefault="00E8061D" w:rsidP="00E8061D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meta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http-equiv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"Content-Type"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content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"text/html; charset=UTF-8"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3A7EC8FE" w14:textId="77777777" w:rsidR="00E8061D" w:rsidRDefault="00E8061D" w:rsidP="00E8061D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style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6F9D0097" w14:textId="77777777" w:rsidR="00F6085E" w:rsidRDefault="00E8061D" w:rsidP="00E8061D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3F7F7F"/>
                <w:kern w:val="0"/>
                <w:szCs w:val="20"/>
              </w:rPr>
              <w:t>div.test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{</w:t>
            </w:r>
          </w:p>
          <w:p w14:paraId="49C45C9D" w14:textId="6FB0E062" w:rsidR="00E8061D" w:rsidRDefault="00E8061D" w:rsidP="00E8061D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width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600px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margin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auto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0D21CBC1" w14:textId="77777777" w:rsidR="00E8061D" w:rsidRDefault="00E8061D" w:rsidP="00881F9C">
            <w:pPr>
              <w:pStyle w:val="a4"/>
              <w:shd w:val="clear" w:color="auto" w:fill="FFFFCC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height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600px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overflow-y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scroll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649260FC" w14:textId="77777777" w:rsidR="00E8061D" w:rsidRDefault="00E8061D" w:rsidP="00E8061D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border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1px solid gray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5E9F9463" w14:textId="77777777" w:rsidR="00E8061D" w:rsidRDefault="00E8061D" w:rsidP="00E8061D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padding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10px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2B0C88EF" w14:textId="77777777" w:rsidR="00E8061D" w:rsidRDefault="00E8061D" w:rsidP="00E8061D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box-shadow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5px 5px 5px #ddd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1AEE130A" w14:textId="77777777" w:rsidR="00E8061D" w:rsidRDefault="00E8061D" w:rsidP="00E8061D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}</w:t>
            </w:r>
          </w:p>
          <w:p w14:paraId="3A5D34C9" w14:textId="77777777" w:rsidR="00E8061D" w:rsidRDefault="00E8061D" w:rsidP="00E8061D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{</w:t>
            </w:r>
          </w:p>
          <w:p w14:paraId="24BEC7CE" w14:textId="77777777" w:rsidR="00E8061D" w:rsidRDefault="00E8061D" w:rsidP="00E8061D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font-size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14pt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4603F9EF" w14:textId="77777777" w:rsidR="00E8061D" w:rsidRDefault="00E8061D" w:rsidP="00E8061D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line-height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2em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21982656" w14:textId="77777777" w:rsidR="00E8061D" w:rsidRDefault="00E8061D" w:rsidP="00E8061D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}</w:t>
            </w:r>
          </w:p>
          <w:p w14:paraId="650362EB" w14:textId="77777777" w:rsidR="00E8061D" w:rsidRDefault="00E8061D" w:rsidP="00E8061D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style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DF6BB9E" w14:textId="77777777" w:rsidR="00E8061D" w:rsidRDefault="00E8061D" w:rsidP="00E8061D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head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0D888BF8" w14:textId="77777777" w:rsidR="00E8061D" w:rsidRDefault="00E8061D" w:rsidP="00E8061D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body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A6E6E54" w14:textId="77777777" w:rsidR="00E8061D" w:rsidRDefault="00E8061D" w:rsidP="00E8061D">
            <w:pPr>
              <w:pStyle w:val="a4"/>
              <w:rPr>
                <w:rFonts w:cs="굴림체"/>
                <w:kern w:val="0"/>
                <w:szCs w:val="20"/>
              </w:rPr>
            </w:pPr>
          </w:p>
          <w:p w14:paraId="098B6010" w14:textId="77777777" w:rsidR="00E8061D" w:rsidRDefault="00E8061D" w:rsidP="00E8061D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div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class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"test"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2F10D98" w14:textId="77777777" w:rsidR="00E8061D" w:rsidRDefault="00E8061D" w:rsidP="00E8061D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h1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기업용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솔루션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`HTML5`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중심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이동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h1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34A35A82" w14:textId="77777777" w:rsidR="00E8061D" w:rsidRDefault="00E8061D" w:rsidP="00E8061D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지난해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웹표준으로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공식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발표된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소프트웨어</w:t>
            </w:r>
            <w:r>
              <w:rPr>
                <w:rFonts w:cs="굴림체"/>
                <w:color w:val="000000"/>
                <w:kern w:val="0"/>
                <w:szCs w:val="20"/>
              </w:rPr>
              <w:t>(SW)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업체들이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플래시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액티브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X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</w:t>
            </w:r>
          </w:p>
          <w:p w14:paraId="79D40258" w14:textId="77777777" w:rsidR="00E8061D" w:rsidRDefault="00E8061D" w:rsidP="00E8061D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추가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설치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프로그램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지원을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줄이고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SW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표준기술로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확대하고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556AD0FF" w14:textId="77777777" w:rsidR="00E8061D" w:rsidRDefault="00E8061D" w:rsidP="00E8061D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지난달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30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업계에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따르면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SW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업체들이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웹솔루션에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확대하고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</w:p>
          <w:p w14:paraId="4E6899BB" w14:textId="77777777" w:rsidR="00F6085E" w:rsidRDefault="00E8061D" w:rsidP="00E8061D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그동안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SW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업체들은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솔루션에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추가기능을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구현하기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위해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플래시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또는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액티브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X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</w:t>
            </w:r>
          </w:p>
          <w:p w14:paraId="07964F29" w14:textId="77777777" w:rsidR="00F6085E" w:rsidRDefault="00E8061D" w:rsidP="00E8061D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별도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프로그램을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설치해야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했다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.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하지만</w:t>
            </w:r>
            <w:r>
              <w:rPr>
                <w:rFonts w:cs="굴림체"/>
                <w:color w:val="000000"/>
                <w:kern w:val="0"/>
                <w:szCs w:val="20"/>
              </w:rPr>
              <w:t>,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적용하면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별도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프로그램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설치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없이</w:t>
            </w:r>
          </w:p>
          <w:p w14:paraId="3497545F" w14:textId="284C0631" w:rsidR="00E8061D" w:rsidRDefault="00E8061D" w:rsidP="00E8061D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멀티미디어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재생이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가능하며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전자서명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인증서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서비스가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가능하다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2C8C9495" w14:textId="77777777" w:rsidR="00E8061D" w:rsidRDefault="00E8061D" w:rsidP="00E8061D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HTML5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확대되는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것은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SW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환경이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설치형에서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클라우드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웹기반으로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바뀌고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때문이다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</w:p>
          <w:p w14:paraId="282CEA54" w14:textId="77777777" w:rsidR="00E8061D" w:rsidRDefault="00E8061D" w:rsidP="00E8061D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특히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운영체제</w:t>
            </w:r>
            <w:r>
              <w:rPr>
                <w:rFonts w:cs="굴림체"/>
                <w:color w:val="000000"/>
                <w:kern w:val="0"/>
                <w:szCs w:val="20"/>
              </w:rPr>
              <w:t>(OS)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기기에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상관없이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동일한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업무환경을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제공해야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하는</w:t>
            </w:r>
          </w:p>
          <w:p w14:paraId="5E2655F5" w14:textId="77777777" w:rsidR="00E8061D" w:rsidRDefault="00E8061D" w:rsidP="00E8061D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기능이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중요해지면서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확대되고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7FBC6FBE" w14:textId="77777777" w:rsidR="00E8061D" w:rsidRDefault="00E8061D" w:rsidP="00E8061D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지난달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전자문서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기업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유니닥스는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액티브엑스를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사용하지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않은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전용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PDF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뷰어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솔루션</w:t>
            </w:r>
          </w:p>
          <w:p w14:paraId="7B17C0C2" w14:textId="77777777" w:rsidR="00E8061D" w:rsidRDefault="00E8061D" w:rsidP="00E8061D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'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이지피디에프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웹뷰어</w:t>
            </w:r>
            <w:r>
              <w:rPr>
                <w:rFonts w:cs="굴림체"/>
                <w:color w:val="000000"/>
                <w:kern w:val="0"/>
                <w:szCs w:val="20"/>
              </w:rPr>
              <w:t>(ezPDF WebViewer)'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출시했다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.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액티브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X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별도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프로그램을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설치하지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않고</w:t>
            </w:r>
          </w:p>
          <w:p w14:paraId="594AD2AD" w14:textId="77777777" w:rsidR="00E8061D" w:rsidRDefault="00E8061D" w:rsidP="00E8061D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상에서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바로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PDF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파일을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열람할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6DA4A69" w14:textId="77777777" w:rsidR="00F6085E" w:rsidRDefault="00E8061D" w:rsidP="00E8061D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클라우드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솔루션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업체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이노그리드는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자사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퍼블릭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클라우드서비스</w:t>
            </w:r>
            <w:r>
              <w:rPr>
                <w:rFonts w:cs="굴림체"/>
                <w:color w:val="000000"/>
                <w:kern w:val="0"/>
                <w:szCs w:val="20"/>
              </w:rPr>
              <w:t>(IaaS) '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클라우드잇</w:t>
            </w:r>
            <w:r>
              <w:rPr>
                <w:rFonts w:cs="굴림체"/>
                <w:color w:val="000000"/>
                <w:kern w:val="0"/>
                <w:szCs w:val="20"/>
              </w:rPr>
              <w:t>'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에</w:t>
            </w:r>
          </w:p>
          <w:p w14:paraId="407DCF0B" w14:textId="77777777" w:rsidR="00F6085E" w:rsidRDefault="00E8061D" w:rsidP="00E8061D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기술을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회사는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웹표준을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구현해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PC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태블릿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환경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(iOS,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안드로이드</w:t>
            </w:r>
            <w:r>
              <w:rPr>
                <w:rFonts w:cs="굴림체"/>
                <w:color w:val="000000"/>
                <w:kern w:val="0"/>
                <w:szCs w:val="20"/>
              </w:rPr>
              <w:t>),</w:t>
            </w:r>
          </w:p>
          <w:p w14:paraId="44EBB2E4" w14:textId="755106C6" w:rsidR="00E8061D" w:rsidRDefault="00E8061D" w:rsidP="00E8061D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셋톱박스</w:t>
            </w:r>
            <w:r>
              <w:rPr>
                <w:rFonts w:cs="굴림체"/>
                <w:color w:val="000000"/>
                <w:kern w:val="0"/>
                <w:szCs w:val="20"/>
              </w:rPr>
              <w:t>(IPTV)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등에서도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추가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프로그램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없이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클라우드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서비스를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활용할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213AA0F5" w14:textId="77777777" w:rsidR="00E8061D" w:rsidRDefault="00E8061D" w:rsidP="00E8061D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기업내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정보시스템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구축에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활용되는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사용자인터페이스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(UI),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사용자경험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(UX)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플랫폼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전문업체들은</w:t>
            </w:r>
          </w:p>
          <w:p w14:paraId="613D9F75" w14:textId="77777777" w:rsidR="00E8061D" w:rsidRDefault="00E8061D" w:rsidP="00E8061D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HTML5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확대하고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있다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.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인스웨이브시스템즈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투비소프트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UI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플랫폼을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구현해</w:t>
            </w:r>
          </w:p>
          <w:p w14:paraId="141B3E26" w14:textId="77777777" w:rsidR="00E8061D" w:rsidRDefault="00E8061D" w:rsidP="00E8061D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액티브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X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별도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추가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프로그램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설치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없이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742BE7D5" w14:textId="77777777" w:rsidR="00E8061D" w:rsidRDefault="00E8061D" w:rsidP="00E8061D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해외에서도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표준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발표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올해부터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플러그인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웹솔루션이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줄어들고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</w:p>
          <w:p w14:paraId="1D66E00D" w14:textId="77777777" w:rsidR="00F6085E" w:rsidRDefault="00E8061D" w:rsidP="00E8061D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애플은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이전부터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표준으로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사용하고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있으며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구글도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초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크롬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브라우저에서</w:t>
            </w:r>
          </w:p>
          <w:p w14:paraId="33529350" w14:textId="533B1A25" w:rsidR="00F6085E" w:rsidRDefault="00E8061D" w:rsidP="00E8061D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플래시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지원을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줄이고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SW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개발자들에게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권장한다고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발표했다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1F7AAAAE" w14:textId="25D9E5D3" w:rsidR="00E8061D" w:rsidRDefault="00E8061D" w:rsidP="00E8061D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div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3FF2A981" w14:textId="77777777" w:rsidR="00E8061D" w:rsidRDefault="00E8061D" w:rsidP="00E8061D">
            <w:pPr>
              <w:pStyle w:val="a4"/>
              <w:rPr>
                <w:rFonts w:cs="굴림체"/>
                <w:kern w:val="0"/>
                <w:szCs w:val="20"/>
              </w:rPr>
            </w:pPr>
          </w:p>
          <w:p w14:paraId="5B5DA0F7" w14:textId="77777777" w:rsidR="00E8061D" w:rsidRDefault="00E8061D" w:rsidP="00E8061D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body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31F4FB2C" w14:textId="77777777" w:rsidR="00E8061D" w:rsidRDefault="00E8061D" w:rsidP="00E8061D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html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62DED97B" w14:textId="77777777" w:rsidR="00E8061D" w:rsidRDefault="00E8061D" w:rsidP="00E8061D">
            <w:pPr>
              <w:pStyle w:val="a4"/>
            </w:pPr>
          </w:p>
        </w:tc>
      </w:tr>
    </w:tbl>
    <w:p w14:paraId="4E109200" w14:textId="2B374FAB" w:rsidR="00E8061D" w:rsidRDefault="00E8061D" w:rsidP="003D1156"/>
    <w:p w14:paraId="03F80E3E" w14:textId="442F103F" w:rsidR="00881F9C" w:rsidRDefault="00881F9C" w:rsidP="003D1156">
      <w:pPr>
        <w:rPr>
          <w:rFonts w:cs="굴림체"/>
          <w:color w:val="000000"/>
          <w:kern w:val="0"/>
          <w:szCs w:val="20"/>
        </w:rPr>
      </w:pPr>
      <w:r>
        <w:rPr>
          <w:rFonts w:cs="굴림체"/>
          <w:color w:val="7F007F"/>
          <w:kern w:val="0"/>
          <w:szCs w:val="20"/>
        </w:rPr>
        <w:t>overflow-y</w:t>
      </w:r>
      <w:r>
        <w:rPr>
          <w:rFonts w:cs="굴림체"/>
          <w:color w:val="000000"/>
          <w:kern w:val="0"/>
          <w:szCs w:val="20"/>
        </w:rPr>
        <w:t xml:space="preserve">: </w:t>
      </w:r>
      <w:r>
        <w:rPr>
          <w:rFonts w:cs="굴림체"/>
          <w:color w:val="2A00E1"/>
          <w:kern w:val="0"/>
          <w:szCs w:val="20"/>
        </w:rPr>
        <w:t>scroll</w:t>
      </w:r>
      <w:r>
        <w:rPr>
          <w:rFonts w:cs="굴림체"/>
          <w:color w:val="000000"/>
          <w:kern w:val="0"/>
          <w:szCs w:val="20"/>
        </w:rPr>
        <w:t>;</w:t>
      </w:r>
    </w:p>
    <w:p w14:paraId="2068F6D6" w14:textId="77777777" w:rsidR="00C80CA1" w:rsidRDefault="00881F9C" w:rsidP="003D1156">
      <w:pPr>
        <w:rPr>
          <w:rFonts w:cs="굴림체"/>
          <w:color w:val="000000"/>
          <w:kern w:val="0"/>
          <w:szCs w:val="20"/>
        </w:rPr>
      </w:pPr>
      <w:r>
        <w:rPr>
          <w:rFonts w:cs="굴림체" w:hint="eastAsia"/>
          <w:color w:val="000000"/>
          <w:kern w:val="0"/>
          <w:szCs w:val="20"/>
        </w:rPr>
        <w:t xml:space="preserve"> </w:t>
      </w:r>
      <w:r>
        <w:rPr>
          <w:rFonts w:cs="굴림체"/>
          <w:color w:val="000000"/>
          <w:kern w:val="0"/>
          <w:szCs w:val="20"/>
        </w:rPr>
        <w:t xml:space="preserve"> </w:t>
      </w:r>
      <w:r>
        <w:rPr>
          <w:rFonts w:cs="굴림체" w:hint="eastAsia"/>
          <w:color w:val="000000"/>
          <w:kern w:val="0"/>
          <w:szCs w:val="20"/>
        </w:rPr>
        <w:t xml:space="preserve">세로 방향 스크롤바를 </w:t>
      </w:r>
      <w:r w:rsidR="00C80CA1">
        <w:rPr>
          <w:rFonts w:cs="굴림체" w:hint="eastAsia"/>
          <w:color w:val="000000"/>
          <w:kern w:val="0"/>
          <w:szCs w:val="20"/>
        </w:rPr>
        <w:t>사용한다.</w:t>
      </w:r>
    </w:p>
    <w:p w14:paraId="00E1E121" w14:textId="74866C34" w:rsidR="00C80CA1" w:rsidRDefault="00C80CA1" w:rsidP="003D1156">
      <w:pPr>
        <w:rPr>
          <w:rFonts w:cs="굴림체"/>
          <w:color w:val="000000"/>
          <w:kern w:val="0"/>
          <w:szCs w:val="20"/>
        </w:rPr>
      </w:pPr>
    </w:p>
    <w:p w14:paraId="63F1F017" w14:textId="77F0D382" w:rsidR="00C80CA1" w:rsidRDefault="009015E9" w:rsidP="003D1156">
      <w:r>
        <w:rPr>
          <w:noProof/>
        </w:rPr>
        <w:lastRenderedPageBreak/>
        <w:drawing>
          <wp:inline distT="0" distB="0" distL="0" distR="0" wp14:anchorId="6CEF123E" wp14:editId="5272A7FD">
            <wp:extent cx="4721313" cy="4442527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21313" cy="444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A2FA" w14:textId="71D80B14" w:rsidR="00E8061D" w:rsidRDefault="00E8061D" w:rsidP="003D1156"/>
    <w:p w14:paraId="082DF122" w14:textId="65886A5C" w:rsidR="006F6127" w:rsidRDefault="006F6127" w:rsidP="003D1156"/>
    <w:p w14:paraId="3D65306D" w14:textId="6DFF99BD" w:rsidR="006F6127" w:rsidRDefault="006F6127" w:rsidP="003D1156"/>
    <w:p w14:paraId="01B9E731" w14:textId="53E6FC45" w:rsidR="006F6127" w:rsidRDefault="006F6127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5F68C91F" w14:textId="5F382F6C" w:rsidR="006F6127" w:rsidRDefault="006F6127" w:rsidP="006F6127">
      <w:pPr>
        <w:pStyle w:val="2"/>
      </w:pPr>
      <w:bookmarkStart w:id="17" w:name="_Toc71529448"/>
      <w:r>
        <w:rPr>
          <w:rFonts w:hint="eastAsia"/>
        </w:rPr>
        <w:lastRenderedPageBreak/>
        <w:t>o</w:t>
      </w:r>
      <w:r>
        <w:t>verflow3.html</w:t>
      </w:r>
      <w:bookmarkEnd w:id="17"/>
    </w:p>
    <w:p w14:paraId="09802D63" w14:textId="43CD4B23" w:rsidR="006F6127" w:rsidRPr="00A26DA5" w:rsidRDefault="00A26DA5" w:rsidP="00A26DA5">
      <w:pPr>
        <w:pStyle w:val="3"/>
      </w:pPr>
      <w:r w:rsidRPr="008D549F">
        <w:t>src/main/webapp/overflow/overflow</w:t>
      </w:r>
      <w:r>
        <w:t>3</w:t>
      </w:r>
      <w:r w:rsidRPr="008D549F">
        <w:t>.html</w:t>
      </w:r>
    </w:p>
    <w:tbl>
      <w:tblPr>
        <w:tblStyle w:val="a8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6F6127" w14:paraId="604C4163" w14:textId="77777777" w:rsidTr="00092BDE">
        <w:tc>
          <w:tcPr>
            <w:tcW w:w="426" w:type="dxa"/>
          </w:tcPr>
          <w:p w14:paraId="53D2E93A" w14:textId="77777777" w:rsidR="006F6127" w:rsidRPr="00185935" w:rsidRDefault="006F6127" w:rsidP="00A623B8">
            <w:pPr>
              <w:pStyle w:val="a4"/>
            </w:pPr>
            <w:r w:rsidRPr="00185935">
              <w:rPr>
                <w:rFonts w:hint="eastAsia"/>
              </w:rPr>
              <w:t>1</w:t>
            </w:r>
          </w:p>
          <w:p w14:paraId="5D4A2A5D" w14:textId="77777777" w:rsidR="006F6127" w:rsidRPr="00185935" w:rsidRDefault="006F6127" w:rsidP="00A623B8">
            <w:pPr>
              <w:pStyle w:val="a4"/>
            </w:pPr>
            <w:r w:rsidRPr="00185935">
              <w:rPr>
                <w:rFonts w:hint="eastAsia"/>
              </w:rPr>
              <w:t>2</w:t>
            </w:r>
          </w:p>
          <w:p w14:paraId="014818E4" w14:textId="77777777" w:rsidR="006F6127" w:rsidRPr="00185935" w:rsidRDefault="006F6127" w:rsidP="00A623B8">
            <w:pPr>
              <w:pStyle w:val="a4"/>
            </w:pPr>
            <w:r w:rsidRPr="00185935">
              <w:rPr>
                <w:rFonts w:hint="eastAsia"/>
              </w:rPr>
              <w:t>3</w:t>
            </w:r>
          </w:p>
          <w:p w14:paraId="45EF93E8" w14:textId="77777777" w:rsidR="006F6127" w:rsidRPr="00185935" w:rsidRDefault="006F6127" w:rsidP="00A623B8">
            <w:pPr>
              <w:pStyle w:val="a4"/>
            </w:pPr>
            <w:r w:rsidRPr="00185935">
              <w:rPr>
                <w:rFonts w:hint="eastAsia"/>
              </w:rPr>
              <w:t>4</w:t>
            </w:r>
          </w:p>
          <w:p w14:paraId="130A0427" w14:textId="77777777" w:rsidR="006F6127" w:rsidRPr="00185935" w:rsidRDefault="006F6127" w:rsidP="00A623B8">
            <w:pPr>
              <w:pStyle w:val="a4"/>
            </w:pPr>
            <w:r w:rsidRPr="00185935">
              <w:rPr>
                <w:rFonts w:hint="eastAsia"/>
              </w:rPr>
              <w:t>5</w:t>
            </w:r>
          </w:p>
          <w:p w14:paraId="024DF515" w14:textId="77777777" w:rsidR="006F6127" w:rsidRPr="00185935" w:rsidRDefault="006F6127" w:rsidP="00A623B8">
            <w:pPr>
              <w:pStyle w:val="a4"/>
            </w:pPr>
            <w:r w:rsidRPr="00185935">
              <w:rPr>
                <w:rFonts w:hint="eastAsia"/>
              </w:rPr>
              <w:t>6</w:t>
            </w:r>
          </w:p>
          <w:p w14:paraId="03BFE0DA" w14:textId="77777777" w:rsidR="006F6127" w:rsidRPr="00185935" w:rsidRDefault="006F6127" w:rsidP="00A623B8">
            <w:pPr>
              <w:pStyle w:val="a4"/>
            </w:pPr>
            <w:r w:rsidRPr="00185935">
              <w:rPr>
                <w:rFonts w:hint="eastAsia"/>
              </w:rPr>
              <w:t>7</w:t>
            </w:r>
          </w:p>
          <w:p w14:paraId="7321C3D7" w14:textId="77777777" w:rsidR="006F6127" w:rsidRPr="00185935" w:rsidRDefault="006F6127" w:rsidP="00A623B8">
            <w:pPr>
              <w:pStyle w:val="a4"/>
            </w:pPr>
            <w:r w:rsidRPr="00185935">
              <w:rPr>
                <w:rFonts w:hint="eastAsia"/>
              </w:rPr>
              <w:t>8</w:t>
            </w:r>
          </w:p>
          <w:p w14:paraId="71630C39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9</w:t>
            </w:r>
          </w:p>
          <w:p w14:paraId="7FD8E4CF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10</w:t>
            </w:r>
          </w:p>
          <w:p w14:paraId="3ECECE03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11</w:t>
            </w:r>
          </w:p>
          <w:p w14:paraId="1EC229D3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12</w:t>
            </w:r>
          </w:p>
          <w:p w14:paraId="19CB4A3D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13</w:t>
            </w:r>
          </w:p>
          <w:p w14:paraId="26EBBDAF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14</w:t>
            </w:r>
          </w:p>
          <w:p w14:paraId="3CD8ACE7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15</w:t>
            </w:r>
          </w:p>
          <w:p w14:paraId="5F6DFAF3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16</w:t>
            </w:r>
          </w:p>
          <w:p w14:paraId="19411EBC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17</w:t>
            </w:r>
          </w:p>
          <w:p w14:paraId="7244DFB2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18</w:t>
            </w:r>
          </w:p>
          <w:p w14:paraId="5746A1DB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19</w:t>
            </w:r>
          </w:p>
          <w:p w14:paraId="4BBC2181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20</w:t>
            </w:r>
          </w:p>
          <w:p w14:paraId="0B5E2EA1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21</w:t>
            </w:r>
          </w:p>
          <w:p w14:paraId="372F8505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22</w:t>
            </w:r>
          </w:p>
          <w:p w14:paraId="350EE2F0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23</w:t>
            </w:r>
          </w:p>
          <w:p w14:paraId="1724EE07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24</w:t>
            </w:r>
          </w:p>
          <w:p w14:paraId="7ECC380A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25</w:t>
            </w:r>
          </w:p>
          <w:p w14:paraId="7B8ECBFE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26</w:t>
            </w:r>
          </w:p>
          <w:p w14:paraId="3034D2EC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27</w:t>
            </w:r>
          </w:p>
          <w:p w14:paraId="758C871D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28</w:t>
            </w:r>
          </w:p>
          <w:p w14:paraId="2B286C81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29</w:t>
            </w:r>
          </w:p>
          <w:p w14:paraId="48D76C33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30</w:t>
            </w:r>
          </w:p>
          <w:p w14:paraId="0B5ECA7B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31</w:t>
            </w:r>
          </w:p>
          <w:p w14:paraId="4E8A7E04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32</w:t>
            </w:r>
          </w:p>
          <w:p w14:paraId="3211352C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33</w:t>
            </w:r>
          </w:p>
          <w:p w14:paraId="5931AB08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34</w:t>
            </w:r>
          </w:p>
          <w:p w14:paraId="617B27C6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35</w:t>
            </w:r>
          </w:p>
          <w:p w14:paraId="4CB1B6EA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36</w:t>
            </w:r>
          </w:p>
          <w:p w14:paraId="58C2FCA2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37</w:t>
            </w:r>
          </w:p>
          <w:p w14:paraId="4B62B395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38</w:t>
            </w:r>
          </w:p>
          <w:p w14:paraId="24904814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39</w:t>
            </w:r>
          </w:p>
          <w:p w14:paraId="4E29DEC9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40</w:t>
            </w:r>
          </w:p>
          <w:p w14:paraId="3754B5B6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41</w:t>
            </w:r>
          </w:p>
          <w:p w14:paraId="47CBE826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42</w:t>
            </w:r>
          </w:p>
          <w:p w14:paraId="7495DC42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43</w:t>
            </w:r>
          </w:p>
          <w:p w14:paraId="342FC3BE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44</w:t>
            </w:r>
          </w:p>
          <w:p w14:paraId="27751BED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45</w:t>
            </w:r>
          </w:p>
          <w:p w14:paraId="52BD2D03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46</w:t>
            </w:r>
          </w:p>
          <w:p w14:paraId="3E74A4BB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47</w:t>
            </w:r>
          </w:p>
          <w:p w14:paraId="1BE06F34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48</w:t>
            </w:r>
          </w:p>
          <w:p w14:paraId="0C16EC7E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49</w:t>
            </w:r>
          </w:p>
          <w:p w14:paraId="667B6601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50</w:t>
            </w:r>
          </w:p>
          <w:p w14:paraId="2705121A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51</w:t>
            </w:r>
          </w:p>
          <w:p w14:paraId="08942BD7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52</w:t>
            </w:r>
          </w:p>
          <w:p w14:paraId="37629A04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53</w:t>
            </w:r>
          </w:p>
          <w:p w14:paraId="5CBB6D28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54</w:t>
            </w:r>
          </w:p>
          <w:p w14:paraId="1D579257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55</w:t>
            </w:r>
          </w:p>
          <w:p w14:paraId="4395E248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56</w:t>
            </w:r>
          </w:p>
          <w:p w14:paraId="6816B35A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57</w:t>
            </w:r>
          </w:p>
          <w:p w14:paraId="49EB83AC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58</w:t>
            </w:r>
          </w:p>
          <w:p w14:paraId="6B27409D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59</w:t>
            </w:r>
          </w:p>
          <w:p w14:paraId="5BE6ACC9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60</w:t>
            </w:r>
          </w:p>
          <w:p w14:paraId="3B7F8EA2" w14:textId="77777777" w:rsidR="006F6127" w:rsidRDefault="006F6127" w:rsidP="00A623B8">
            <w:pPr>
              <w:pStyle w:val="a4"/>
            </w:pPr>
            <w:r>
              <w:rPr>
                <w:rFonts w:hint="eastAsia"/>
              </w:rPr>
              <w:t>61</w:t>
            </w:r>
          </w:p>
          <w:p w14:paraId="1D4A8D0E" w14:textId="27E6102C" w:rsidR="006F6127" w:rsidRPr="00185935" w:rsidRDefault="006F6127" w:rsidP="00A623B8">
            <w:pPr>
              <w:pStyle w:val="a4"/>
            </w:pPr>
          </w:p>
        </w:tc>
        <w:tc>
          <w:tcPr>
            <w:tcW w:w="10631" w:type="dxa"/>
          </w:tcPr>
          <w:p w14:paraId="68B44190" w14:textId="77777777" w:rsidR="00A623B8" w:rsidRDefault="00A623B8" w:rsidP="00A623B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&lt;!</w:t>
            </w:r>
            <w:r>
              <w:rPr>
                <w:rFonts w:cs="굴림체"/>
                <w:color w:val="3F7F7F"/>
                <w:kern w:val="0"/>
                <w:szCs w:val="20"/>
              </w:rPr>
              <w:t>DOCTYPE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008080"/>
                <w:kern w:val="0"/>
                <w:szCs w:val="20"/>
              </w:rPr>
              <w:t>html&gt;</w:t>
            </w:r>
          </w:p>
          <w:p w14:paraId="66442753" w14:textId="77777777" w:rsidR="00A623B8" w:rsidRDefault="00A623B8" w:rsidP="00A623B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html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5FA57836" w14:textId="77777777" w:rsidR="00A623B8" w:rsidRDefault="00A623B8" w:rsidP="00A623B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head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6A01A062" w14:textId="77777777" w:rsidR="00A623B8" w:rsidRDefault="00A623B8" w:rsidP="00A623B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meta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http-equiv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"Content-Type"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content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"text/html; charset=UTF-8"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5B72B79A" w14:textId="77777777" w:rsidR="00A623B8" w:rsidRDefault="00A623B8" w:rsidP="00A623B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style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566A76A7" w14:textId="77777777" w:rsidR="00F6085E" w:rsidRDefault="00A623B8" w:rsidP="00A623B8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 w:rsidRPr="00A623B8">
              <w:rPr>
                <w:rFonts w:cs="굴림체"/>
                <w:color w:val="3F7F7F"/>
                <w:kern w:val="0"/>
                <w:szCs w:val="20"/>
                <w:shd w:val="clear" w:color="auto" w:fill="CCFFFF"/>
              </w:rPr>
              <w:t>div.article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{</w:t>
            </w:r>
          </w:p>
          <w:p w14:paraId="543F30EE" w14:textId="139857BC" w:rsidR="00A623B8" w:rsidRDefault="00A623B8" w:rsidP="00A623B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width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600px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margin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40px auto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17450922" w14:textId="77777777" w:rsidR="00A623B8" w:rsidRDefault="00A623B8" w:rsidP="00A623B8">
            <w:pPr>
              <w:pStyle w:val="a4"/>
              <w:shd w:val="clear" w:color="auto" w:fill="FFFFCC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height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200px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overflow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hidden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4E7C1BB1" w14:textId="77777777" w:rsidR="00A623B8" w:rsidRDefault="00A623B8" w:rsidP="00A623B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border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1px solid gray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0A3F33F0" w14:textId="77777777" w:rsidR="00A623B8" w:rsidRDefault="00A623B8" w:rsidP="00A623B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padding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10px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3F6D0168" w14:textId="77777777" w:rsidR="00F6085E" w:rsidRDefault="00A623B8" w:rsidP="00A623B8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box-shadow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5px 5px 5px #ddd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78B49D24" w14:textId="61C43689" w:rsidR="00A623B8" w:rsidRDefault="00A623B8" w:rsidP="00A623B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}</w:t>
            </w:r>
          </w:p>
          <w:p w14:paraId="43FD5448" w14:textId="77777777" w:rsidR="00A623B8" w:rsidRDefault="00A623B8" w:rsidP="00A623B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3F7F7F"/>
                <w:kern w:val="0"/>
                <w:szCs w:val="20"/>
              </w:rPr>
              <w:t>div.article p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{</w:t>
            </w:r>
          </w:p>
          <w:p w14:paraId="68971EB4" w14:textId="77777777" w:rsidR="00A623B8" w:rsidRDefault="00A623B8" w:rsidP="00A623B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font-size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14pt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line-height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2em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0881C359" w14:textId="77777777" w:rsidR="00A623B8" w:rsidRDefault="00A623B8" w:rsidP="00A623B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}</w:t>
            </w:r>
          </w:p>
          <w:p w14:paraId="752FECA5" w14:textId="77777777" w:rsidR="00A623B8" w:rsidRDefault="00A623B8" w:rsidP="00A623B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style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A966270" w14:textId="77777777" w:rsidR="00A623B8" w:rsidRDefault="00A623B8" w:rsidP="00A623B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head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064B3D21" w14:textId="77777777" w:rsidR="00A623B8" w:rsidRDefault="00A623B8" w:rsidP="00A623B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body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0F74D7AF" w14:textId="77777777" w:rsidR="00A623B8" w:rsidRDefault="00A623B8" w:rsidP="00A623B8">
            <w:pPr>
              <w:pStyle w:val="a4"/>
              <w:rPr>
                <w:rFonts w:cs="굴림체"/>
                <w:kern w:val="0"/>
                <w:szCs w:val="20"/>
              </w:rPr>
            </w:pPr>
            <w:r w:rsidRPr="00A623B8">
              <w:rPr>
                <w:rFonts w:cs="굴림체"/>
                <w:color w:val="008080"/>
                <w:kern w:val="0"/>
                <w:szCs w:val="20"/>
                <w:shd w:val="clear" w:color="auto" w:fill="CCFFFF"/>
              </w:rPr>
              <w:t>&lt;</w:t>
            </w:r>
            <w:r w:rsidRPr="00A623B8">
              <w:rPr>
                <w:rFonts w:cs="굴림체"/>
                <w:color w:val="3F7F7F"/>
                <w:kern w:val="0"/>
                <w:szCs w:val="20"/>
                <w:shd w:val="clear" w:color="auto" w:fill="CCFFFF"/>
              </w:rPr>
              <w:t>div</w:t>
            </w:r>
            <w:r w:rsidRPr="00A623B8">
              <w:rPr>
                <w:rFonts w:cs="굴림체"/>
                <w:kern w:val="0"/>
                <w:szCs w:val="20"/>
                <w:shd w:val="clear" w:color="auto" w:fill="CCFFFF"/>
              </w:rPr>
              <w:t xml:space="preserve"> </w:t>
            </w:r>
            <w:r w:rsidRPr="00A623B8">
              <w:rPr>
                <w:rFonts w:cs="굴림체"/>
                <w:color w:val="7F007F"/>
                <w:kern w:val="0"/>
                <w:szCs w:val="20"/>
                <w:shd w:val="clear" w:color="auto" w:fill="CCFFFF"/>
              </w:rPr>
              <w:t>class</w:t>
            </w:r>
            <w:r w:rsidRPr="00A623B8">
              <w:rPr>
                <w:rFonts w:cs="굴림체"/>
                <w:color w:val="000000"/>
                <w:kern w:val="0"/>
                <w:szCs w:val="20"/>
                <w:shd w:val="clear" w:color="auto" w:fill="CCFFFF"/>
              </w:rPr>
              <w:t>=</w:t>
            </w:r>
            <w:r w:rsidRPr="00A623B8">
              <w:rPr>
                <w:rFonts w:cs="굴림체"/>
                <w:color w:val="2A00FF"/>
                <w:kern w:val="0"/>
                <w:szCs w:val="20"/>
                <w:shd w:val="clear" w:color="auto" w:fill="CCFFFF"/>
              </w:rPr>
              <w:t>"article"</w:t>
            </w:r>
            <w:r w:rsidRPr="00A623B8">
              <w:rPr>
                <w:rFonts w:cs="굴림체"/>
                <w:color w:val="008080"/>
                <w:kern w:val="0"/>
                <w:szCs w:val="20"/>
                <w:shd w:val="clear" w:color="auto" w:fill="CCFFFF"/>
              </w:rPr>
              <w:t>&gt;</w:t>
            </w:r>
          </w:p>
          <w:p w14:paraId="10830D00" w14:textId="77777777" w:rsidR="00A623B8" w:rsidRDefault="00A623B8" w:rsidP="00A623B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h1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기업용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솔루션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`HTML5`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중심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이동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h1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0E9663DD" w14:textId="77777777" w:rsidR="00A623B8" w:rsidRDefault="00A623B8" w:rsidP="00A623B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지난해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웹표준으로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공식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발표된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소프트웨어</w:t>
            </w:r>
            <w:r>
              <w:rPr>
                <w:rFonts w:cs="굴림체"/>
                <w:color w:val="000000"/>
                <w:kern w:val="0"/>
                <w:szCs w:val="20"/>
              </w:rPr>
              <w:t>(SW)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업체들이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플래시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액티브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X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</w:t>
            </w:r>
          </w:p>
          <w:p w14:paraId="3A81C4DE" w14:textId="77777777" w:rsidR="00A623B8" w:rsidRDefault="00A623B8" w:rsidP="00A623B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추가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설치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프로그램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지원을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줄이고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SW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표준기술로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확대하고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1F6A393D" w14:textId="77777777" w:rsidR="00A623B8" w:rsidRDefault="00A623B8" w:rsidP="00A623B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지난달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30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업계에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따르면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SW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업체들이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웹솔루션에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확대하고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</w:p>
          <w:p w14:paraId="63D9EF0D" w14:textId="77777777" w:rsidR="00F6085E" w:rsidRDefault="00A623B8" w:rsidP="00A623B8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그동안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SW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업체들은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솔루션에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추가기능을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구현하기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위해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플래시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또는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액티브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X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</w:t>
            </w:r>
          </w:p>
          <w:p w14:paraId="0B79AC12" w14:textId="77777777" w:rsidR="00F6085E" w:rsidRDefault="00A623B8" w:rsidP="00A623B8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별도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프로그램을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설치해야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했다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.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하지만</w:t>
            </w:r>
            <w:r>
              <w:rPr>
                <w:rFonts w:cs="굴림체"/>
                <w:color w:val="000000"/>
                <w:kern w:val="0"/>
                <w:szCs w:val="20"/>
              </w:rPr>
              <w:t>,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적용하면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별도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프로그램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설치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없이</w:t>
            </w:r>
          </w:p>
          <w:p w14:paraId="0543EBB7" w14:textId="453132E1" w:rsidR="00A623B8" w:rsidRDefault="00A623B8" w:rsidP="00A623B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멀티미디어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재생이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가능하며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전자서명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인증서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서비스가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가능하다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19B66E66" w14:textId="77777777" w:rsidR="00A623B8" w:rsidRDefault="00A623B8" w:rsidP="00A623B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HTML5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확대되는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것은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SW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환경이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설치형에서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클라우드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웹기반으로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바뀌고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때문이다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</w:p>
          <w:p w14:paraId="06B60B43" w14:textId="77777777" w:rsidR="00A623B8" w:rsidRDefault="00A623B8" w:rsidP="00A623B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특히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운영체제</w:t>
            </w:r>
            <w:r>
              <w:rPr>
                <w:rFonts w:cs="굴림체"/>
                <w:color w:val="000000"/>
                <w:kern w:val="0"/>
                <w:szCs w:val="20"/>
              </w:rPr>
              <w:t>(OS)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기기에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상관없이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동일한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업무환경을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제공해야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하는</w:t>
            </w:r>
          </w:p>
          <w:p w14:paraId="10DAB267" w14:textId="77777777" w:rsidR="00A623B8" w:rsidRDefault="00A623B8" w:rsidP="00A623B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기능이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중요해지면서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확대되고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30FAE193" w14:textId="77777777" w:rsidR="00A623B8" w:rsidRDefault="00A623B8" w:rsidP="00A623B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지난달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전자문서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기업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유니닥스는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액티브엑스를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사용하지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않은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전용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PDF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뷰어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솔루션</w:t>
            </w:r>
          </w:p>
          <w:p w14:paraId="23AC9B2C" w14:textId="77777777" w:rsidR="00A623B8" w:rsidRDefault="00A623B8" w:rsidP="00A623B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'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이지피디에프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웹뷰어</w:t>
            </w:r>
            <w:r>
              <w:rPr>
                <w:rFonts w:cs="굴림체"/>
                <w:color w:val="000000"/>
                <w:kern w:val="0"/>
                <w:szCs w:val="20"/>
              </w:rPr>
              <w:t>(ezPDF WebViewer)'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출시했다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.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액티브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X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별도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프로그램을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설치하지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않고</w:t>
            </w:r>
          </w:p>
          <w:p w14:paraId="2FC9A780" w14:textId="77777777" w:rsidR="00A623B8" w:rsidRDefault="00A623B8" w:rsidP="00A623B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상에서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바로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PDF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파일을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열람할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39A0D925" w14:textId="77777777" w:rsidR="00F6085E" w:rsidRDefault="00A623B8" w:rsidP="00A623B8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클라우드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솔루션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업체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이노그리드는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자사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퍼블릭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클라우드서비스</w:t>
            </w:r>
            <w:r>
              <w:rPr>
                <w:rFonts w:cs="굴림체"/>
                <w:color w:val="000000"/>
                <w:kern w:val="0"/>
                <w:szCs w:val="20"/>
              </w:rPr>
              <w:t>(IaaS) '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클라우드잇</w:t>
            </w:r>
            <w:r>
              <w:rPr>
                <w:rFonts w:cs="굴림체"/>
                <w:color w:val="000000"/>
                <w:kern w:val="0"/>
                <w:szCs w:val="20"/>
              </w:rPr>
              <w:t>'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에</w:t>
            </w:r>
          </w:p>
          <w:p w14:paraId="4B34CC5A" w14:textId="77777777" w:rsidR="00F6085E" w:rsidRDefault="00A623B8" w:rsidP="00A623B8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기술을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회사는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웹표준을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구현해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PC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태블릿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환경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(iOS,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안드로이드</w:t>
            </w:r>
            <w:r>
              <w:rPr>
                <w:rFonts w:cs="굴림체"/>
                <w:color w:val="000000"/>
                <w:kern w:val="0"/>
                <w:szCs w:val="20"/>
              </w:rPr>
              <w:t>),</w:t>
            </w:r>
          </w:p>
          <w:p w14:paraId="5AE9F32F" w14:textId="28226977" w:rsidR="00A623B8" w:rsidRDefault="00A623B8" w:rsidP="00A623B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셋톱박스</w:t>
            </w:r>
            <w:r>
              <w:rPr>
                <w:rFonts w:cs="굴림체"/>
                <w:color w:val="000000"/>
                <w:kern w:val="0"/>
                <w:szCs w:val="20"/>
              </w:rPr>
              <w:t>(IPTV)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등에서도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추가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프로그램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없이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클라우드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서비스를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활용할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5C23453D" w14:textId="77777777" w:rsidR="00A623B8" w:rsidRDefault="00A623B8" w:rsidP="00A623B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기업내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정보시스템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구축에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활용되는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사용자인터페이스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(UI),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사용자경험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(UX)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플랫폼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전문업체들은</w:t>
            </w:r>
          </w:p>
          <w:p w14:paraId="502415F8" w14:textId="77777777" w:rsidR="00A623B8" w:rsidRDefault="00A623B8" w:rsidP="00A623B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HTML5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확대하고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있다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.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인스웨이브시스템즈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투비소프트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UI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플랫폼을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구현해</w:t>
            </w:r>
          </w:p>
          <w:p w14:paraId="136B98A6" w14:textId="77777777" w:rsidR="00A623B8" w:rsidRDefault="00A623B8" w:rsidP="00A623B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액티브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X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별도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추가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프로그램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설치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없이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21CBCBB5" w14:textId="77777777" w:rsidR="00A623B8" w:rsidRDefault="00A623B8" w:rsidP="00A623B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해외에서도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표준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발표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올해부터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플러그인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웹솔루션이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줄어들고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</w:p>
          <w:p w14:paraId="58520863" w14:textId="77777777" w:rsidR="00F6085E" w:rsidRDefault="00A623B8" w:rsidP="00A623B8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애플은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이전부터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표준으로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사용하고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있으며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구글도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초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크롬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브라우저에서</w:t>
            </w:r>
          </w:p>
          <w:p w14:paraId="6A503ECA" w14:textId="63052B11" w:rsidR="00F6085E" w:rsidRDefault="00A623B8" w:rsidP="00A623B8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플래시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지원을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줄이고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SW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개발자들에게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권장한다고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발표했다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08E8264F" w14:textId="296A33C1" w:rsidR="00A623B8" w:rsidRDefault="00A623B8" w:rsidP="00A623B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div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D124D9C" w14:textId="77777777" w:rsidR="00A623B8" w:rsidRDefault="00A623B8" w:rsidP="00A623B8">
            <w:pPr>
              <w:pStyle w:val="a4"/>
              <w:rPr>
                <w:rFonts w:cs="굴림체"/>
                <w:kern w:val="0"/>
                <w:szCs w:val="20"/>
              </w:rPr>
            </w:pPr>
            <w:r w:rsidRPr="00A623B8">
              <w:rPr>
                <w:rFonts w:cs="굴림체"/>
                <w:color w:val="008080"/>
                <w:kern w:val="0"/>
                <w:szCs w:val="20"/>
                <w:shd w:val="clear" w:color="auto" w:fill="CCFFFF"/>
              </w:rPr>
              <w:t>&lt;</w:t>
            </w:r>
            <w:r w:rsidRPr="00A623B8">
              <w:rPr>
                <w:rFonts w:cs="굴림체"/>
                <w:color w:val="3F7F7F"/>
                <w:kern w:val="0"/>
                <w:szCs w:val="20"/>
                <w:shd w:val="clear" w:color="auto" w:fill="CCFFFF"/>
              </w:rPr>
              <w:t>div</w:t>
            </w:r>
            <w:r w:rsidRPr="00A623B8">
              <w:rPr>
                <w:rFonts w:cs="굴림체"/>
                <w:kern w:val="0"/>
                <w:szCs w:val="20"/>
                <w:shd w:val="clear" w:color="auto" w:fill="CCFFFF"/>
              </w:rPr>
              <w:t xml:space="preserve"> </w:t>
            </w:r>
            <w:r w:rsidRPr="00A623B8">
              <w:rPr>
                <w:rFonts w:cs="굴림체"/>
                <w:color w:val="7F007F"/>
                <w:kern w:val="0"/>
                <w:szCs w:val="20"/>
                <w:shd w:val="clear" w:color="auto" w:fill="CCFFFF"/>
              </w:rPr>
              <w:t>class</w:t>
            </w:r>
            <w:r w:rsidRPr="00A623B8">
              <w:rPr>
                <w:rFonts w:cs="굴림체"/>
                <w:color w:val="000000"/>
                <w:kern w:val="0"/>
                <w:szCs w:val="20"/>
                <w:shd w:val="clear" w:color="auto" w:fill="CCFFFF"/>
              </w:rPr>
              <w:t>=</w:t>
            </w:r>
            <w:r w:rsidRPr="00A623B8">
              <w:rPr>
                <w:rFonts w:cs="굴림체"/>
                <w:color w:val="2A00FF"/>
                <w:kern w:val="0"/>
                <w:szCs w:val="20"/>
                <w:shd w:val="clear" w:color="auto" w:fill="CCFFFF"/>
              </w:rPr>
              <w:t>"article"</w:t>
            </w:r>
            <w:r w:rsidRPr="00A623B8">
              <w:rPr>
                <w:rFonts w:cs="굴림체"/>
                <w:color w:val="008080"/>
                <w:kern w:val="0"/>
                <w:szCs w:val="20"/>
                <w:shd w:val="clear" w:color="auto" w:fill="CCFFFF"/>
              </w:rPr>
              <w:t>&gt;</w:t>
            </w:r>
          </w:p>
          <w:p w14:paraId="52383A41" w14:textId="77777777" w:rsidR="00A623B8" w:rsidRDefault="00A623B8" w:rsidP="00A623B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h1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파이썬·자바스트립트</w:t>
            </w:r>
            <w:r>
              <w:rPr>
                <w:rFonts w:cs="굴림체"/>
                <w:color w:val="000000"/>
                <w:kern w:val="0"/>
                <w:szCs w:val="20"/>
              </w:rPr>
              <w:t>, 2021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년에도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계속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인기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h1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521FAE9F" w14:textId="77777777" w:rsidR="00A623B8" w:rsidRDefault="00A623B8" w:rsidP="00A623B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2021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년에도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파이썬과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자바스크립트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인기가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지속될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전망이다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</w:p>
          <w:p w14:paraId="6814DEA4" w14:textId="77777777" w:rsidR="00F6085E" w:rsidRDefault="00A623B8" w:rsidP="00A623B8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다이스인사이트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해외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IT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기술전문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매체는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최근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2021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주목받을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것으로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예상되는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프로그래밍</w:t>
            </w:r>
          </w:p>
          <w:p w14:paraId="1B51C769" w14:textId="0A688DCE" w:rsidR="00A623B8" w:rsidRDefault="00A623B8" w:rsidP="00A623B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언어를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선정했다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.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이번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선정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작업은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프로그래밍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교육기관의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전문가와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협업을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통해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진행됐다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37348836" w14:textId="77777777" w:rsidR="00F6085E" w:rsidRDefault="00A623B8" w:rsidP="00A623B8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선정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결과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파이썬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자바스크립트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코틀린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내년에도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주목받을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것으로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예상됐다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</w:p>
          <w:p w14:paraId="5B1C9972" w14:textId="77777777" w:rsidR="00F6085E" w:rsidRDefault="00A623B8" w:rsidP="00A623B8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선정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이유는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인공지능</w:t>
            </w:r>
            <w:r>
              <w:rPr>
                <w:rFonts w:cs="굴림체"/>
                <w:color w:val="000000"/>
                <w:kern w:val="0"/>
                <w:szCs w:val="20"/>
              </w:rPr>
              <w:t>(AI)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데이터분석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모바일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앱개발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클라우드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</w:t>
            </w:r>
          </w:p>
          <w:p w14:paraId="49850DF0" w14:textId="6C2ED134" w:rsidR="00A623B8" w:rsidRDefault="00A623B8" w:rsidP="00A623B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IT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업계의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주요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기술과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연관이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깊고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저변이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넓기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때문이다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</w:p>
          <w:p w14:paraId="4F7E8C85" w14:textId="77777777" w:rsidR="00F6085E" w:rsidRDefault="00A623B8" w:rsidP="00A623B8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주목할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만한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신규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언어로는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타입스크립트가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</w:p>
          <w:p w14:paraId="015CD124" w14:textId="77777777" w:rsidR="00F6085E" w:rsidRDefault="00A623B8" w:rsidP="00A623B8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마이크로소프트에서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공개한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언어로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가장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다양한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분야에서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중인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자바스크립트를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보완할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수</w:t>
            </w:r>
          </w:p>
          <w:p w14:paraId="3F929052" w14:textId="2D326516" w:rsidR="00A623B8" w:rsidRDefault="00A623B8" w:rsidP="00A623B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것으로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주목받았다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74B75F52" w14:textId="77777777" w:rsidR="00A623B8" w:rsidRDefault="00A623B8" w:rsidP="00A623B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여러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프로그래밍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언어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순위에서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꾸준히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1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위를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유지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중인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자바스트립트도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인기를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이어갈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전망이다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</w:p>
          <w:p w14:paraId="5EA741C3" w14:textId="77777777" w:rsidR="00F6085E" w:rsidRDefault="00A623B8" w:rsidP="00A623B8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세계에서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가장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많이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쓰이는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언어다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.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개발자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현황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설문조사에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따르면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약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1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천</w:t>
            </w:r>
            <w:r>
              <w:rPr>
                <w:rFonts w:cs="굴림체"/>
                <w:color w:val="000000"/>
                <w:kern w:val="0"/>
                <w:szCs w:val="20"/>
              </w:rPr>
              <w:t>240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만여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명의</w:t>
            </w:r>
          </w:p>
          <w:p w14:paraId="23485C6F" w14:textId="77777777" w:rsidR="00F6085E" w:rsidRDefault="00A623B8" w:rsidP="00A623B8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개발자가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중인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것으로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알려졌다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.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자바스크립트는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프론트엔드에서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백엔드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개발까지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다양한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분야에</w:t>
            </w:r>
          </w:p>
          <w:p w14:paraId="08EB63C3" w14:textId="77777777" w:rsidR="00F6085E" w:rsidRDefault="00A623B8" w:rsidP="00A623B8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활용할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넓은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범용성이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강점이다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.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특히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거의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모든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모바일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환경은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자바스크립트로</w:t>
            </w:r>
          </w:p>
          <w:p w14:paraId="0041E909" w14:textId="04429218" w:rsidR="00A623B8" w:rsidRDefault="00A623B8" w:rsidP="00A623B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이뤄져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장기간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대체가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불가능할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것이란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전망이다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03DB98AA" w14:textId="77777777" w:rsidR="00A623B8" w:rsidRDefault="00A623B8" w:rsidP="00A623B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div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1A7C6F6D" w14:textId="77777777" w:rsidR="00A623B8" w:rsidRDefault="00A623B8" w:rsidP="00A623B8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body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50121213" w14:textId="32CB6EE2" w:rsidR="006F6127" w:rsidRDefault="00A623B8" w:rsidP="00A623B8">
            <w:pPr>
              <w:pStyle w:val="a4"/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html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</w:tc>
      </w:tr>
    </w:tbl>
    <w:p w14:paraId="32DB2B89" w14:textId="77777777" w:rsidR="006F6127" w:rsidRPr="006F6127" w:rsidRDefault="006F6127" w:rsidP="006F6127"/>
    <w:p w14:paraId="45E80B81" w14:textId="4ACA72CE" w:rsidR="006F6127" w:rsidRDefault="00A26DA5" w:rsidP="003D1156">
      <w:r>
        <w:rPr>
          <w:noProof/>
        </w:rPr>
        <w:lastRenderedPageBreak/>
        <w:drawing>
          <wp:inline distT="0" distB="0" distL="0" distR="0" wp14:anchorId="53A332C9" wp14:editId="6B39FEA2">
            <wp:extent cx="4430429" cy="3633324"/>
            <wp:effectExtent l="0" t="0" r="825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0429" cy="363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2F80" w14:textId="35C84918" w:rsidR="006F6127" w:rsidRDefault="006F6127" w:rsidP="003D1156"/>
    <w:p w14:paraId="5FA8ED37" w14:textId="6EA14C77" w:rsidR="00A26DA5" w:rsidRDefault="00A26DA5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55E3A692" w14:textId="2BB0EB27" w:rsidR="00A26DA5" w:rsidRDefault="00A26DA5" w:rsidP="00A26DA5">
      <w:pPr>
        <w:pStyle w:val="2"/>
      </w:pPr>
      <w:bookmarkStart w:id="18" w:name="_Toc71529449"/>
      <w:r>
        <w:rPr>
          <w:rFonts w:hint="eastAsia"/>
        </w:rPr>
        <w:lastRenderedPageBreak/>
        <w:t>o</w:t>
      </w:r>
      <w:r>
        <w:t>verflow3a.html</w:t>
      </w:r>
      <w:bookmarkEnd w:id="18"/>
    </w:p>
    <w:p w14:paraId="197A1791" w14:textId="3D3A0F6F" w:rsidR="00A26DA5" w:rsidRPr="00A26DA5" w:rsidRDefault="00A26DA5" w:rsidP="00A26DA5">
      <w:pPr>
        <w:pStyle w:val="3"/>
      </w:pPr>
      <w:r w:rsidRPr="008D549F">
        <w:t>src/main/webapp/overflow/overflow</w:t>
      </w:r>
      <w:r>
        <w:t>3a</w:t>
      </w:r>
      <w:r w:rsidRPr="008D549F">
        <w:t>.html</w:t>
      </w:r>
    </w:p>
    <w:tbl>
      <w:tblPr>
        <w:tblStyle w:val="a8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A26DA5" w14:paraId="290826CA" w14:textId="77777777" w:rsidTr="005D48EF">
        <w:tc>
          <w:tcPr>
            <w:tcW w:w="426" w:type="dxa"/>
          </w:tcPr>
          <w:p w14:paraId="7BE6D80F" w14:textId="77777777" w:rsidR="00A26DA5" w:rsidRPr="00185935" w:rsidRDefault="00A26DA5" w:rsidP="003E0FC4">
            <w:pPr>
              <w:pStyle w:val="a4"/>
            </w:pPr>
            <w:r w:rsidRPr="00185935">
              <w:rPr>
                <w:rFonts w:hint="eastAsia"/>
              </w:rPr>
              <w:t>1</w:t>
            </w:r>
          </w:p>
          <w:p w14:paraId="61FBB51A" w14:textId="77777777" w:rsidR="00A26DA5" w:rsidRPr="00185935" w:rsidRDefault="00A26DA5" w:rsidP="003E0FC4">
            <w:pPr>
              <w:pStyle w:val="a4"/>
            </w:pPr>
            <w:r w:rsidRPr="00185935">
              <w:rPr>
                <w:rFonts w:hint="eastAsia"/>
              </w:rPr>
              <w:t>2</w:t>
            </w:r>
          </w:p>
          <w:p w14:paraId="105F97D1" w14:textId="77777777" w:rsidR="00A26DA5" w:rsidRPr="00185935" w:rsidRDefault="00A26DA5" w:rsidP="003E0FC4">
            <w:pPr>
              <w:pStyle w:val="a4"/>
            </w:pPr>
            <w:r w:rsidRPr="00185935">
              <w:rPr>
                <w:rFonts w:hint="eastAsia"/>
              </w:rPr>
              <w:t>3</w:t>
            </w:r>
          </w:p>
          <w:p w14:paraId="3E4FD995" w14:textId="77777777" w:rsidR="00A26DA5" w:rsidRPr="00185935" w:rsidRDefault="00A26DA5" w:rsidP="003E0FC4">
            <w:pPr>
              <w:pStyle w:val="a4"/>
            </w:pPr>
            <w:r w:rsidRPr="00185935">
              <w:rPr>
                <w:rFonts w:hint="eastAsia"/>
              </w:rPr>
              <w:t>4</w:t>
            </w:r>
          </w:p>
          <w:p w14:paraId="185B0CDC" w14:textId="77777777" w:rsidR="00A26DA5" w:rsidRPr="00185935" w:rsidRDefault="00A26DA5" w:rsidP="003E0FC4">
            <w:pPr>
              <w:pStyle w:val="a4"/>
            </w:pPr>
            <w:r w:rsidRPr="00185935">
              <w:rPr>
                <w:rFonts w:hint="eastAsia"/>
              </w:rPr>
              <w:t>5</w:t>
            </w:r>
          </w:p>
          <w:p w14:paraId="780924B1" w14:textId="77777777" w:rsidR="00A26DA5" w:rsidRPr="00185935" w:rsidRDefault="00A26DA5" w:rsidP="003E0FC4">
            <w:pPr>
              <w:pStyle w:val="a4"/>
            </w:pPr>
            <w:r w:rsidRPr="00185935">
              <w:rPr>
                <w:rFonts w:hint="eastAsia"/>
              </w:rPr>
              <w:t>6</w:t>
            </w:r>
          </w:p>
          <w:p w14:paraId="11D1932A" w14:textId="77777777" w:rsidR="00A26DA5" w:rsidRPr="00185935" w:rsidRDefault="00A26DA5" w:rsidP="003E0FC4">
            <w:pPr>
              <w:pStyle w:val="a4"/>
            </w:pPr>
            <w:r w:rsidRPr="00185935">
              <w:rPr>
                <w:rFonts w:hint="eastAsia"/>
              </w:rPr>
              <w:t>7</w:t>
            </w:r>
          </w:p>
          <w:p w14:paraId="30076549" w14:textId="77777777" w:rsidR="00A26DA5" w:rsidRPr="00185935" w:rsidRDefault="00A26DA5" w:rsidP="003E0FC4">
            <w:pPr>
              <w:pStyle w:val="a4"/>
            </w:pPr>
            <w:r w:rsidRPr="00185935">
              <w:rPr>
                <w:rFonts w:hint="eastAsia"/>
              </w:rPr>
              <w:t>8</w:t>
            </w:r>
          </w:p>
          <w:p w14:paraId="26C56FBF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9</w:t>
            </w:r>
          </w:p>
          <w:p w14:paraId="7F5CBE23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10</w:t>
            </w:r>
          </w:p>
          <w:p w14:paraId="23F7370F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11</w:t>
            </w:r>
          </w:p>
          <w:p w14:paraId="5E07F51E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12</w:t>
            </w:r>
          </w:p>
          <w:p w14:paraId="7253625A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13</w:t>
            </w:r>
          </w:p>
          <w:p w14:paraId="03F10A77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14</w:t>
            </w:r>
          </w:p>
          <w:p w14:paraId="512B1CC5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15</w:t>
            </w:r>
          </w:p>
          <w:p w14:paraId="7DFB8B7A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16</w:t>
            </w:r>
          </w:p>
          <w:p w14:paraId="3622C653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17</w:t>
            </w:r>
          </w:p>
          <w:p w14:paraId="6F1F337E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18</w:t>
            </w:r>
          </w:p>
          <w:p w14:paraId="1B0764B5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19</w:t>
            </w:r>
          </w:p>
          <w:p w14:paraId="05AF3804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20</w:t>
            </w:r>
          </w:p>
          <w:p w14:paraId="2E04B723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21</w:t>
            </w:r>
          </w:p>
          <w:p w14:paraId="05F290B6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22</w:t>
            </w:r>
          </w:p>
          <w:p w14:paraId="45A6452C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23</w:t>
            </w:r>
          </w:p>
          <w:p w14:paraId="16B88586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24</w:t>
            </w:r>
          </w:p>
          <w:p w14:paraId="3FE725AB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25</w:t>
            </w:r>
          </w:p>
          <w:p w14:paraId="219CEF9C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26</w:t>
            </w:r>
          </w:p>
          <w:p w14:paraId="1CA0E906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27</w:t>
            </w:r>
          </w:p>
          <w:p w14:paraId="64184B3E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28</w:t>
            </w:r>
          </w:p>
          <w:p w14:paraId="130B6EFB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29</w:t>
            </w:r>
          </w:p>
          <w:p w14:paraId="38AD446A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30</w:t>
            </w:r>
          </w:p>
          <w:p w14:paraId="6A2656F2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31</w:t>
            </w:r>
          </w:p>
          <w:p w14:paraId="5BE263D8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32</w:t>
            </w:r>
          </w:p>
          <w:p w14:paraId="171D3ED2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33</w:t>
            </w:r>
          </w:p>
          <w:p w14:paraId="57FFC099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34</w:t>
            </w:r>
          </w:p>
          <w:p w14:paraId="098CA446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35</w:t>
            </w:r>
          </w:p>
          <w:p w14:paraId="7386BA1D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36</w:t>
            </w:r>
          </w:p>
          <w:p w14:paraId="129EDC94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37</w:t>
            </w:r>
          </w:p>
          <w:p w14:paraId="7380DEEC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38</w:t>
            </w:r>
          </w:p>
          <w:p w14:paraId="31F4F6AD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39</w:t>
            </w:r>
          </w:p>
          <w:p w14:paraId="1DA816E7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40</w:t>
            </w:r>
          </w:p>
          <w:p w14:paraId="54835D68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41</w:t>
            </w:r>
          </w:p>
          <w:p w14:paraId="4EA32F2E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42</w:t>
            </w:r>
          </w:p>
          <w:p w14:paraId="6555CDBA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43</w:t>
            </w:r>
          </w:p>
          <w:p w14:paraId="27C2467E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44</w:t>
            </w:r>
          </w:p>
          <w:p w14:paraId="63171528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45</w:t>
            </w:r>
          </w:p>
          <w:p w14:paraId="07938104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46</w:t>
            </w:r>
          </w:p>
          <w:p w14:paraId="40C935FE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47</w:t>
            </w:r>
          </w:p>
          <w:p w14:paraId="02292C51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48</w:t>
            </w:r>
          </w:p>
          <w:p w14:paraId="0095C724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49</w:t>
            </w:r>
          </w:p>
          <w:p w14:paraId="0D056DE6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50</w:t>
            </w:r>
          </w:p>
          <w:p w14:paraId="2455D569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51</w:t>
            </w:r>
          </w:p>
          <w:p w14:paraId="0BE8E117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52</w:t>
            </w:r>
          </w:p>
          <w:p w14:paraId="000FE10A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53</w:t>
            </w:r>
          </w:p>
          <w:p w14:paraId="7C38DA27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54</w:t>
            </w:r>
          </w:p>
          <w:p w14:paraId="2C15F9BD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55</w:t>
            </w:r>
          </w:p>
          <w:p w14:paraId="621A9A9B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56</w:t>
            </w:r>
          </w:p>
          <w:p w14:paraId="31AA0912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57</w:t>
            </w:r>
          </w:p>
          <w:p w14:paraId="632ACC6E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58</w:t>
            </w:r>
          </w:p>
          <w:p w14:paraId="7BF19071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59</w:t>
            </w:r>
          </w:p>
          <w:p w14:paraId="7D3F423F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60</w:t>
            </w:r>
          </w:p>
          <w:p w14:paraId="7EDD6D2F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61</w:t>
            </w:r>
          </w:p>
          <w:p w14:paraId="0FB29F7C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62</w:t>
            </w:r>
          </w:p>
          <w:p w14:paraId="529D11D1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63</w:t>
            </w:r>
          </w:p>
          <w:p w14:paraId="6EC15A7C" w14:textId="77777777" w:rsidR="00A26DA5" w:rsidRDefault="00A26DA5" w:rsidP="003E0FC4">
            <w:pPr>
              <w:pStyle w:val="a4"/>
            </w:pPr>
            <w:r>
              <w:rPr>
                <w:rFonts w:hint="eastAsia"/>
              </w:rPr>
              <w:t>64</w:t>
            </w:r>
          </w:p>
          <w:p w14:paraId="0AB945E7" w14:textId="76250512" w:rsidR="000B0396" w:rsidRPr="00185935" w:rsidRDefault="000B0396" w:rsidP="003E0FC4">
            <w:pPr>
              <w:pStyle w:val="a4"/>
            </w:pPr>
          </w:p>
        </w:tc>
        <w:tc>
          <w:tcPr>
            <w:tcW w:w="10631" w:type="dxa"/>
          </w:tcPr>
          <w:p w14:paraId="1F33FDC7" w14:textId="77777777" w:rsidR="003E0FC4" w:rsidRDefault="003E0FC4" w:rsidP="003E0FC4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&lt;!</w:t>
            </w:r>
            <w:r>
              <w:rPr>
                <w:rFonts w:cs="굴림체"/>
                <w:color w:val="3F7F7F"/>
                <w:kern w:val="0"/>
                <w:szCs w:val="20"/>
              </w:rPr>
              <w:t>DOCTYPE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008080"/>
                <w:kern w:val="0"/>
                <w:szCs w:val="20"/>
              </w:rPr>
              <w:t>html&gt;</w:t>
            </w:r>
          </w:p>
          <w:p w14:paraId="289B7C8F" w14:textId="77777777" w:rsidR="003E0FC4" w:rsidRDefault="003E0FC4" w:rsidP="003E0FC4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html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70063571" w14:textId="77777777" w:rsidR="003E0FC4" w:rsidRDefault="003E0FC4" w:rsidP="003E0FC4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head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393D126F" w14:textId="77777777" w:rsidR="003E0FC4" w:rsidRDefault="003E0FC4" w:rsidP="003E0FC4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meta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http-equiv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"Content-Type"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content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"text/html; charset=UTF-8"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76F8F2D4" w14:textId="77777777" w:rsidR="003E0FC4" w:rsidRDefault="003E0FC4" w:rsidP="003E0FC4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style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571C114E" w14:textId="77777777" w:rsidR="00F6085E" w:rsidRDefault="003E0FC4" w:rsidP="003E0FC4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3F7F7F"/>
                <w:kern w:val="0"/>
                <w:szCs w:val="20"/>
              </w:rPr>
              <w:t>div.article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{</w:t>
            </w:r>
          </w:p>
          <w:p w14:paraId="6146AE0F" w14:textId="1647AF48" w:rsidR="003E0FC4" w:rsidRDefault="003E0FC4" w:rsidP="003E0FC4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width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600px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margin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40px auto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6F90561B" w14:textId="77777777" w:rsidR="003E0FC4" w:rsidRDefault="003E0FC4" w:rsidP="003E0FC4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height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200px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overflow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hidden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0F442FCA" w14:textId="77777777" w:rsidR="003E0FC4" w:rsidRDefault="003E0FC4" w:rsidP="003E0FC4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border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1px solid gray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45EA141A" w14:textId="77777777" w:rsidR="003E0FC4" w:rsidRDefault="003E0FC4" w:rsidP="003E0FC4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padding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10px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43BCF1EA" w14:textId="77777777" w:rsidR="00F6085E" w:rsidRDefault="003E0FC4" w:rsidP="003E0FC4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box-shadow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5px 5px 5px #ddd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0CBEC896" w14:textId="07BB9E84" w:rsidR="003E0FC4" w:rsidRDefault="003E0FC4" w:rsidP="003E0FC4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}</w:t>
            </w:r>
          </w:p>
          <w:p w14:paraId="0E21CD34" w14:textId="77777777" w:rsidR="003E0FC4" w:rsidRDefault="003E0FC4" w:rsidP="003E0FC4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3F7F7F"/>
                <w:kern w:val="0"/>
                <w:szCs w:val="20"/>
              </w:rPr>
              <w:t>div.article p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{</w:t>
            </w:r>
          </w:p>
          <w:p w14:paraId="41CA0BE6" w14:textId="77777777" w:rsidR="003E0FC4" w:rsidRDefault="003E0FC4" w:rsidP="003E0FC4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font-size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14pt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line-height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2em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7F373F62" w14:textId="77777777" w:rsidR="003E0FC4" w:rsidRDefault="003E0FC4" w:rsidP="003E0FC4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}</w:t>
            </w:r>
          </w:p>
          <w:p w14:paraId="058781B9" w14:textId="77777777" w:rsidR="003E0FC4" w:rsidRDefault="003E0FC4" w:rsidP="000B0396">
            <w:pPr>
              <w:pStyle w:val="a4"/>
              <w:shd w:val="clear" w:color="auto" w:fill="FFFFCC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3F7F7F"/>
                <w:kern w:val="0"/>
                <w:szCs w:val="20"/>
              </w:rPr>
              <w:t>div.article</w:t>
            </w:r>
            <w:r w:rsidRPr="001935A3">
              <w:rPr>
                <w:rFonts w:cs="굴림체"/>
                <w:color w:val="3F7F7F"/>
                <w:kern w:val="0"/>
                <w:szCs w:val="20"/>
                <w:shd w:val="clear" w:color="auto" w:fill="CCFFFF"/>
              </w:rPr>
              <w:t>:hover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{</w:t>
            </w:r>
          </w:p>
          <w:p w14:paraId="3A885812" w14:textId="77777777" w:rsidR="003E0FC4" w:rsidRDefault="003E0FC4" w:rsidP="000B0396">
            <w:pPr>
              <w:pStyle w:val="a4"/>
              <w:shd w:val="clear" w:color="auto" w:fill="FFFFCC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height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600px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overflow-y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scroll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1BA7776B" w14:textId="77777777" w:rsidR="003E0FC4" w:rsidRDefault="003E0FC4" w:rsidP="000B0396">
            <w:pPr>
              <w:pStyle w:val="a4"/>
              <w:shd w:val="clear" w:color="auto" w:fill="FFFFCC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}</w:t>
            </w:r>
          </w:p>
          <w:p w14:paraId="029D054A" w14:textId="77777777" w:rsidR="003E0FC4" w:rsidRDefault="003E0FC4" w:rsidP="003E0FC4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style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5CE08AF3" w14:textId="77777777" w:rsidR="003E0FC4" w:rsidRDefault="003E0FC4" w:rsidP="003E0FC4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head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2D3F666B" w14:textId="77777777" w:rsidR="003E0FC4" w:rsidRDefault="003E0FC4" w:rsidP="003E0FC4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body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7448F50E" w14:textId="77777777" w:rsidR="003E0FC4" w:rsidRDefault="003E0FC4" w:rsidP="003E0FC4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div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class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"article"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2DEE004A" w14:textId="77777777" w:rsidR="003E0FC4" w:rsidRDefault="003E0FC4" w:rsidP="003E0FC4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h1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기업용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솔루션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`HTML5`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중심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이동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h1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1E8DE76F" w14:textId="77777777" w:rsidR="003E0FC4" w:rsidRDefault="003E0FC4" w:rsidP="003E0FC4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지난해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웹표준으로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공식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발표된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소프트웨어</w:t>
            </w:r>
            <w:r>
              <w:rPr>
                <w:rFonts w:cs="굴림체"/>
                <w:color w:val="000000"/>
                <w:kern w:val="0"/>
                <w:szCs w:val="20"/>
              </w:rPr>
              <w:t>(SW)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업체들이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플래시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액티브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X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</w:t>
            </w:r>
          </w:p>
          <w:p w14:paraId="44F44AEA" w14:textId="77777777" w:rsidR="003E0FC4" w:rsidRDefault="003E0FC4" w:rsidP="003E0FC4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추가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설치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프로그램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지원을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줄이고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SW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표준기술로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확대하고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6AEAD8AF" w14:textId="77777777" w:rsidR="003E0FC4" w:rsidRDefault="003E0FC4" w:rsidP="003E0FC4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지난달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30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업계에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따르면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SW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업체들이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웹솔루션에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확대하고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</w:p>
          <w:p w14:paraId="59DC6304" w14:textId="77777777" w:rsidR="00F6085E" w:rsidRDefault="003E0FC4" w:rsidP="003E0FC4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그동안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SW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업체들은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솔루션에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추가기능을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구현하기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위해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플래시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또는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액티브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X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</w:t>
            </w:r>
          </w:p>
          <w:p w14:paraId="371C844D" w14:textId="77777777" w:rsidR="00F6085E" w:rsidRDefault="003E0FC4" w:rsidP="003E0FC4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별도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프로그램을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설치해야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했다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.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하지만</w:t>
            </w:r>
            <w:r>
              <w:rPr>
                <w:rFonts w:cs="굴림체"/>
                <w:color w:val="000000"/>
                <w:kern w:val="0"/>
                <w:szCs w:val="20"/>
              </w:rPr>
              <w:t>,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적용하면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별도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프로그램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설치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없이</w:t>
            </w:r>
          </w:p>
          <w:p w14:paraId="68C143E0" w14:textId="1C2E4BBE" w:rsidR="003E0FC4" w:rsidRDefault="003E0FC4" w:rsidP="003E0FC4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멀티미디어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재생이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가능하며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전자서명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인증서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서비스가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가능하다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5955C728" w14:textId="77777777" w:rsidR="003E0FC4" w:rsidRDefault="003E0FC4" w:rsidP="003E0FC4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HTML5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확대되는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것은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SW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환경이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설치형에서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클라우드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웹기반으로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바뀌고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때문이다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</w:p>
          <w:p w14:paraId="4AC6411E" w14:textId="77777777" w:rsidR="003E0FC4" w:rsidRDefault="003E0FC4" w:rsidP="003E0FC4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특히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운영체제</w:t>
            </w:r>
            <w:r>
              <w:rPr>
                <w:rFonts w:cs="굴림체"/>
                <w:color w:val="000000"/>
                <w:kern w:val="0"/>
                <w:szCs w:val="20"/>
              </w:rPr>
              <w:t>(OS)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기기에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상관없이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동일한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업무환경을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제공해야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하는</w:t>
            </w:r>
          </w:p>
          <w:p w14:paraId="32BCF1D8" w14:textId="77777777" w:rsidR="003E0FC4" w:rsidRDefault="003E0FC4" w:rsidP="003E0FC4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기능이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중요해지면서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확대되고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1596AC0F" w14:textId="77777777" w:rsidR="003E0FC4" w:rsidRDefault="003E0FC4" w:rsidP="003E0FC4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지난달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전자문서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기업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유니닥스는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액티브엑스를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사용하지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않은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전용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PDF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뷰어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솔루션</w:t>
            </w:r>
          </w:p>
          <w:p w14:paraId="505384F4" w14:textId="77777777" w:rsidR="003E0FC4" w:rsidRDefault="003E0FC4" w:rsidP="003E0FC4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'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이지피디에프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웹뷰어</w:t>
            </w:r>
            <w:r>
              <w:rPr>
                <w:rFonts w:cs="굴림체"/>
                <w:color w:val="000000"/>
                <w:kern w:val="0"/>
                <w:szCs w:val="20"/>
              </w:rPr>
              <w:t>(ezPDF WebViewer)'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출시했다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.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액티브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X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별도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프로그램을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설치하지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않고</w:t>
            </w:r>
          </w:p>
          <w:p w14:paraId="2F2065C0" w14:textId="77777777" w:rsidR="003E0FC4" w:rsidRDefault="003E0FC4" w:rsidP="003E0FC4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상에서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바로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PDF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파일을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열람할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FBF0956" w14:textId="77777777" w:rsidR="00F6085E" w:rsidRDefault="003E0FC4" w:rsidP="003E0FC4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클라우드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솔루션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업체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이노그리드는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자사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퍼블릭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클라우드서비스</w:t>
            </w:r>
            <w:r>
              <w:rPr>
                <w:rFonts w:cs="굴림체"/>
                <w:color w:val="000000"/>
                <w:kern w:val="0"/>
                <w:szCs w:val="20"/>
              </w:rPr>
              <w:t>(IaaS) '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클라우드잇</w:t>
            </w:r>
            <w:r>
              <w:rPr>
                <w:rFonts w:cs="굴림체"/>
                <w:color w:val="000000"/>
                <w:kern w:val="0"/>
                <w:szCs w:val="20"/>
              </w:rPr>
              <w:t>'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에</w:t>
            </w:r>
          </w:p>
          <w:p w14:paraId="2E4ED76D" w14:textId="77777777" w:rsidR="00F6085E" w:rsidRDefault="003E0FC4" w:rsidP="003E0FC4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기술을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회사는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웹표준을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구현해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PC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태블릿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환경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(iOS,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안드로이드</w:t>
            </w:r>
            <w:r>
              <w:rPr>
                <w:rFonts w:cs="굴림체"/>
                <w:color w:val="000000"/>
                <w:kern w:val="0"/>
                <w:szCs w:val="20"/>
              </w:rPr>
              <w:t>),</w:t>
            </w:r>
          </w:p>
          <w:p w14:paraId="6EEA8FAB" w14:textId="541E6D2A" w:rsidR="003E0FC4" w:rsidRDefault="003E0FC4" w:rsidP="003E0FC4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셋톱박스</w:t>
            </w:r>
            <w:r>
              <w:rPr>
                <w:rFonts w:cs="굴림체"/>
                <w:color w:val="000000"/>
                <w:kern w:val="0"/>
                <w:szCs w:val="20"/>
              </w:rPr>
              <w:t>(IPTV)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등에서도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추가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프로그램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없이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클라우드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서비스를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활용할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379688E9" w14:textId="77777777" w:rsidR="003E0FC4" w:rsidRDefault="003E0FC4" w:rsidP="003E0FC4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기업내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정보시스템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구축에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활용되는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사용자인터페이스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(UI),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사용자경험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(UX)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플랫폼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전문업체들은</w:t>
            </w:r>
          </w:p>
          <w:p w14:paraId="250F1ACD" w14:textId="77777777" w:rsidR="003E0FC4" w:rsidRDefault="003E0FC4" w:rsidP="003E0FC4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HTML5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확대하고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있다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.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인스웨이브시스템즈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투비소프트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UI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플랫폼을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구현해</w:t>
            </w:r>
          </w:p>
          <w:p w14:paraId="4F84013D" w14:textId="77777777" w:rsidR="003E0FC4" w:rsidRDefault="003E0FC4" w:rsidP="003E0FC4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액티브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X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별도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추가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프로그램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설치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없이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1630680A" w14:textId="77777777" w:rsidR="003E0FC4" w:rsidRDefault="003E0FC4" w:rsidP="003E0FC4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해외에서도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표준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발표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올해부터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플러그인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웹솔루션이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줄어들고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</w:p>
          <w:p w14:paraId="0515EAD5" w14:textId="77777777" w:rsidR="00F6085E" w:rsidRDefault="003E0FC4" w:rsidP="003E0FC4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애플은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이전부터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표준으로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사용하고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있으며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구글도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초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크롬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브라우저에서</w:t>
            </w:r>
          </w:p>
          <w:p w14:paraId="5BB76216" w14:textId="77975E9F" w:rsidR="00F6085E" w:rsidRDefault="003E0FC4" w:rsidP="003E0FC4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플래시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지원을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줄이고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SW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개발자들에게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권장한다고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발표했다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B1585E2" w14:textId="7DB31EF4" w:rsidR="003E0FC4" w:rsidRDefault="003E0FC4" w:rsidP="003E0FC4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div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13BDFBE8" w14:textId="77777777" w:rsidR="003E0FC4" w:rsidRDefault="003E0FC4" w:rsidP="003E0FC4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div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class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"article"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7A75ADB9" w14:textId="77777777" w:rsidR="003E0FC4" w:rsidRDefault="003E0FC4" w:rsidP="003E0FC4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h1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파이썬·자바스트립트</w:t>
            </w:r>
            <w:r>
              <w:rPr>
                <w:rFonts w:cs="굴림체"/>
                <w:color w:val="000000"/>
                <w:kern w:val="0"/>
                <w:szCs w:val="20"/>
              </w:rPr>
              <w:t>, 2021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년에도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계속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인기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h1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0F968620" w14:textId="77777777" w:rsidR="003E0FC4" w:rsidRDefault="003E0FC4" w:rsidP="003E0FC4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2021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년에도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파이썬과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자바스크립트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인기가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지속될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전망이다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</w:p>
          <w:p w14:paraId="499A2204" w14:textId="77777777" w:rsidR="00F6085E" w:rsidRDefault="003E0FC4" w:rsidP="003E0FC4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다이스인사이트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해외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IT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기술전문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매체는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최근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2021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주목받을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것으로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예상되는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프로그래밍</w:t>
            </w:r>
          </w:p>
          <w:p w14:paraId="6163101E" w14:textId="0988365C" w:rsidR="003E0FC4" w:rsidRDefault="003E0FC4" w:rsidP="003E0FC4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언어를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선정했다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.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이번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선정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작업은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프로그래밍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교육기관의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전문가와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협업을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통해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진행됐다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0D66BA87" w14:textId="77777777" w:rsidR="00F6085E" w:rsidRDefault="003E0FC4" w:rsidP="003E0FC4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선정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결과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파이썬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자바스크립트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코틀린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내년에도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주목받을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것으로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예상됐다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</w:p>
          <w:p w14:paraId="7D1705F0" w14:textId="77777777" w:rsidR="00F6085E" w:rsidRDefault="003E0FC4" w:rsidP="003E0FC4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선정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이유는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인공지능</w:t>
            </w:r>
            <w:r>
              <w:rPr>
                <w:rFonts w:cs="굴림체"/>
                <w:color w:val="000000"/>
                <w:kern w:val="0"/>
                <w:szCs w:val="20"/>
              </w:rPr>
              <w:t>(AI)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데이터분석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모바일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앱개발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클라우드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</w:t>
            </w:r>
          </w:p>
          <w:p w14:paraId="30C296ED" w14:textId="15B287F9" w:rsidR="003E0FC4" w:rsidRDefault="003E0FC4" w:rsidP="003E0FC4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IT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업계의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주요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기술과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연관이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깊고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저변이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넓기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때문이다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</w:p>
          <w:p w14:paraId="05B46832" w14:textId="77777777" w:rsidR="00F6085E" w:rsidRDefault="003E0FC4" w:rsidP="003E0FC4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주목할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만한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신규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언어로는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타입스크립트가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</w:p>
          <w:p w14:paraId="033FDC36" w14:textId="77777777" w:rsidR="00F6085E" w:rsidRDefault="003E0FC4" w:rsidP="003E0FC4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마이크로소프트에서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공개한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언어로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가장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다양한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분야에서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중인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자바스크립트를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보완할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수</w:t>
            </w:r>
          </w:p>
          <w:p w14:paraId="1452E68B" w14:textId="6104766B" w:rsidR="003E0FC4" w:rsidRDefault="003E0FC4" w:rsidP="003E0FC4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것으로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주목받았다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B6311C7" w14:textId="77777777" w:rsidR="003E0FC4" w:rsidRDefault="003E0FC4" w:rsidP="003E0FC4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여러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프로그래밍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언어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순위에서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꾸준히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1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위를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유지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중인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자바스트립트도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인기를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이어갈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전망이다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</w:p>
          <w:p w14:paraId="73B11600" w14:textId="77777777" w:rsidR="00F6085E" w:rsidRDefault="003E0FC4" w:rsidP="003E0FC4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세계에서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가장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많이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쓰이는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언어다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.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개발자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현황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설문조사에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따르면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약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1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천</w:t>
            </w:r>
            <w:r>
              <w:rPr>
                <w:rFonts w:cs="굴림체"/>
                <w:color w:val="000000"/>
                <w:kern w:val="0"/>
                <w:szCs w:val="20"/>
              </w:rPr>
              <w:t>240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만여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명의</w:t>
            </w:r>
          </w:p>
          <w:p w14:paraId="0CD512D7" w14:textId="77777777" w:rsidR="00F6085E" w:rsidRDefault="003E0FC4" w:rsidP="003E0FC4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개발자가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중인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것으로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알려졌다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.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자바스크립트는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프론트엔드에서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백엔드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개발까지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다양한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분야에</w:t>
            </w:r>
          </w:p>
          <w:p w14:paraId="370299B9" w14:textId="77777777" w:rsidR="00F6085E" w:rsidRDefault="003E0FC4" w:rsidP="003E0FC4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활용할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넓은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범용성이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강점이다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.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특히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거의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모든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모바일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환경은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자바스크립트로</w:t>
            </w:r>
          </w:p>
          <w:p w14:paraId="1F057F92" w14:textId="192B8E66" w:rsidR="003E0FC4" w:rsidRDefault="003E0FC4" w:rsidP="003E0FC4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이뤄져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장기간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대체가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불가능할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것이란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전망이다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6BF0C8BC" w14:textId="77777777" w:rsidR="003E0FC4" w:rsidRDefault="003E0FC4" w:rsidP="003E0FC4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div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0F51C092" w14:textId="77777777" w:rsidR="003E0FC4" w:rsidRDefault="003E0FC4" w:rsidP="003E0FC4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body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5C6BA790" w14:textId="4E5566A6" w:rsidR="00A26DA5" w:rsidRDefault="003E0FC4" w:rsidP="003E0FC4">
            <w:pPr>
              <w:pStyle w:val="a4"/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html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</w:tc>
      </w:tr>
    </w:tbl>
    <w:p w14:paraId="1687CDA4" w14:textId="72E8C080" w:rsidR="000B0396" w:rsidRDefault="000B0396" w:rsidP="000B0396"/>
    <w:p w14:paraId="662DE9FB" w14:textId="0A762937" w:rsidR="000B0396" w:rsidRDefault="000B0396" w:rsidP="000B0396"/>
    <w:p w14:paraId="7217CD16" w14:textId="64F44FB3" w:rsidR="000B0396" w:rsidRDefault="002E7318" w:rsidP="000B0396">
      <w:r>
        <w:rPr>
          <w:noProof/>
        </w:rPr>
        <w:drawing>
          <wp:inline distT="0" distB="0" distL="0" distR="0" wp14:anchorId="0BA27958" wp14:editId="44F2DFD5">
            <wp:extent cx="3629282" cy="4895682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9282" cy="48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9B7A" w14:textId="3481CB5E" w:rsidR="000B0396" w:rsidRDefault="000B0396" w:rsidP="000B0396"/>
    <w:p w14:paraId="0D3F5103" w14:textId="77777777" w:rsidR="005D6B7B" w:rsidRDefault="005D6B7B" w:rsidP="005D6B7B">
      <w:pPr>
        <w:pStyle w:val="a4"/>
        <w:shd w:val="clear" w:color="auto" w:fill="FFFFCC"/>
        <w:rPr>
          <w:rFonts w:cs="굴림체"/>
          <w:kern w:val="0"/>
          <w:szCs w:val="20"/>
        </w:rPr>
      </w:pPr>
      <w:r>
        <w:rPr>
          <w:rFonts w:cs="굴림체"/>
          <w:color w:val="000000"/>
          <w:kern w:val="0"/>
          <w:szCs w:val="20"/>
        </w:rPr>
        <w:t xml:space="preserve">  </w:t>
      </w:r>
      <w:r>
        <w:rPr>
          <w:rFonts w:cs="굴림체"/>
          <w:color w:val="3F7F7F"/>
          <w:kern w:val="0"/>
          <w:szCs w:val="20"/>
        </w:rPr>
        <w:t>div.article:hover</w:t>
      </w:r>
      <w:r>
        <w:rPr>
          <w:rFonts w:cs="굴림체"/>
          <w:color w:val="000000"/>
          <w:kern w:val="0"/>
          <w:szCs w:val="20"/>
        </w:rPr>
        <w:t xml:space="preserve"> {</w:t>
      </w:r>
    </w:p>
    <w:p w14:paraId="5113A027" w14:textId="77777777" w:rsidR="005D6B7B" w:rsidRDefault="005D6B7B" w:rsidP="005D6B7B">
      <w:pPr>
        <w:pStyle w:val="a4"/>
        <w:shd w:val="clear" w:color="auto" w:fill="FFFFCC"/>
        <w:rPr>
          <w:rFonts w:cs="굴림체"/>
          <w:kern w:val="0"/>
          <w:szCs w:val="20"/>
        </w:rPr>
      </w:pPr>
      <w:r>
        <w:rPr>
          <w:rFonts w:cs="굴림체"/>
          <w:color w:val="000000"/>
          <w:kern w:val="0"/>
          <w:szCs w:val="20"/>
        </w:rPr>
        <w:t xml:space="preserve">    </w:t>
      </w:r>
      <w:r>
        <w:rPr>
          <w:rFonts w:cs="굴림체"/>
          <w:color w:val="7F007F"/>
          <w:kern w:val="0"/>
          <w:szCs w:val="20"/>
        </w:rPr>
        <w:t>height</w:t>
      </w:r>
      <w:r>
        <w:rPr>
          <w:rFonts w:cs="굴림체"/>
          <w:color w:val="000000"/>
          <w:kern w:val="0"/>
          <w:szCs w:val="20"/>
        </w:rPr>
        <w:t xml:space="preserve">: </w:t>
      </w:r>
      <w:r>
        <w:rPr>
          <w:rFonts w:cs="굴림체"/>
          <w:color w:val="2A00E1"/>
          <w:kern w:val="0"/>
          <w:szCs w:val="20"/>
        </w:rPr>
        <w:t>600px</w:t>
      </w:r>
      <w:r>
        <w:rPr>
          <w:rFonts w:cs="굴림체"/>
          <w:color w:val="000000"/>
          <w:kern w:val="0"/>
          <w:szCs w:val="20"/>
        </w:rPr>
        <w:t xml:space="preserve">; </w:t>
      </w:r>
      <w:r>
        <w:rPr>
          <w:rFonts w:cs="굴림체"/>
          <w:color w:val="7F007F"/>
          <w:kern w:val="0"/>
          <w:szCs w:val="20"/>
        </w:rPr>
        <w:t>overflow-y</w:t>
      </w:r>
      <w:r>
        <w:rPr>
          <w:rFonts w:cs="굴림체"/>
          <w:color w:val="000000"/>
          <w:kern w:val="0"/>
          <w:szCs w:val="20"/>
        </w:rPr>
        <w:t xml:space="preserve">: </w:t>
      </w:r>
      <w:r>
        <w:rPr>
          <w:rFonts w:cs="굴림체"/>
          <w:color w:val="2A00E1"/>
          <w:kern w:val="0"/>
          <w:szCs w:val="20"/>
        </w:rPr>
        <w:t>scroll</w:t>
      </w:r>
      <w:r>
        <w:rPr>
          <w:rFonts w:cs="굴림체"/>
          <w:color w:val="000000"/>
          <w:kern w:val="0"/>
          <w:szCs w:val="20"/>
        </w:rPr>
        <w:t>;</w:t>
      </w:r>
    </w:p>
    <w:p w14:paraId="78F3DD9E" w14:textId="77777777" w:rsidR="005D6B7B" w:rsidRDefault="005D6B7B" w:rsidP="005D6B7B">
      <w:pPr>
        <w:pStyle w:val="a4"/>
        <w:shd w:val="clear" w:color="auto" w:fill="FFFFCC"/>
        <w:rPr>
          <w:rFonts w:cs="굴림체"/>
          <w:kern w:val="0"/>
          <w:szCs w:val="20"/>
        </w:rPr>
      </w:pPr>
      <w:r>
        <w:rPr>
          <w:rFonts w:cs="굴림체"/>
          <w:color w:val="000000"/>
          <w:kern w:val="0"/>
          <w:szCs w:val="20"/>
        </w:rPr>
        <w:t xml:space="preserve">  }</w:t>
      </w:r>
    </w:p>
    <w:p w14:paraId="72639895" w14:textId="75EAAE8D" w:rsidR="002E7318" w:rsidRDefault="005D6B7B" w:rsidP="000B0396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마우스가 위치한 기사만 스크롤바를 사용할 수 있게 된다.</w:t>
      </w:r>
    </w:p>
    <w:p w14:paraId="47374598" w14:textId="77777777" w:rsidR="005D6B7B" w:rsidRDefault="005D6B7B" w:rsidP="000B0396"/>
    <w:p w14:paraId="2A28DB6F" w14:textId="3627DBCC" w:rsidR="005D6B7B" w:rsidRDefault="005D6B7B" w:rsidP="000B0396"/>
    <w:p w14:paraId="65ABB4C1" w14:textId="2E75A120" w:rsidR="002E7318" w:rsidRDefault="002E7318" w:rsidP="000B0396"/>
    <w:p w14:paraId="0FF0B7FD" w14:textId="1CB74B42" w:rsidR="00F6085E" w:rsidRDefault="00F6085E">
      <w:pPr>
        <w:widowControl/>
        <w:wordWrap/>
        <w:autoSpaceDE/>
        <w:autoSpaceDN/>
        <w:spacing w:after="160" w:line="259" w:lineRule="auto"/>
      </w:pPr>
      <w:r>
        <w:br w:type="page"/>
      </w:r>
    </w:p>
    <w:p w14:paraId="025BDF13" w14:textId="6D861BAF" w:rsidR="002E7318" w:rsidRDefault="002E7318" w:rsidP="002E7318">
      <w:pPr>
        <w:pStyle w:val="2"/>
      </w:pPr>
      <w:bookmarkStart w:id="19" w:name="_Toc71529450"/>
      <w:r>
        <w:rPr>
          <w:rFonts w:hint="eastAsia"/>
        </w:rPr>
        <w:lastRenderedPageBreak/>
        <w:t>o</w:t>
      </w:r>
      <w:r>
        <w:t>verflow3b.html</w:t>
      </w:r>
      <w:bookmarkEnd w:id="19"/>
    </w:p>
    <w:p w14:paraId="19897B60" w14:textId="6C23D9C4" w:rsidR="002E7318" w:rsidRPr="00A26DA5" w:rsidRDefault="002E7318" w:rsidP="002E7318">
      <w:pPr>
        <w:pStyle w:val="3"/>
      </w:pPr>
      <w:r w:rsidRPr="008D549F">
        <w:t>src/main/webapp/overflow/overflow</w:t>
      </w:r>
      <w:r>
        <w:t>3b</w:t>
      </w:r>
      <w:r w:rsidRPr="008D549F">
        <w:t>.html</w:t>
      </w:r>
    </w:p>
    <w:tbl>
      <w:tblPr>
        <w:tblStyle w:val="a8"/>
        <w:tblW w:w="11057" w:type="dxa"/>
        <w:tblInd w:w="-176" w:type="dxa"/>
        <w:tblLook w:val="04A0" w:firstRow="1" w:lastRow="0" w:firstColumn="1" w:lastColumn="0" w:noHBand="0" w:noVBand="1"/>
      </w:tblPr>
      <w:tblGrid>
        <w:gridCol w:w="426"/>
        <w:gridCol w:w="10631"/>
      </w:tblGrid>
      <w:tr w:rsidR="002E7318" w14:paraId="4ABD730D" w14:textId="77777777" w:rsidTr="005D48EF">
        <w:tc>
          <w:tcPr>
            <w:tcW w:w="426" w:type="dxa"/>
          </w:tcPr>
          <w:p w14:paraId="4A4ED071" w14:textId="77777777" w:rsidR="002E7318" w:rsidRPr="00185935" w:rsidRDefault="002E7318" w:rsidP="0069186E">
            <w:pPr>
              <w:pStyle w:val="a4"/>
            </w:pPr>
            <w:r w:rsidRPr="00185935">
              <w:rPr>
                <w:rFonts w:hint="eastAsia"/>
              </w:rPr>
              <w:t>1</w:t>
            </w:r>
          </w:p>
          <w:p w14:paraId="4C9F633B" w14:textId="77777777" w:rsidR="002E7318" w:rsidRPr="00185935" w:rsidRDefault="002E7318" w:rsidP="0069186E">
            <w:pPr>
              <w:pStyle w:val="a4"/>
            </w:pPr>
            <w:r w:rsidRPr="00185935">
              <w:rPr>
                <w:rFonts w:hint="eastAsia"/>
              </w:rPr>
              <w:t>2</w:t>
            </w:r>
          </w:p>
          <w:p w14:paraId="19AEA2A8" w14:textId="77777777" w:rsidR="002E7318" w:rsidRPr="00185935" w:rsidRDefault="002E7318" w:rsidP="0069186E">
            <w:pPr>
              <w:pStyle w:val="a4"/>
            </w:pPr>
            <w:r w:rsidRPr="00185935">
              <w:rPr>
                <w:rFonts w:hint="eastAsia"/>
              </w:rPr>
              <w:t>3</w:t>
            </w:r>
          </w:p>
          <w:p w14:paraId="5BA2C0CD" w14:textId="77777777" w:rsidR="002E7318" w:rsidRPr="00185935" w:rsidRDefault="002E7318" w:rsidP="0069186E">
            <w:pPr>
              <w:pStyle w:val="a4"/>
            </w:pPr>
            <w:r w:rsidRPr="00185935">
              <w:rPr>
                <w:rFonts w:hint="eastAsia"/>
              </w:rPr>
              <w:t>4</w:t>
            </w:r>
          </w:p>
          <w:p w14:paraId="0DCB540A" w14:textId="77777777" w:rsidR="002E7318" w:rsidRPr="00185935" w:rsidRDefault="002E7318" w:rsidP="0069186E">
            <w:pPr>
              <w:pStyle w:val="a4"/>
            </w:pPr>
            <w:r w:rsidRPr="00185935">
              <w:rPr>
                <w:rFonts w:hint="eastAsia"/>
              </w:rPr>
              <w:t>5</w:t>
            </w:r>
          </w:p>
          <w:p w14:paraId="4C63B5C2" w14:textId="77777777" w:rsidR="002E7318" w:rsidRPr="00185935" w:rsidRDefault="002E7318" w:rsidP="0069186E">
            <w:pPr>
              <w:pStyle w:val="a4"/>
            </w:pPr>
            <w:r w:rsidRPr="00185935">
              <w:rPr>
                <w:rFonts w:hint="eastAsia"/>
              </w:rPr>
              <w:t>6</w:t>
            </w:r>
          </w:p>
          <w:p w14:paraId="2840C12C" w14:textId="77777777" w:rsidR="002E7318" w:rsidRPr="00185935" w:rsidRDefault="002E7318" w:rsidP="0069186E">
            <w:pPr>
              <w:pStyle w:val="a4"/>
            </w:pPr>
            <w:r w:rsidRPr="00185935">
              <w:rPr>
                <w:rFonts w:hint="eastAsia"/>
              </w:rPr>
              <w:t>7</w:t>
            </w:r>
          </w:p>
          <w:p w14:paraId="573F8BD3" w14:textId="77777777" w:rsidR="002E7318" w:rsidRPr="00185935" w:rsidRDefault="002E7318" w:rsidP="0069186E">
            <w:pPr>
              <w:pStyle w:val="a4"/>
            </w:pPr>
            <w:r w:rsidRPr="00185935">
              <w:rPr>
                <w:rFonts w:hint="eastAsia"/>
              </w:rPr>
              <w:t>8</w:t>
            </w:r>
          </w:p>
          <w:p w14:paraId="3BE40B7F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9</w:t>
            </w:r>
          </w:p>
          <w:p w14:paraId="3699EBEB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10</w:t>
            </w:r>
          </w:p>
          <w:p w14:paraId="49FC559C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11</w:t>
            </w:r>
          </w:p>
          <w:p w14:paraId="706D2732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12</w:t>
            </w:r>
          </w:p>
          <w:p w14:paraId="2685AE17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13</w:t>
            </w:r>
          </w:p>
          <w:p w14:paraId="717464D2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14</w:t>
            </w:r>
          </w:p>
          <w:p w14:paraId="194CBC89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15</w:t>
            </w:r>
          </w:p>
          <w:p w14:paraId="2FE98B25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16</w:t>
            </w:r>
          </w:p>
          <w:p w14:paraId="2D8BC6D6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17</w:t>
            </w:r>
          </w:p>
          <w:p w14:paraId="6657C2A7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18</w:t>
            </w:r>
          </w:p>
          <w:p w14:paraId="4FD36260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19</w:t>
            </w:r>
          </w:p>
          <w:p w14:paraId="7B71D151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20</w:t>
            </w:r>
          </w:p>
          <w:p w14:paraId="58780576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21</w:t>
            </w:r>
          </w:p>
          <w:p w14:paraId="0F767595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22</w:t>
            </w:r>
          </w:p>
          <w:p w14:paraId="4E899651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23</w:t>
            </w:r>
          </w:p>
          <w:p w14:paraId="0F587C51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24</w:t>
            </w:r>
          </w:p>
          <w:p w14:paraId="50A5EF90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25</w:t>
            </w:r>
          </w:p>
          <w:p w14:paraId="08E453BD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26</w:t>
            </w:r>
          </w:p>
          <w:p w14:paraId="3A6D26C5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27</w:t>
            </w:r>
          </w:p>
          <w:p w14:paraId="08751462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28</w:t>
            </w:r>
          </w:p>
          <w:p w14:paraId="0E9BABA7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29</w:t>
            </w:r>
          </w:p>
          <w:p w14:paraId="0514D40D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30</w:t>
            </w:r>
          </w:p>
          <w:p w14:paraId="0B17BAE9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31</w:t>
            </w:r>
          </w:p>
          <w:p w14:paraId="286A3B5C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32</w:t>
            </w:r>
          </w:p>
          <w:p w14:paraId="0E74138A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33</w:t>
            </w:r>
          </w:p>
          <w:p w14:paraId="161E43D1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34</w:t>
            </w:r>
          </w:p>
          <w:p w14:paraId="221C629F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35</w:t>
            </w:r>
          </w:p>
          <w:p w14:paraId="3600425B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36</w:t>
            </w:r>
          </w:p>
          <w:p w14:paraId="42FE79AC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37</w:t>
            </w:r>
          </w:p>
          <w:p w14:paraId="378E8271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38</w:t>
            </w:r>
          </w:p>
          <w:p w14:paraId="712F0369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39</w:t>
            </w:r>
          </w:p>
          <w:p w14:paraId="33A2D599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40</w:t>
            </w:r>
          </w:p>
          <w:p w14:paraId="08E90B34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41</w:t>
            </w:r>
          </w:p>
          <w:p w14:paraId="6F5F7B57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42</w:t>
            </w:r>
          </w:p>
          <w:p w14:paraId="3D0BB450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43</w:t>
            </w:r>
          </w:p>
          <w:p w14:paraId="051136B6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44</w:t>
            </w:r>
          </w:p>
          <w:p w14:paraId="006C88D6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45</w:t>
            </w:r>
          </w:p>
          <w:p w14:paraId="5ECA2D5E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46</w:t>
            </w:r>
          </w:p>
          <w:p w14:paraId="0D3B4EC3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47</w:t>
            </w:r>
          </w:p>
          <w:p w14:paraId="37494517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48</w:t>
            </w:r>
          </w:p>
          <w:p w14:paraId="10EC4A51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49</w:t>
            </w:r>
          </w:p>
          <w:p w14:paraId="53EBB96D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50</w:t>
            </w:r>
          </w:p>
          <w:p w14:paraId="153566B0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51</w:t>
            </w:r>
          </w:p>
          <w:p w14:paraId="3CB12A7B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52</w:t>
            </w:r>
          </w:p>
          <w:p w14:paraId="73B78187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53</w:t>
            </w:r>
          </w:p>
          <w:p w14:paraId="61F117DE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54</w:t>
            </w:r>
          </w:p>
          <w:p w14:paraId="792D9B5A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55</w:t>
            </w:r>
          </w:p>
          <w:p w14:paraId="65ADC7A0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56</w:t>
            </w:r>
          </w:p>
          <w:p w14:paraId="56D02FBF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57</w:t>
            </w:r>
          </w:p>
          <w:p w14:paraId="0BC49E70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58</w:t>
            </w:r>
          </w:p>
          <w:p w14:paraId="10FEDF52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59</w:t>
            </w:r>
          </w:p>
          <w:p w14:paraId="1CC9FBD9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60</w:t>
            </w:r>
          </w:p>
          <w:p w14:paraId="0BCF6A02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61</w:t>
            </w:r>
          </w:p>
          <w:p w14:paraId="2F228EB7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62</w:t>
            </w:r>
          </w:p>
          <w:p w14:paraId="5BC9E0F7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63</w:t>
            </w:r>
          </w:p>
          <w:p w14:paraId="6AC83F71" w14:textId="77777777" w:rsidR="002E7318" w:rsidRDefault="002E7318" w:rsidP="0069186E">
            <w:pPr>
              <w:pStyle w:val="a4"/>
            </w:pPr>
            <w:r>
              <w:rPr>
                <w:rFonts w:hint="eastAsia"/>
              </w:rPr>
              <w:t>64</w:t>
            </w:r>
          </w:p>
          <w:p w14:paraId="45FD3464" w14:textId="05AC4ED8" w:rsidR="002E7318" w:rsidRPr="00185935" w:rsidRDefault="0069186E" w:rsidP="0069186E">
            <w:pPr>
              <w:pStyle w:val="a4"/>
            </w:pPr>
            <w:r>
              <w:rPr>
                <w:rFonts w:hint="eastAsia"/>
              </w:rPr>
              <w:t>6</w:t>
            </w:r>
            <w:r>
              <w:t>5</w:t>
            </w:r>
          </w:p>
        </w:tc>
        <w:tc>
          <w:tcPr>
            <w:tcW w:w="10631" w:type="dxa"/>
          </w:tcPr>
          <w:p w14:paraId="7C690A97" w14:textId="77777777" w:rsidR="0069186E" w:rsidRDefault="0069186E" w:rsidP="006918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&lt;!</w:t>
            </w:r>
            <w:r>
              <w:rPr>
                <w:rFonts w:cs="굴림체"/>
                <w:color w:val="3F7F7F"/>
                <w:kern w:val="0"/>
                <w:szCs w:val="20"/>
              </w:rPr>
              <w:t>DOCTYPE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008080"/>
                <w:kern w:val="0"/>
                <w:szCs w:val="20"/>
              </w:rPr>
              <w:t>html&gt;</w:t>
            </w:r>
          </w:p>
          <w:p w14:paraId="64C84647" w14:textId="77777777" w:rsidR="0069186E" w:rsidRDefault="0069186E" w:rsidP="006918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html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723D02B5" w14:textId="77777777" w:rsidR="0069186E" w:rsidRDefault="0069186E" w:rsidP="006918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head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299DCFB1" w14:textId="77777777" w:rsidR="0069186E" w:rsidRDefault="0069186E" w:rsidP="006918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meta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http-equiv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"Content-Type"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content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"text/html; charset=UTF-8"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26358F8C" w14:textId="77777777" w:rsidR="0069186E" w:rsidRDefault="0069186E" w:rsidP="006918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style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06CA94CB" w14:textId="77777777" w:rsidR="00F6085E" w:rsidRDefault="0069186E" w:rsidP="0069186E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3F7F7F"/>
                <w:kern w:val="0"/>
                <w:szCs w:val="20"/>
              </w:rPr>
              <w:t>div.article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{</w:t>
            </w:r>
          </w:p>
          <w:p w14:paraId="322ECD64" w14:textId="7894FD69" w:rsidR="0069186E" w:rsidRDefault="0069186E" w:rsidP="006918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width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600px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margin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40px auto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488A31A5" w14:textId="77777777" w:rsidR="0069186E" w:rsidRDefault="0069186E" w:rsidP="006918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height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200px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overflow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hidden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789F693F" w14:textId="77777777" w:rsidR="0069186E" w:rsidRDefault="0069186E" w:rsidP="006918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border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1px solid gray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16957BB8" w14:textId="77777777" w:rsidR="0069186E" w:rsidRDefault="0069186E" w:rsidP="006918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padding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10px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5334B0AE" w14:textId="77777777" w:rsidR="00F6085E" w:rsidRDefault="0069186E" w:rsidP="0069186E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box-shadow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5px 5px 5px #ddd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071CD621" w14:textId="77777777" w:rsidR="00F6085E" w:rsidRDefault="0069186E" w:rsidP="0069186E">
            <w:pPr>
              <w:pStyle w:val="a4"/>
              <w:shd w:val="clear" w:color="auto" w:fill="FFFFCC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transition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height 1s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52A844B7" w14:textId="08783884" w:rsidR="0069186E" w:rsidRDefault="0069186E" w:rsidP="006918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}</w:t>
            </w:r>
          </w:p>
          <w:p w14:paraId="1C610689" w14:textId="77777777" w:rsidR="0069186E" w:rsidRDefault="0069186E" w:rsidP="006918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3F7F7F"/>
                <w:kern w:val="0"/>
                <w:szCs w:val="20"/>
              </w:rPr>
              <w:t>div.article p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{</w:t>
            </w:r>
          </w:p>
          <w:p w14:paraId="51447861" w14:textId="77777777" w:rsidR="0069186E" w:rsidRDefault="0069186E" w:rsidP="006918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font-size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14pt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line-height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2em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4ACB0D6F" w14:textId="77777777" w:rsidR="0069186E" w:rsidRDefault="0069186E" w:rsidP="006918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}</w:t>
            </w:r>
          </w:p>
          <w:p w14:paraId="6ACF4040" w14:textId="77777777" w:rsidR="0069186E" w:rsidRDefault="0069186E" w:rsidP="006918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3F7F7F"/>
                <w:kern w:val="0"/>
                <w:szCs w:val="20"/>
              </w:rPr>
              <w:t>div.article:hover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{</w:t>
            </w:r>
          </w:p>
          <w:p w14:paraId="2BE0CACA" w14:textId="77777777" w:rsidR="0069186E" w:rsidRDefault="0069186E" w:rsidP="006918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/>
                <w:color w:val="7F007F"/>
                <w:kern w:val="0"/>
                <w:szCs w:val="20"/>
              </w:rPr>
              <w:t>height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600px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; </w:t>
            </w:r>
            <w:r>
              <w:rPr>
                <w:rFonts w:cs="굴림체"/>
                <w:color w:val="7F007F"/>
                <w:kern w:val="0"/>
                <w:szCs w:val="20"/>
              </w:rPr>
              <w:t>overflow-y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: </w:t>
            </w:r>
            <w:r>
              <w:rPr>
                <w:rFonts w:cs="굴림체"/>
                <w:color w:val="2A00E1"/>
                <w:kern w:val="0"/>
                <w:szCs w:val="20"/>
              </w:rPr>
              <w:t>scroll</w:t>
            </w:r>
            <w:r>
              <w:rPr>
                <w:rFonts w:cs="굴림체"/>
                <w:color w:val="000000"/>
                <w:kern w:val="0"/>
                <w:szCs w:val="20"/>
              </w:rPr>
              <w:t>;</w:t>
            </w:r>
          </w:p>
          <w:p w14:paraId="69D084D1" w14:textId="77777777" w:rsidR="0069186E" w:rsidRDefault="0069186E" w:rsidP="006918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}</w:t>
            </w:r>
          </w:p>
          <w:p w14:paraId="7F84332B" w14:textId="77777777" w:rsidR="0069186E" w:rsidRDefault="0069186E" w:rsidP="006918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style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0DABF262" w14:textId="77777777" w:rsidR="0069186E" w:rsidRDefault="0069186E" w:rsidP="006918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head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187E5386" w14:textId="77777777" w:rsidR="0069186E" w:rsidRDefault="0069186E" w:rsidP="006918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body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156FED1" w14:textId="77777777" w:rsidR="0069186E" w:rsidRDefault="0069186E" w:rsidP="006918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div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class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"article"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17A682D" w14:textId="77777777" w:rsidR="0069186E" w:rsidRDefault="0069186E" w:rsidP="006918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h1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기업용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솔루션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`HTML5`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중심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이동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h1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0FFB4E6F" w14:textId="77777777" w:rsidR="0069186E" w:rsidRDefault="0069186E" w:rsidP="006918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지난해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웹표준으로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공식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발표된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소프트웨어</w:t>
            </w:r>
            <w:r>
              <w:rPr>
                <w:rFonts w:cs="굴림체"/>
                <w:color w:val="000000"/>
                <w:kern w:val="0"/>
                <w:szCs w:val="20"/>
              </w:rPr>
              <w:t>(SW)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업체들이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플래시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액티브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X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</w:t>
            </w:r>
          </w:p>
          <w:p w14:paraId="36FCA1C3" w14:textId="77777777" w:rsidR="0069186E" w:rsidRDefault="0069186E" w:rsidP="006918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추가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설치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프로그램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지원을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줄이고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SW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표준기술로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확대하고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14D67A7A" w14:textId="77777777" w:rsidR="0069186E" w:rsidRDefault="0069186E" w:rsidP="006918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지난달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30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업계에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따르면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SW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업체들이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웹솔루션에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확대하고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</w:p>
          <w:p w14:paraId="31AACF37" w14:textId="77777777" w:rsidR="00F6085E" w:rsidRDefault="0069186E" w:rsidP="0069186E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그동안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SW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업체들은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솔루션에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추가기능을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구현하기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위해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플래시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또는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액티브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X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</w:t>
            </w:r>
          </w:p>
          <w:p w14:paraId="7FDDDD6C" w14:textId="77777777" w:rsidR="00F6085E" w:rsidRDefault="0069186E" w:rsidP="0069186E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별도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프로그램을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설치해야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했다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.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하지만</w:t>
            </w:r>
            <w:r>
              <w:rPr>
                <w:rFonts w:cs="굴림체"/>
                <w:color w:val="000000"/>
                <w:kern w:val="0"/>
                <w:szCs w:val="20"/>
              </w:rPr>
              <w:t>,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적용하면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별도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프로그램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설치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없이</w:t>
            </w:r>
          </w:p>
          <w:p w14:paraId="4DAB509E" w14:textId="08B76D04" w:rsidR="0069186E" w:rsidRDefault="0069186E" w:rsidP="006918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멀티미디어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재생이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가능하며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전자서명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인증서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서비스가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가능하다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40409F54" w14:textId="77777777" w:rsidR="0069186E" w:rsidRDefault="0069186E" w:rsidP="006918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HTML5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확대되는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것은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SW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환경이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설치형에서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클라우드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웹기반으로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바뀌고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때문이다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</w:p>
          <w:p w14:paraId="0A2D42DE" w14:textId="77777777" w:rsidR="0069186E" w:rsidRDefault="0069186E" w:rsidP="006918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특히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운영체제</w:t>
            </w:r>
            <w:r>
              <w:rPr>
                <w:rFonts w:cs="굴림체"/>
                <w:color w:val="000000"/>
                <w:kern w:val="0"/>
                <w:szCs w:val="20"/>
              </w:rPr>
              <w:t>(OS)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기기에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상관없이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동일한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업무환경을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제공해야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하는</w:t>
            </w:r>
          </w:p>
          <w:p w14:paraId="056B00F7" w14:textId="77777777" w:rsidR="0069186E" w:rsidRDefault="0069186E" w:rsidP="006918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기능이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중요해지면서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확대되고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7510ADB0" w14:textId="77777777" w:rsidR="0069186E" w:rsidRDefault="0069186E" w:rsidP="006918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지난달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전자문서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기업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유니닥스는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액티브엑스를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사용하지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않은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전용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PDF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뷰어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솔루션</w:t>
            </w:r>
          </w:p>
          <w:p w14:paraId="1BE42E5A" w14:textId="77777777" w:rsidR="0069186E" w:rsidRDefault="0069186E" w:rsidP="006918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'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이지피디에프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웹뷰어</w:t>
            </w:r>
            <w:r>
              <w:rPr>
                <w:rFonts w:cs="굴림체"/>
                <w:color w:val="000000"/>
                <w:kern w:val="0"/>
                <w:szCs w:val="20"/>
              </w:rPr>
              <w:t>(ezPDF WebViewer)'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출시했다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.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액티브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X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별도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프로그램을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설치하지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않고</w:t>
            </w:r>
          </w:p>
          <w:p w14:paraId="1BD2FE73" w14:textId="77777777" w:rsidR="0069186E" w:rsidRDefault="0069186E" w:rsidP="006918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상에서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바로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PDF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파일을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열람할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05DCCA55" w14:textId="77777777" w:rsidR="00F6085E" w:rsidRDefault="0069186E" w:rsidP="0069186E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클라우드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솔루션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업체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이노그리드는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자사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퍼블릭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클라우드서비스</w:t>
            </w:r>
            <w:r>
              <w:rPr>
                <w:rFonts w:cs="굴림체"/>
                <w:color w:val="000000"/>
                <w:kern w:val="0"/>
                <w:szCs w:val="20"/>
              </w:rPr>
              <w:t>(IaaS) '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클라우드잇</w:t>
            </w:r>
            <w:r>
              <w:rPr>
                <w:rFonts w:cs="굴림체"/>
                <w:color w:val="000000"/>
                <w:kern w:val="0"/>
                <w:szCs w:val="20"/>
              </w:rPr>
              <w:t>'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에</w:t>
            </w:r>
          </w:p>
          <w:p w14:paraId="082CC730" w14:textId="77777777" w:rsidR="00F6085E" w:rsidRDefault="0069186E" w:rsidP="0069186E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기술을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회사는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웹표준을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구현해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PC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태블릿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환경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(iOS,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안드로이드</w:t>
            </w:r>
            <w:r>
              <w:rPr>
                <w:rFonts w:cs="굴림체"/>
                <w:color w:val="000000"/>
                <w:kern w:val="0"/>
                <w:szCs w:val="20"/>
              </w:rPr>
              <w:t>),</w:t>
            </w:r>
          </w:p>
          <w:p w14:paraId="17F79C29" w14:textId="51DF8CE3" w:rsidR="0069186E" w:rsidRDefault="0069186E" w:rsidP="006918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셋톱박스</w:t>
            </w:r>
            <w:r>
              <w:rPr>
                <w:rFonts w:cs="굴림체"/>
                <w:color w:val="000000"/>
                <w:kern w:val="0"/>
                <w:szCs w:val="20"/>
              </w:rPr>
              <w:t>(IPTV)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등에서도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추가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프로그램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없이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클라우드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서비스를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활용할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112E802D" w14:textId="77777777" w:rsidR="0069186E" w:rsidRDefault="0069186E" w:rsidP="006918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기업내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정보시스템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구축에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활용되는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사용자인터페이스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(UI),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사용자경험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(UX)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플랫폼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전문업체들은</w:t>
            </w:r>
          </w:p>
          <w:p w14:paraId="3FF8096D" w14:textId="77777777" w:rsidR="0069186E" w:rsidRDefault="0069186E" w:rsidP="006918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HTML5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적용을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확대하고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있다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.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인스웨이브시스템즈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투비소프트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UI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플랫폼을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구현해</w:t>
            </w:r>
          </w:p>
          <w:p w14:paraId="298E7497" w14:textId="77777777" w:rsidR="0069186E" w:rsidRDefault="0069186E" w:rsidP="006918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액티브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X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별도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추가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프로그램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설치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없이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591B7E19" w14:textId="77777777" w:rsidR="0069186E" w:rsidRDefault="0069186E" w:rsidP="006918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해외에서도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표준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발표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올해부터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플러그인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웹솔루션이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줄어들고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</w:p>
          <w:p w14:paraId="2E8DC4D9" w14:textId="77777777" w:rsidR="00F6085E" w:rsidRDefault="0069186E" w:rsidP="0069186E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애플은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이전부터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표준으로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사용하고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있으며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구글도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초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크롬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브라우저에서</w:t>
            </w:r>
          </w:p>
          <w:p w14:paraId="5B2164EB" w14:textId="6465C043" w:rsidR="00F6085E" w:rsidRDefault="0069186E" w:rsidP="0069186E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플래시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지원을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줄이고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SW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개발자들에게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HTML5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권장한다고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발표했다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31BC1CE0" w14:textId="6F884DE6" w:rsidR="0069186E" w:rsidRDefault="0069186E" w:rsidP="006918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div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18AC8682" w14:textId="77777777" w:rsidR="0069186E" w:rsidRDefault="0069186E" w:rsidP="006918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div</w:t>
            </w:r>
            <w:r>
              <w:rPr>
                <w:rFonts w:cs="굴림체"/>
                <w:kern w:val="0"/>
                <w:szCs w:val="20"/>
              </w:rPr>
              <w:t xml:space="preserve"> </w:t>
            </w:r>
            <w:r>
              <w:rPr>
                <w:rFonts w:cs="굴림체"/>
                <w:color w:val="7F007F"/>
                <w:kern w:val="0"/>
                <w:szCs w:val="20"/>
              </w:rPr>
              <w:t>class</w:t>
            </w:r>
            <w:r>
              <w:rPr>
                <w:rFonts w:cs="굴림체"/>
                <w:color w:val="000000"/>
                <w:kern w:val="0"/>
                <w:szCs w:val="20"/>
              </w:rPr>
              <w:t>=</w:t>
            </w:r>
            <w:r>
              <w:rPr>
                <w:rFonts w:cs="굴림체"/>
                <w:color w:val="2A00FF"/>
                <w:kern w:val="0"/>
                <w:szCs w:val="20"/>
              </w:rPr>
              <w:t>"article"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2DB0E77E" w14:textId="77777777" w:rsidR="0069186E" w:rsidRDefault="0069186E" w:rsidP="006918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h1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파이썬·자바스트립트</w:t>
            </w:r>
            <w:r>
              <w:rPr>
                <w:rFonts w:cs="굴림체"/>
                <w:color w:val="000000"/>
                <w:kern w:val="0"/>
                <w:szCs w:val="20"/>
              </w:rPr>
              <w:t>, 2021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년에도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계속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인기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h1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76ADA470" w14:textId="77777777" w:rsidR="0069186E" w:rsidRDefault="0069186E" w:rsidP="006918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/>
                <w:color w:val="000000"/>
                <w:kern w:val="0"/>
                <w:szCs w:val="20"/>
              </w:rPr>
              <w:t>2021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년에도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파이썬과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자바스크립트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인기가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지속될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전망이다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</w:p>
          <w:p w14:paraId="55B4A722" w14:textId="77777777" w:rsidR="00F6085E" w:rsidRDefault="0069186E" w:rsidP="0069186E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다이스인사이트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해외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IT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기술전문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매체는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최근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2021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주목받을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것으로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예상되는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프로그래밍</w:t>
            </w:r>
          </w:p>
          <w:p w14:paraId="1A574864" w14:textId="7F17F8E7" w:rsidR="0069186E" w:rsidRDefault="0069186E" w:rsidP="006918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언어를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선정했다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.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이번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선정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작업은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프로그래밍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교육기관의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전문가와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협업을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통해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진행됐다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5F278569" w14:textId="77777777" w:rsidR="00F6085E" w:rsidRDefault="0069186E" w:rsidP="0069186E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선정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결과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파이썬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자바스크립트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코틀린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내년에도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주목받을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것으로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예상됐다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</w:p>
          <w:p w14:paraId="229E9B48" w14:textId="77777777" w:rsidR="00F6085E" w:rsidRDefault="0069186E" w:rsidP="0069186E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선정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이유는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인공지능</w:t>
            </w:r>
            <w:r>
              <w:rPr>
                <w:rFonts w:cs="굴림체"/>
                <w:color w:val="000000"/>
                <w:kern w:val="0"/>
                <w:szCs w:val="20"/>
              </w:rPr>
              <w:t>(AI)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데이터분석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모바일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앱개발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클라우드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등</w:t>
            </w:r>
          </w:p>
          <w:p w14:paraId="1C2DA629" w14:textId="034C567D" w:rsidR="0069186E" w:rsidRDefault="0069186E" w:rsidP="006918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IT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업계의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주요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기술과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연관이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깊고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,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저변이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넓기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때문이다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</w:p>
          <w:p w14:paraId="3A1A11BE" w14:textId="77777777" w:rsidR="00F6085E" w:rsidRDefault="0069186E" w:rsidP="0069186E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주목할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만한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신규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언어로는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타입스크립트가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있었다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</w:p>
          <w:p w14:paraId="6A3B841D" w14:textId="77777777" w:rsidR="00F6085E" w:rsidRDefault="0069186E" w:rsidP="0069186E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마이크로소프트에서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공개한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언어로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가장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다양한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분야에서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중인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자바스크립트를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보완할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수</w:t>
            </w:r>
          </w:p>
          <w:p w14:paraId="065F0017" w14:textId="600CE860" w:rsidR="0069186E" w:rsidRDefault="0069186E" w:rsidP="006918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것으로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주목받았다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05932AA1" w14:textId="77777777" w:rsidR="0069186E" w:rsidRDefault="0069186E" w:rsidP="006918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</w:t>
            </w:r>
            <w:r>
              <w:rPr>
                <w:rFonts w:cs="굴림체"/>
                <w:color w:val="008080"/>
                <w:kern w:val="0"/>
                <w:szCs w:val="20"/>
              </w:rPr>
              <w:t>&lt;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여러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프로그래밍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언어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순위에서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꾸준히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1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위를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유지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중인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자바스트립트도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인기를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이어갈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전망이다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</w:p>
          <w:p w14:paraId="32AA8E26" w14:textId="77777777" w:rsidR="00F6085E" w:rsidRDefault="0069186E" w:rsidP="0069186E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세계에서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가장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많이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쓰이는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언어다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.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개발자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현황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설문조사에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따르면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약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1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천</w:t>
            </w:r>
            <w:r>
              <w:rPr>
                <w:rFonts w:cs="굴림체"/>
                <w:color w:val="000000"/>
                <w:kern w:val="0"/>
                <w:szCs w:val="20"/>
              </w:rPr>
              <w:t>240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만여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명의</w:t>
            </w:r>
          </w:p>
          <w:p w14:paraId="7F2B7521" w14:textId="77777777" w:rsidR="00F6085E" w:rsidRDefault="0069186E" w:rsidP="0069186E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개발자가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사용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중인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것으로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알려졌다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.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자바스크립트는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프론트엔드에서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백엔드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개발까지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다양한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분야에</w:t>
            </w:r>
          </w:p>
          <w:p w14:paraId="5DA86442" w14:textId="77777777" w:rsidR="00F6085E" w:rsidRDefault="0069186E" w:rsidP="0069186E">
            <w:pPr>
              <w:pStyle w:val="a4"/>
              <w:rPr>
                <w:rFonts w:cs="굴림체"/>
                <w:color w:val="000000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활용할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있는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넓은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범용성이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강점이다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.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특히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거의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모든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웹과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모바일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환경은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자바스크립트로</w:t>
            </w:r>
          </w:p>
          <w:p w14:paraId="27079C15" w14:textId="56FA5C01" w:rsidR="0069186E" w:rsidRDefault="0069186E" w:rsidP="006918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0000"/>
                <w:kern w:val="0"/>
                <w:szCs w:val="20"/>
              </w:rPr>
              <w:t xml:space="preserve">    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이뤄져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있어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장기간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대체가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불가능할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것이란</w:t>
            </w:r>
            <w:r>
              <w:rPr>
                <w:rFonts w:cs="굴림체"/>
                <w:color w:val="000000"/>
                <w:kern w:val="0"/>
                <w:szCs w:val="20"/>
              </w:rPr>
              <w:t xml:space="preserve"> </w:t>
            </w:r>
            <w:r>
              <w:rPr>
                <w:rFonts w:cs="굴림체" w:hint="eastAsia"/>
                <w:color w:val="000000"/>
                <w:kern w:val="0"/>
                <w:szCs w:val="20"/>
              </w:rPr>
              <w:t>전망이다</w:t>
            </w:r>
            <w:r>
              <w:rPr>
                <w:rFonts w:cs="굴림체"/>
                <w:color w:val="000000"/>
                <w:kern w:val="0"/>
                <w:szCs w:val="20"/>
              </w:rPr>
              <w:t>.</w:t>
            </w: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p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69FB8B19" w14:textId="77777777" w:rsidR="0069186E" w:rsidRDefault="0069186E" w:rsidP="006918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div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72142422" w14:textId="77777777" w:rsidR="0069186E" w:rsidRDefault="0069186E" w:rsidP="0069186E">
            <w:pPr>
              <w:pStyle w:val="a4"/>
              <w:rPr>
                <w:rFonts w:cs="굴림체"/>
                <w:kern w:val="0"/>
                <w:szCs w:val="20"/>
              </w:rPr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body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  <w:p w14:paraId="08B2B459" w14:textId="5AB22E65" w:rsidR="002E7318" w:rsidRDefault="0069186E" w:rsidP="0069186E">
            <w:pPr>
              <w:pStyle w:val="a4"/>
            </w:pPr>
            <w:r>
              <w:rPr>
                <w:rFonts w:cs="굴림체"/>
                <w:color w:val="008080"/>
                <w:kern w:val="0"/>
                <w:szCs w:val="20"/>
              </w:rPr>
              <w:t>&lt;/</w:t>
            </w:r>
            <w:r>
              <w:rPr>
                <w:rFonts w:cs="굴림체"/>
                <w:color w:val="3F7F7F"/>
                <w:kern w:val="0"/>
                <w:szCs w:val="20"/>
              </w:rPr>
              <w:t>html</w:t>
            </w:r>
            <w:r>
              <w:rPr>
                <w:rFonts w:cs="굴림체"/>
                <w:color w:val="008080"/>
                <w:kern w:val="0"/>
                <w:szCs w:val="20"/>
              </w:rPr>
              <w:t>&gt;</w:t>
            </w:r>
          </w:p>
        </w:tc>
      </w:tr>
    </w:tbl>
    <w:p w14:paraId="60F3A6D1" w14:textId="77777777" w:rsidR="002E7318" w:rsidRDefault="002E7318" w:rsidP="002E7318"/>
    <w:p w14:paraId="42AE0DBC" w14:textId="00AAD201" w:rsidR="000B0396" w:rsidRDefault="000B0396" w:rsidP="000B0396"/>
    <w:p w14:paraId="344726C3" w14:textId="679E3DDA" w:rsidR="0069186E" w:rsidRDefault="00F6085E" w:rsidP="000B0396">
      <w:pPr>
        <w:rPr>
          <w:rFonts w:cs="굴림체"/>
          <w:color w:val="000000"/>
          <w:kern w:val="0"/>
          <w:szCs w:val="20"/>
        </w:rPr>
      </w:pPr>
      <w:r>
        <w:rPr>
          <w:rFonts w:cs="굴림체"/>
          <w:color w:val="000000"/>
          <w:kern w:val="0"/>
          <w:szCs w:val="20"/>
        </w:rPr>
        <w:t xml:space="preserve"> </w:t>
      </w:r>
      <w:r>
        <w:rPr>
          <w:rFonts w:cs="굴림체"/>
          <w:color w:val="7F007F"/>
          <w:kern w:val="0"/>
          <w:szCs w:val="20"/>
        </w:rPr>
        <w:t>transition</w:t>
      </w:r>
      <w:r>
        <w:rPr>
          <w:rFonts w:cs="굴림체"/>
          <w:color w:val="000000"/>
          <w:kern w:val="0"/>
          <w:szCs w:val="20"/>
        </w:rPr>
        <w:t xml:space="preserve">: </w:t>
      </w:r>
      <w:r>
        <w:rPr>
          <w:rFonts w:cs="굴림체"/>
          <w:color w:val="2A00E1"/>
          <w:kern w:val="0"/>
          <w:szCs w:val="20"/>
        </w:rPr>
        <w:t>height 1s</w:t>
      </w:r>
      <w:r>
        <w:rPr>
          <w:rFonts w:cs="굴림체"/>
          <w:color w:val="000000"/>
          <w:kern w:val="0"/>
          <w:szCs w:val="20"/>
        </w:rPr>
        <w:t>;</w:t>
      </w:r>
    </w:p>
    <w:p w14:paraId="3CB7D513" w14:textId="2984521B" w:rsidR="00F6085E" w:rsidRDefault="00F6085E" w:rsidP="000B0396">
      <w:pPr>
        <w:rPr>
          <w:rFonts w:cs="굴림체"/>
          <w:color w:val="000000"/>
          <w:kern w:val="0"/>
          <w:szCs w:val="20"/>
        </w:rPr>
      </w:pPr>
      <w:r>
        <w:rPr>
          <w:rFonts w:cs="굴림체" w:hint="eastAsia"/>
          <w:color w:val="000000"/>
          <w:kern w:val="0"/>
          <w:szCs w:val="20"/>
        </w:rPr>
        <w:t xml:space="preserve"> </w:t>
      </w:r>
      <w:r>
        <w:rPr>
          <w:rFonts w:cs="굴림체"/>
          <w:color w:val="000000"/>
          <w:kern w:val="0"/>
          <w:szCs w:val="20"/>
        </w:rPr>
        <w:t xml:space="preserve">   </w:t>
      </w:r>
      <w:r>
        <w:rPr>
          <w:rFonts w:cs="굴림체" w:hint="eastAsia"/>
          <w:color w:val="000000"/>
          <w:kern w:val="0"/>
          <w:szCs w:val="20"/>
        </w:rPr>
        <w:t>높이 속성이 1초 동안 천천히 변경된다.</w:t>
      </w:r>
    </w:p>
    <w:p w14:paraId="544E902E" w14:textId="64FE124B" w:rsidR="00F6085E" w:rsidRDefault="00F6085E" w:rsidP="000B0396">
      <w:pPr>
        <w:rPr>
          <w:rFonts w:cs="굴림체"/>
          <w:color w:val="000000"/>
          <w:kern w:val="0"/>
          <w:szCs w:val="20"/>
        </w:rPr>
      </w:pPr>
    </w:p>
    <w:p w14:paraId="0210C26F" w14:textId="57FFC11D" w:rsidR="00F6085E" w:rsidRDefault="00F6085E" w:rsidP="000B0396">
      <w:pPr>
        <w:rPr>
          <w:rFonts w:cs="굴림체"/>
          <w:color w:val="000000"/>
          <w:kern w:val="0"/>
          <w:szCs w:val="20"/>
        </w:rPr>
      </w:pPr>
    </w:p>
    <w:p w14:paraId="09A05680" w14:textId="77777777" w:rsidR="00F6085E" w:rsidRDefault="00F6085E" w:rsidP="000B0396"/>
    <w:p w14:paraId="244898EC" w14:textId="77777777" w:rsidR="0069186E" w:rsidRDefault="0069186E" w:rsidP="000B0396"/>
    <w:sectPr w:rsidR="0069186E" w:rsidSect="00B12C18">
      <w:footerReference w:type="default" r:id="rId22"/>
      <w:pgSz w:w="11906" w:h="16838"/>
      <w:pgMar w:top="720" w:right="720" w:bottom="720" w:left="720" w:header="340" w:footer="113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DEAE47" w14:textId="77777777" w:rsidR="00EF706E" w:rsidRDefault="00EF706E" w:rsidP="00B12C18">
      <w:r>
        <w:separator/>
      </w:r>
    </w:p>
  </w:endnote>
  <w:endnote w:type="continuationSeparator" w:id="0">
    <w:p w14:paraId="2A42A019" w14:textId="77777777" w:rsidR="00EF706E" w:rsidRDefault="00EF706E" w:rsidP="00B12C18">
      <w:r>
        <w:continuationSeparator/>
      </w:r>
    </w:p>
  </w:endnote>
  <w:endnote w:type="continuationNotice" w:id="1">
    <w:p w14:paraId="24904EE9" w14:textId="77777777" w:rsidR="00EF706E" w:rsidRDefault="00EF706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charset w:val="81"/>
    <w:family w:val="roman"/>
    <w:pitch w:val="variable"/>
    <w:sig w:usb0="F7002EFF" w:usb1="19DFFFFF" w:usb2="001BFDD7" w:usb3="00000000" w:csb0="001F007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5F2EF1" w14:textId="43D96A67" w:rsidR="00E237B0" w:rsidRPr="00B12C18" w:rsidRDefault="00E237B0">
    <w:pPr>
      <w:tabs>
        <w:tab w:val="center" w:pos="4550"/>
        <w:tab w:val="left" w:pos="5818"/>
      </w:tabs>
      <w:ind w:right="260"/>
      <w:jc w:val="right"/>
      <w:rPr>
        <w:color w:val="A6A6A6" w:themeColor="background1" w:themeShade="A6"/>
      </w:rPr>
    </w:pPr>
    <w:r w:rsidRPr="00B12C18">
      <w:rPr>
        <w:color w:val="A6A6A6" w:themeColor="background1" w:themeShade="A6"/>
      </w:rPr>
      <w:fldChar w:fldCharType="begin"/>
    </w:r>
    <w:r w:rsidRPr="00B12C18">
      <w:rPr>
        <w:color w:val="A6A6A6" w:themeColor="background1" w:themeShade="A6"/>
      </w:rPr>
      <w:instrText xml:space="preserve"> PAGE   \* MERGEFORMAT </w:instrText>
    </w:r>
    <w:r w:rsidRPr="00B12C18">
      <w:rPr>
        <w:color w:val="A6A6A6" w:themeColor="background1" w:themeShade="A6"/>
      </w:rPr>
      <w:fldChar w:fldCharType="separate"/>
    </w:r>
    <w:r w:rsidR="00E1594D">
      <w:rPr>
        <w:noProof/>
        <w:color w:val="A6A6A6" w:themeColor="background1" w:themeShade="A6"/>
      </w:rPr>
      <w:t>7</w:t>
    </w:r>
    <w:r w:rsidRPr="00B12C18">
      <w:rPr>
        <w:color w:val="A6A6A6" w:themeColor="background1" w:themeShade="A6"/>
      </w:rPr>
      <w:fldChar w:fldCharType="end"/>
    </w:r>
    <w:r w:rsidRPr="00B12C18">
      <w:rPr>
        <w:color w:val="A6A6A6" w:themeColor="background1" w:themeShade="A6"/>
      </w:rPr>
      <w:t xml:space="preserve"> </w:t>
    </w:r>
    <w:r>
      <w:rPr>
        <w:color w:val="A6A6A6" w:themeColor="background1" w:themeShade="A6"/>
      </w:rPr>
      <w:t>/</w:t>
    </w:r>
    <w:r w:rsidRPr="00B12C18">
      <w:rPr>
        <w:color w:val="A6A6A6" w:themeColor="background1" w:themeShade="A6"/>
      </w:rPr>
      <w:t xml:space="preserve"> </w:t>
    </w:r>
    <w:r w:rsidRPr="00B12C18">
      <w:rPr>
        <w:color w:val="A6A6A6" w:themeColor="background1" w:themeShade="A6"/>
      </w:rPr>
      <w:fldChar w:fldCharType="begin"/>
    </w:r>
    <w:r w:rsidRPr="00B12C18">
      <w:rPr>
        <w:color w:val="A6A6A6" w:themeColor="background1" w:themeShade="A6"/>
      </w:rPr>
      <w:instrText xml:space="preserve"> NUMPAGES  \* Arabic  \* MERGEFORMAT </w:instrText>
    </w:r>
    <w:r w:rsidRPr="00B12C18">
      <w:rPr>
        <w:color w:val="A6A6A6" w:themeColor="background1" w:themeShade="A6"/>
      </w:rPr>
      <w:fldChar w:fldCharType="separate"/>
    </w:r>
    <w:r w:rsidR="00E1594D">
      <w:rPr>
        <w:noProof/>
        <w:color w:val="A6A6A6" w:themeColor="background1" w:themeShade="A6"/>
      </w:rPr>
      <w:t>7</w:t>
    </w:r>
    <w:r w:rsidRPr="00B12C18">
      <w:rPr>
        <w:color w:val="A6A6A6" w:themeColor="background1" w:themeShade="A6"/>
      </w:rPr>
      <w:fldChar w:fldCharType="end"/>
    </w:r>
  </w:p>
  <w:p w14:paraId="2698B27D" w14:textId="77777777" w:rsidR="00E237B0" w:rsidRDefault="00E237B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4076BC" w14:textId="77777777" w:rsidR="00EF706E" w:rsidRDefault="00EF706E" w:rsidP="00B12C18">
      <w:r>
        <w:separator/>
      </w:r>
    </w:p>
  </w:footnote>
  <w:footnote w:type="continuationSeparator" w:id="0">
    <w:p w14:paraId="5760C450" w14:textId="77777777" w:rsidR="00EF706E" w:rsidRDefault="00EF706E" w:rsidP="00B12C18">
      <w:r>
        <w:continuationSeparator/>
      </w:r>
    </w:p>
  </w:footnote>
  <w:footnote w:type="continuationNotice" w:id="1">
    <w:p w14:paraId="6CA6BA91" w14:textId="77777777" w:rsidR="00EF706E" w:rsidRDefault="00EF706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A1513"/>
    <w:multiLevelType w:val="hybridMultilevel"/>
    <w:tmpl w:val="5900E48E"/>
    <w:lvl w:ilvl="0" w:tplc="A18E2E12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41C20E4"/>
    <w:multiLevelType w:val="hybridMultilevel"/>
    <w:tmpl w:val="1962062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76126C3"/>
    <w:multiLevelType w:val="multilevel"/>
    <w:tmpl w:val="A5287F6A"/>
    <w:lvl w:ilvl="0">
      <w:start w:val="1"/>
      <w:numFmt w:val="decimal"/>
      <w:pStyle w:val="1"/>
      <w:suff w:val="space"/>
      <w:lvlText w:val="%1."/>
      <w:lvlJc w:val="left"/>
      <w:pPr>
        <w:ind w:left="425" w:hanging="425"/>
      </w:pPr>
      <w:rPr>
        <w:rFonts w:ascii="굴림체" w:eastAsia="굴림체" w:hAnsi="굴림체" w:hint="eastAsia"/>
      </w:rPr>
    </w:lvl>
    <w:lvl w:ilvl="1">
      <w:start w:val="1"/>
      <w:numFmt w:val="decimal"/>
      <w:pStyle w:val="2"/>
      <w:suff w:val="space"/>
      <w:lvlText w:val="%2)"/>
      <w:lvlJc w:val="left"/>
      <w:pPr>
        <w:ind w:left="454" w:hanging="454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34027648"/>
    <w:multiLevelType w:val="multilevel"/>
    <w:tmpl w:val="E984EC32"/>
    <w:lvl w:ilvl="0">
      <w:start w:val="1"/>
      <w:numFmt w:val="decimal"/>
      <w:pStyle w:val="10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53B8050A"/>
    <w:multiLevelType w:val="multilevel"/>
    <w:tmpl w:val="F284505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D0D15EC"/>
    <w:multiLevelType w:val="hybridMultilevel"/>
    <w:tmpl w:val="41A2520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2"/>
  </w:num>
  <w:num w:numId="5">
    <w:abstractNumId w:val="2"/>
  </w:num>
  <w:num w:numId="6">
    <w:abstractNumId w:val="5"/>
  </w:num>
  <w:num w:numId="7">
    <w:abstractNumId w:val="1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attachedTemplate r:id="rId1"/>
  <w:linkStyles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23B8"/>
    <w:rsid w:val="0000512C"/>
    <w:rsid w:val="00006BD2"/>
    <w:rsid w:val="000079F4"/>
    <w:rsid w:val="00010B6F"/>
    <w:rsid w:val="00011CE5"/>
    <w:rsid w:val="00016A5C"/>
    <w:rsid w:val="00021966"/>
    <w:rsid w:val="000223F0"/>
    <w:rsid w:val="00025722"/>
    <w:rsid w:val="00034572"/>
    <w:rsid w:val="00034866"/>
    <w:rsid w:val="00036CAF"/>
    <w:rsid w:val="000377BB"/>
    <w:rsid w:val="00040375"/>
    <w:rsid w:val="000428D2"/>
    <w:rsid w:val="00045244"/>
    <w:rsid w:val="0005304F"/>
    <w:rsid w:val="00057147"/>
    <w:rsid w:val="00060E9D"/>
    <w:rsid w:val="000639B9"/>
    <w:rsid w:val="00066642"/>
    <w:rsid w:val="00070454"/>
    <w:rsid w:val="00070AC8"/>
    <w:rsid w:val="00071D5E"/>
    <w:rsid w:val="00075027"/>
    <w:rsid w:val="000828C5"/>
    <w:rsid w:val="00090205"/>
    <w:rsid w:val="000907FF"/>
    <w:rsid w:val="00094E18"/>
    <w:rsid w:val="00095207"/>
    <w:rsid w:val="00096933"/>
    <w:rsid w:val="000A39FF"/>
    <w:rsid w:val="000B0396"/>
    <w:rsid w:val="000B23A9"/>
    <w:rsid w:val="000B5A24"/>
    <w:rsid w:val="000C3BB4"/>
    <w:rsid w:val="000C5328"/>
    <w:rsid w:val="000D2A8B"/>
    <w:rsid w:val="000D2A98"/>
    <w:rsid w:val="000D5B3C"/>
    <w:rsid w:val="000E43BF"/>
    <w:rsid w:val="000F25E2"/>
    <w:rsid w:val="000F404B"/>
    <w:rsid w:val="000F5D2D"/>
    <w:rsid w:val="00100173"/>
    <w:rsid w:val="001015E7"/>
    <w:rsid w:val="00110876"/>
    <w:rsid w:val="00114DCD"/>
    <w:rsid w:val="00120C14"/>
    <w:rsid w:val="00121FDE"/>
    <w:rsid w:val="00123E4D"/>
    <w:rsid w:val="00127DE4"/>
    <w:rsid w:val="00134DC4"/>
    <w:rsid w:val="0014047A"/>
    <w:rsid w:val="00142722"/>
    <w:rsid w:val="00144F24"/>
    <w:rsid w:val="0015159E"/>
    <w:rsid w:val="001538A1"/>
    <w:rsid w:val="00160378"/>
    <w:rsid w:val="00160417"/>
    <w:rsid w:val="001606E0"/>
    <w:rsid w:val="0016160C"/>
    <w:rsid w:val="0016412E"/>
    <w:rsid w:val="001657E8"/>
    <w:rsid w:val="001659A3"/>
    <w:rsid w:val="00172F2A"/>
    <w:rsid w:val="001762D3"/>
    <w:rsid w:val="00176DCA"/>
    <w:rsid w:val="00181F04"/>
    <w:rsid w:val="001844F3"/>
    <w:rsid w:val="001910CE"/>
    <w:rsid w:val="00191B0A"/>
    <w:rsid w:val="00191F40"/>
    <w:rsid w:val="001935A3"/>
    <w:rsid w:val="00194CA8"/>
    <w:rsid w:val="001A121C"/>
    <w:rsid w:val="001A4521"/>
    <w:rsid w:val="001A4C2B"/>
    <w:rsid w:val="001A5082"/>
    <w:rsid w:val="001A78DE"/>
    <w:rsid w:val="001B01A5"/>
    <w:rsid w:val="001B7D20"/>
    <w:rsid w:val="001C1AE9"/>
    <w:rsid w:val="001D50A4"/>
    <w:rsid w:val="001E0593"/>
    <w:rsid w:val="001E34EE"/>
    <w:rsid w:val="001E52F5"/>
    <w:rsid w:val="0020183A"/>
    <w:rsid w:val="0020772B"/>
    <w:rsid w:val="002161B8"/>
    <w:rsid w:val="002162CC"/>
    <w:rsid w:val="00224B5D"/>
    <w:rsid w:val="0023024A"/>
    <w:rsid w:val="00230789"/>
    <w:rsid w:val="00231304"/>
    <w:rsid w:val="00232EFE"/>
    <w:rsid w:val="00236695"/>
    <w:rsid w:val="00242B3A"/>
    <w:rsid w:val="00244A9D"/>
    <w:rsid w:val="00245774"/>
    <w:rsid w:val="0025173A"/>
    <w:rsid w:val="00266991"/>
    <w:rsid w:val="00271942"/>
    <w:rsid w:val="00275589"/>
    <w:rsid w:val="00281FEC"/>
    <w:rsid w:val="002836CF"/>
    <w:rsid w:val="00290C13"/>
    <w:rsid w:val="002926E2"/>
    <w:rsid w:val="00294997"/>
    <w:rsid w:val="002968E9"/>
    <w:rsid w:val="002B099B"/>
    <w:rsid w:val="002B7CDB"/>
    <w:rsid w:val="002C4D8F"/>
    <w:rsid w:val="002C78D5"/>
    <w:rsid w:val="002D2AF5"/>
    <w:rsid w:val="002E17CE"/>
    <w:rsid w:val="002E5C4A"/>
    <w:rsid w:val="002E7318"/>
    <w:rsid w:val="002F238A"/>
    <w:rsid w:val="002F28AF"/>
    <w:rsid w:val="002F2DB2"/>
    <w:rsid w:val="002F5D4E"/>
    <w:rsid w:val="002F6FB8"/>
    <w:rsid w:val="00302508"/>
    <w:rsid w:val="0030255D"/>
    <w:rsid w:val="00303E33"/>
    <w:rsid w:val="00314A13"/>
    <w:rsid w:val="003173A7"/>
    <w:rsid w:val="0032434B"/>
    <w:rsid w:val="003601EA"/>
    <w:rsid w:val="0037352D"/>
    <w:rsid w:val="00374A83"/>
    <w:rsid w:val="003769DF"/>
    <w:rsid w:val="003871EB"/>
    <w:rsid w:val="00390C52"/>
    <w:rsid w:val="0039576C"/>
    <w:rsid w:val="003A0BC6"/>
    <w:rsid w:val="003B01A6"/>
    <w:rsid w:val="003B2C95"/>
    <w:rsid w:val="003B410C"/>
    <w:rsid w:val="003B479C"/>
    <w:rsid w:val="003B540E"/>
    <w:rsid w:val="003B5B12"/>
    <w:rsid w:val="003B64A6"/>
    <w:rsid w:val="003B677C"/>
    <w:rsid w:val="003C0A11"/>
    <w:rsid w:val="003C0DA0"/>
    <w:rsid w:val="003C3908"/>
    <w:rsid w:val="003C3B39"/>
    <w:rsid w:val="003C512B"/>
    <w:rsid w:val="003D0249"/>
    <w:rsid w:val="003D1156"/>
    <w:rsid w:val="003D37FF"/>
    <w:rsid w:val="003D3D77"/>
    <w:rsid w:val="003E0FC4"/>
    <w:rsid w:val="003E4C62"/>
    <w:rsid w:val="003F137C"/>
    <w:rsid w:val="003F1EFA"/>
    <w:rsid w:val="003F695B"/>
    <w:rsid w:val="004009AB"/>
    <w:rsid w:val="0040136E"/>
    <w:rsid w:val="00403F00"/>
    <w:rsid w:val="004118FD"/>
    <w:rsid w:val="00413887"/>
    <w:rsid w:val="00423D78"/>
    <w:rsid w:val="004310DB"/>
    <w:rsid w:val="00456091"/>
    <w:rsid w:val="00463030"/>
    <w:rsid w:val="004630D9"/>
    <w:rsid w:val="00465F2A"/>
    <w:rsid w:val="00466827"/>
    <w:rsid w:val="0046699F"/>
    <w:rsid w:val="00472308"/>
    <w:rsid w:val="004738E4"/>
    <w:rsid w:val="00474C4F"/>
    <w:rsid w:val="0048569E"/>
    <w:rsid w:val="00485F8D"/>
    <w:rsid w:val="00486F9D"/>
    <w:rsid w:val="0049153F"/>
    <w:rsid w:val="00494859"/>
    <w:rsid w:val="004A0348"/>
    <w:rsid w:val="004A0698"/>
    <w:rsid w:val="004A5FC0"/>
    <w:rsid w:val="004B74BE"/>
    <w:rsid w:val="004B7EEF"/>
    <w:rsid w:val="004C32F4"/>
    <w:rsid w:val="004C4953"/>
    <w:rsid w:val="004C5012"/>
    <w:rsid w:val="004D08A8"/>
    <w:rsid w:val="004E4CD1"/>
    <w:rsid w:val="004E62BF"/>
    <w:rsid w:val="004F0083"/>
    <w:rsid w:val="004F562E"/>
    <w:rsid w:val="004F6028"/>
    <w:rsid w:val="005028DC"/>
    <w:rsid w:val="00504032"/>
    <w:rsid w:val="005113EB"/>
    <w:rsid w:val="005115FE"/>
    <w:rsid w:val="005140E7"/>
    <w:rsid w:val="005148CE"/>
    <w:rsid w:val="00515A2B"/>
    <w:rsid w:val="00517AC2"/>
    <w:rsid w:val="00523300"/>
    <w:rsid w:val="00526EDB"/>
    <w:rsid w:val="00530E33"/>
    <w:rsid w:val="00535DFC"/>
    <w:rsid w:val="00540537"/>
    <w:rsid w:val="00540B43"/>
    <w:rsid w:val="005431E1"/>
    <w:rsid w:val="00545128"/>
    <w:rsid w:val="005502F4"/>
    <w:rsid w:val="00552088"/>
    <w:rsid w:val="00553E7B"/>
    <w:rsid w:val="0055439F"/>
    <w:rsid w:val="00555C5A"/>
    <w:rsid w:val="00567EA1"/>
    <w:rsid w:val="005714C7"/>
    <w:rsid w:val="00574501"/>
    <w:rsid w:val="00585C05"/>
    <w:rsid w:val="005874F3"/>
    <w:rsid w:val="0059675C"/>
    <w:rsid w:val="005A37A4"/>
    <w:rsid w:val="005A5EC7"/>
    <w:rsid w:val="005A77A7"/>
    <w:rsid w:val="005C2199"/>
    <w:rsid w:val="005C3C39"/>
    <w:rsid w:val="005D3A15"/>
    <w:rsid w:val="005D6B7B"/>
    <w:rsid w:val="005D79F6"/>
    <w:rsid w:val="005E1109"/>
    <w:rsid w:val="005E2939"/>
    <w:rsid w:val="005E4A9E"/>
    <w:rsid w:val="005E5353"/>
    <w:rsid w:val="005E5B26"/>
    <w:rsid w:val="005F0044"/>
    <w:rsid w:val="005F0D56"/>
    <w:rsid w:val="005F3C74"/>
    <w:rsid w:val="005F49DA"/>
    <w:rsid w:val="006019AD"/>
    <w:rsid w:val="006129CC"/>
    <w:rsid w:val="00613F05"/>
    <w:rsid w:val="006220F9"/>
    <w:rsid w:val="00623BD1"/>
    <w:rsid w:val="00626DEA"/>
    <w:rsid w:val="006300D0"/>
    <w:rsid w:val="00632DEE"/>
    <w:rsid w:val="0064292A"/>
    <w:rsid w:val="00646CDF"/>
    <w:rsid w:val="00651D7B"/>
    <w:rsid w:val="00653689"/>
    <w:rsid w:val="00654C8A"/>
    <w:rsid w:val="00660709"/>
    <w:rsid w:val="00665BAE"/>
    <w:rsid w:val="00665F2E"/>
    <w:rsid w:val="0067187B"/>
    <w:rsid w:val="00672AC3"/>
    <w:rsid w:val="006732ED"/>
    <w:rsid w:val="006757D3"/>
    <w:rsid w:val="006817B3"/>
    <w:rsid w:val="00683AA9"/>
    <w:rsid w:val="006858E1"/>
    <w:rsid w:val="00686B48"/>
    <w:rsid w:val="00687535"/>
    <w:rsid w:val="0069186E"/>
    <w:rsid w:val="00691A0A"/>
    <w:rsid w:val="006A1101"/>
    <w:rsid w:val="006A44B3"/>
    <w:rsid w:val="006A5E07"/>
    <w:rsid w:val="006A642D"/>
    <w:rsid w:val="006B3C2E"/>
    <w:rsid w:val="006C0D66"/>
    <w:rsid w:val="006C2D55"/>
    <w:rsid w:val="006C3413"/>
    <w:rsid w:val="006E0B71"/>
    <w:rsid w:val="006E7642"/>
    <w:rsid w:val="006F1AB8"/>
    <w:rsid w:val="006F306A"/>
    <w:rsid w:val="006F6127"/>
    <w:rsid w:val="00701598"/>
    <w:rsid w:val="007103AA"/>
    <w:rsid w:val="00712EEB"/>
    <w:rsid w:val="00714E44"/>
    <w:rsid w:val="00715AD1"/>
    <w:rsid w:val="0071724B"/>
    <w:rsid w:val="00720B4B"/>
    <w:rsid w:val="00723C11"/>
    <w:rsid w:val="00726C84"/>
    <w:rsid w:val="007352F3"/>
    <w:rsid w:val="00742ECD"/>
    <w:rsid w:val="007438BB"/>
    <w:rsid w:val="00746D61"/>
    <w:rsid w:val="00750280"/>
    <w:rsid w:val="00753A16"/>
    <w:rsid w:val="00753C76"/>
    <w:rsid w:val="0077221F"/>
    <w:rsid w:val="00785E43"/>
    <w:rsid w:val="00794BCB"/>
    <w:rsid w:val="007954DA"/>
    <w:rsid w:val="00795CB8"/>
    <w:rsid w:val="007A3960"/>
    <w:rsid w:val="007A41B0"/>
    <w:rsid w:val="007B0EA3"/>
    <w:rsid w:val="007B766B"/>
    <w:rsid w:val="007C07B2"/>
    <w:rsid w:val="007C0CC8"/>
    <w:rsid w:val="007C4E3B"/>
    <w:rsid w:val="007D4019"/>
    <w:rsid w:val="007D4241"/>
    <w:rsid w:val="007D463C"/>
    <w:rsid w:val="007D53DC"/>
    <w:rsid w:val="007D690A"/>
    <w:rsid w:val="007E0A12"/>
    <w:rsid w:val="007E2E65"/>
    <w:rsid w:val="008023C8"/>
    <w:rsid w:val="00806D63"/>
    <w:rsid w:val="0080790E"/>
    <w:rsid w:val="008102BD"/>
    <w:rsid w:val="008234F6"/>
    <w:rsid w:val="008257B6"/>
    <w:rsid w:val="00832817"/>
    <w:rsid w:val="00833F05"/>
    <w:rsid w:val="00835EE2"/>
    <w:rsid w:val="0083686F"/>
    <w:rsid w:val="00845054"/>
    <w:rsid w:val="008469F4"/>
    <w:rsid w:val="008503D8"/>
    <w:rsid w:val="008539AF"/>
    <w:rsid w:val="00855F0E"/>
    <w:rsid w:val="00856FD5"/>
    <w:rsid w:val="00875976"/>
    <w:rsid w:val="008803DD"/>
    <w:rsid w:val="00881F9C"/>
    <w:rsid w:val="00890732"/>
    <w:rsid w:val="008915E0"/>
    <w:rsid w:val="00895425"/>
    <w:rsid w:val="00896288"/>
    <w:rsid w:val="008A3FB6"/>
    <w:rsid w:val="008B0849"/>
    <w:rsid w:val="008B1D06"/>
    <w:rsid w:val="008B1DAE"/>
    <w:rsid w:val="008B408D"/>
    <w:rsid w:val="008C7901"/>
    <w:rsid w:val="008D52E8"/>
    <w:rsid w:val="008D549F"/>
    <w:rsid w:val="008D7EE4"/>
    <w:rsid w:val="009015E9"/>
    <w:rsid w:val="00903BDC"/>
    <w:rsid w:val="00905752"/>
    <w:rsid w:val="00911603"/>
    <w:rsid w:val="00914145"/>
    <w:rsid w:val="0091538E"/>
    <w:rsid w:val="009172CD"/>
    <w:rsid w:val="0092166F"/>
    <w:rsid w:val="00922452"/>
    <w:rsid w:val="0092459C"/>
    <w:rsid w:val="00925615"/>
    <w:rsid w:val="00930E7E"/>
    <w:rsid w:val="0093428F"/>
    <w:rsid w:val="00934C62"/>
    <w:rsid w:val="00936055"/>
    <w:rsid w:val="009404DC"/>
    <w:rsid w:val="0094254D"/>
    <w:rsid w:val="00942769"/>
    <w:rsid w:val="00944015"/>
    <w:rsid w:val="00945A25"/>
    <w:rsid w:val="00945B30"/>
    <w:rsid w:val="00955B09"/>
    <w:rsid w:val="009609CC"/>
    <w:rsid w:val="009624C5"/>
    <w:rsid w:val="00974713"/>
    <w:rsid w:val="009810C8"/>
    <w:rsid w:val="00987422"/>
    <w:rsid w:val="009879A8"/>
    <w:rsid w:val="0099206C"/>
    <w:rsid w:val="009A2504"/>
    <w:rsid w:val="009A30A4"/>
    <w:rsid w:val="009A4D75"/>
    <w:rsid w:val="009A538A"/>
    <w:rsid w:val="009B0A07"/>
    <w:rsid w:val="009B47F6"/>
    <w:rsid w:val="009B507C"/>
    <w:rsid w:val="009C0438"/>
    <w:rsid w:val="009C0629"/>
    <w:rsid w:val="009C0687"/>
    <w:rsid w:val="009C65E5"/>
    <w:rsid w:val="009D133E"/>
    <w:rsid w:val="009D30A6"/>
    <w:rsid w:val="009E401B"/>
    <w:rsid w:val="009E5853"/>
    <w:rsid w:val="009F0C5C"/>
    <w:rsid w:val="009F1A85"/>
    <w:rsid w:val="009F2902"/>
    <w:rsid w:val="009F4A04"/>
    <w:rsid w:val="009F6231"/>
    <w:rsid w:val="00A0422A"/>
    <w:rsid w:val="00A13DD1"/>
    <w:rsid w:val="00A166C1"/>
    <w:rsid w:val="00A204E1"/>
    <w:rsid w:val="00A21E51"/>
    <w:rsid w:val="00A22275"/>
    <w:rsid w:val="00A259E6"/>
    <w:rsid w:val="00A26DA5"/>
    <w:rsid w:val="00A26ED4"/>
    <w:rsid w:val="00A2765E"/>
    <w:rsid w:val="00A304FC"/>
    <w:rsid w:val="00A308D4"/>
    <w:rsid w:val="00A52C88"/>
    <w:rsid w:val="00A52E39"/>
    <w:rsid w:val="00A53ADD"/>
    <w:rsid w:val="00A60B6F"/>
    <w:rsid w:val="00A623B8"/>
    <w:rsid w:val="00A652DF"/>
    <w:rsid w:val="00A7169A"/>
    <w:rsid w:val="00A76AEC"/>
    <w:rsid w:val="00A852D9"/>
    <w:rsid w:val="00A8549A"/>
    <w:rsid w:val="00A85A47"/>
    <w:rsid w:val="00A8665B"/>
    <w:rsid w:val="00A86C98"/>
    <w:rsid w:val="00A86CD4"/>
    <w:rsid w:val="00A91BD9"/>
    <w:rsid w:val="00A92973"/>
    <w:rsid w:val="00A9487C"/>
    <w:rsid w:val="00A95E30"/>
    <w:rsid w:val="00A969CD"/>
    <w:rsid w:val="00AA204B"/>
    <w:rsid w:val="00AB2C64"/>
    <w:rsid w:val="00AB3E3E"/>
    <w:rsid w:val="00AB5B8D"/>
    <w:rsid w:val="00AC0ABC"/>
    <w:rsid w:val="00AC3E43"/>
    <w:rsid w:val="00AC43EC"/>
    <w:rsid w:val="00AC4B1F"/>
    <w:rsid w:val="00AC7DF6"/>
    <w:rsid w:val="00AD23B8"/>
    <w:rsid w:val="00AD28FA"/>
    <w:rsid w:val="00AD391E"/>
    <w:rsid w:val="00AE2DAD"/>
    <w:rsid w:val="00AF21A0"/>
    <w:rsid w:val="00AF461F"/>
    <w:rsid w:val="00AF5142"/>
    <w:rsid w:val="00B02303"/>
    <w:rsid w:val="00B02BCC"/>
    <w:rsid w:val="00B06D3F"/>
    <w:rsid w:val="00B07DCC"/>
    <w:rsid w:val="00B12C18"/>
    <w:rsid w:val="00B14F3D"/>
    <w:rsid w:val="00B14FAC"/>
    <w:rsid w:val="00B16E53"/>
    <w:rsid w:val="00B304DA"/>
    <w:rsid w:val="00B3736F"/>
    <w:rsid w:val="00B37F0E"/>
    <w:rsid w:val="00B51508"/>
    <w:rsid w:val="00B60293"/>
    <w:rsid w:val="00B640AD"/>
    <w:rsid w:val="00B66AE8"/>
    <w:rsid w:val="00B7026E"/>
    <w:rsid w:val="00B70581"/>
    <w:rsid w:val="00B733F2"/>
    <w:rsid w:val="00B749D8"/>
    <w:rsid w:val="00B756EB"/>
    <w:rsid w:val="00B756EC"/>
    <w:rsid w:val="00B77F2A"/>
    <w:rsid w:val="00B852C3"/>
    <w:rsid w:val="00B86FAD"/>
    <w:rsid w:val="00B8708A"/>
    <w:rsid w:val="00B90904"/>
    <w:rsid w:val="00B90A59"/>
    <w:rsid w:val="00B91A60"/>
    <w:rsid w:val="00B933EE"/>
    <w:rsid w:val="00B97BAD"/>
    <w:rsid w:val="00BA7BF7"/>
    <w:rsid w:val="00BB1670"/>
    <w:rsid w:val="00BB2C32"/>
    <w:rsid w:val="00BC6DA7"/>
    <w:rsid w:val="00BC71D0"/>
    <w:rsid w:val="00BD0079"/>
    <w:rsid w:val="00BD2A13"/>
    <w:rsid w:val="00BE0A7B"/>
    <w:rsid w:val="00BE113C"/>
    <w:rsid w:val="00BE3660"/>
    <w:rsid w:val="00BF11A4"/>
    <w:rsid w:val="00BF34CE"/>
    <w:rsid w:val="00BF5CCA"/>
    <w:rsid w:val="00C0361F"/>
    <w:rsid w:val="00C1234B"/>
    <w:rsid w:val="00C21454"/>
    <w:rsid w:val="00C22468"/>
    <w:rsid w:val="00C23C11"/>
    <w:rsid w:val="00C27E8A"/>
    <w:rsid w:val="00C30F49"/>
    <w:rsid w:val="00C31009"/>
    <w:rsid w:val="00C32843"/>
    <w:rsid w:val="00C3323D"/>
    <w:rsid w:val="00C352DD"/>
    <w:rsid w:val="00C41DD2"/>
    <w:rsid w:val="00C55BDE"/>
    <w:rsid w:val="00C57B80"/>
    <w:rsid w:val="00C63758"/>
    <w:rsid w:val="00C66CA3"/>
    <w:rsid w:val="00C73FE2"/>
    <w:rsid w:val="00C77795"/>
    <w:rsid w:val="00C80CA1"/>
    <w:rsid w:val="00C81961"/>
    <w:rsid w:val="00C8273B"/>
    <w:rsid w:val="00C84036"/>
    <w:rsid w:val="00C866CC"/>
    <w:rsid w:val="00C87B27"/>
    <w:rsid w:val="00CA2500"/>
    <w:rsid w:val="00CB354B"/>
    <w:rsid w:val="00CB6640"/>
    <w:rsid w:val="00CC485A"/>
    <w:rsid w:val="00CC6834"/>
    <w:rsid w:val="00CD09DD"/>
    <w:rsid w:val="00CD799D"/>
    <w:rsid w:val="00CE130B"/>
    <w:rsid w:val="00CE7ADF"/>
    <w:rsid w:val="00CF3BCD"/>
    <w:rsid w:val="00CF5943"/>
    <w:rsid w:val="00D03D69"/>
    <w:rsid w:val="00D05FC0"/>
    <w:rsid w:val="00D0635C"/>
    <w:rsid w:val="00D1473E"/>
    <w:rsid w:val="00D147F9"/>
    <w:rsid w:val="00D21573"/>
    <w:rsid w:val="00D27B74"/>
    <w:rsid w:val="00D31EBB"/>
    <w:rsid w:val="00D350DC"/>
    <w:rsid w:val="00D35F46"/>
    <w:rsid w:val="00D36027"/>
    <w:rsid w:val="00D36F89"/>
    <w:rsid w:val="00D44757"/>
    <w:rsid w:val="00D51606"/>
    <w:rsid w:val="00D542F4"/>
    <w:rsid w:val="00D55CF5"/>
    <w:rsid w:val="00D57DE2"/>
    <w:rsid w:val="00D64B8C"/>
    <w:rsid w:val="00D64EC7"/>
    <w:rsid w:val="00D65514"/>
    <w:rsid w:val="00D72F52"/>
    <w:rsid w:val="00D735FD"/>
    <w:rsid w:val="00D74A5F"/>
    <w:rsid w:val="00D831E8"/>
    <w:rsid w:val="00D85539"/>
    <w:rsid w:val="00D86D33"/>
    <w:rsid w:val="00D870D1"/>
    <w:rsid w:val="00D873E4"/>
    <w:rsid w:val="00D97399"/>
    <w:rsid w:val="00DA032C"/>
    <w:rsid w:val="00DA0928"/>
    <w:rsid w:val="00DB02F1"/>
    <w:rsid w:val="00DB03E1"/>
    <w:rsid w:val="00DB143C"/>
    <w:rsid w:val="00DB2F87"/>
    <w:rsid w:val="00DB4DFC"/>
    <w:rsid w:val="00DB6D62"/>
    <w:rsid w:val="00DC1275"/>
    <w:rsid w:val="00DC4122"/>
    <w:rsid w:val="00DC7642"/>
    <w:rsid w:val="00DD7926"/>
    <w:rsid w:val="00DE30DA"/>
    <w:rsid w:val="00DE4629"/>
    <w:rsid w:val="00DE5949"/>
    <w:rsid w:val="00DE660F"/>
    <w:rsid w:val="00DE792B"/>
    <w:rsid w:val="00DF046E"/>
    <w:rsid w:val="00DF207C"/>
    <w:rsid w:val="00DF5DB4"/>
    <w:rsid w:val="00DF6691"/>
    <w:rsid w:val="00DF7AA5"/>
    <w:rsid w:val="00E01AEB"/>
    <w:rsid w:val="00E053D6"/>
    <w:rsid w:val="00E06ECD"/>
    <w:rsid w:val="00E07BE7"/>
    <w:rsid w:val="00E1594D"/>
    <w:rsid w:val="00E237B0"/>
    <w:rsid w:val="00E35E02"/>
    <w:rsid w:val="00E370C0"/>
    <w:rsid w:val="00E37306"/>
    <w:rsid w:val="00E422CC"/>
    <w:rsid w:val="00E50655"/>
    <w:rsid w:val="00E612F9"/>
    <w:rsid w:val="00E64F4F"/>
    <w:rsid w:val="00E66E4B"/>
    <w:rsid w:val="00E71424"/>
    <w:rsid w:val="00E72BAA"/>
    <w:rsid w:val="00E8061D"/>
    <w:rsid w:val="00E82B65"/>
    <w:rsid w:val="00E82FFB"/>
    <w:rsid w:val="00E85D1D"/>
    <w:rsid w:val="00E91E92"/>
    <w:rsid w:val="00E94053"/>
    <w:rsid w:val="00E97723"/>
    <w:rsid w:val="00EA21F3"/>
    <w:rsid w:val="00EA262E"/>
    <w:rsid w:val="00EA6F4C"/>
    <w:rsid w:val="00EB358A"/>
    <w:rsid w:val="00EB3A29"/>
    <w:rsid w:val="00EB5BD1"/>
    <w:rsid w:val="00EB6052"/>
    <w:rsid w:val="00EB790E"/>
    <w:rsid w:val="00EC5160"/>
    <w:rsid w:val="00ED30DF"/>
    <w:rsid w:val="00ED366E"/>
    <w:rsid w:val="00ED4645"/>
    <w:rsid w:val="00EE047E"/>
    <w:rsid w:val="00EF137D"/>
    <w:rsid w:val="00EF37B7"/>
    <w:rsid w:val="00EF706E"/>
    <w:rsid w:val="00F01150"/>
    <w:rsid w:val="00F125C5"/>
    <w:rsid w:val="00F12F8A"/>
    <w:rsid w:val="00F15E60"/>
    <w:rsid w:val="00F162A3"/>
    <w:rsid w:val="00F16DD6"/>
    <w:rsid w:val="00F17127"/>
    <w:rsid w:val="00F20D0F"/>
    <w:rsid w:val="00F255F3"/>
    <w:rsid w:val="00F27942"/>
    <w:rsid w:val="00F56E2D"/>
    <w:rsid w:val="00F572F0"/>
    <w:rsid w:val="00F579D5"/>
    <w:rsid w:val="00F57BA4"/>
    <w:rsid w:val="00F6085E"/>
    <w:rsid w:val="00F60D28"/>
    <w:rsid w:val="00F73468"/>
    <w:rsid w:val="00F76341"/>
    <w:rsid w:val="00F80A28"/>
    <w:rsid w:val="00F933F2"/>
    <w:rsid w:val="00F93C1D"/>
    <w:rsid w:val="00FA13C5"/>
    <w:rsid w:val="00FA4360"/>
    <w:rsid w:val="00FA714C"/>
    <w:rsid w:val="00FB0BC8"/>
    <w:rsid w:val="00FB20CE"/>
    <w:rsid w:val="00FC2BB9"/>
    <w:rsid w:val="00FC3958"/>
    <w:rsid w:val="00FD2401"/>
    <w:rsid w:val="00FD334A"/>
    <w:rsid w:val="00FD4E77"/>
    <w:rsid w:val="00FD791C"/>
    <w:rsid w:val="00FE0346"/>
    <w:rsid w:val="00FE3E61"/>
    <w:rsid w:val="00FE4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F64E6F"/>
  <w15:chartTrackingRefBased/>
  <w15:docId w15:val="{7A6406BC-73B0-4A46-A8E2-DDF9B51AC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35A3"/>
    <w:pPr>
      <w:widowControl w:val="0"/>
      <w:wordWrap w:val="0"/>
      <w:autoSpaceDE w:val="0"/>
      <w:autoSpaceDN w:val="0"/>
      <w:spacing w:after="0" w:line="240" w:lineRule="auto"/>
    </w:pPr>
    <w:rPr>
      <w:rFonts w:ascii="굴림체" w:eastAsia="굴림체"/>
    </w:rPr>
  </w:style>
  <w:style w:type="paragraph" w:styleId="1">
    <w:name w:val="heading 1"/>
    <w:basedOn w:val="a"/>
    <w:next w:val="a"/>
    <w:link w:val="1Char"/>
    <w:uiPriority w:val="9"/>
    <w:qFormat/>
    <w:rsid w:val="001935A3"/>
    <w:pPr>
      <w:keepNext/>
      <w:numPr>
        <w:numId w:val="1"/>
      </w:numPr>
      <w:outlineLvl w:val="0"/>
    </w:pPr>
    <w:rPr>
      <w:rFonts w:asciiTheme="majorHAnsi" w:hAnsiTheme="majorHAnsi" w:cstheme="majorBidi"/>
      <w:b/>
      <w:sz w:val="40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935A3"/>
    <w:pPr>
      <w:keepNext/>
      <w:numPr>
        <w:ilvl w:val="1"/>
        <w:numId w:val="1"/>
      </w:numPr>
      <w:outlineLvl w:val="1"/>
    </w:pPr>
    <w:rPr>
      <w:rFonts w:hAnsiTheme="majorHAnsi" w:cstheme="majorBidi"/>
      <w:b/>
      <w:sz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935A3"/>
    <w:pPr>
      <w:keepNext/>
      <w:outlineLvl w:val="2"/>
    </w:pPr>
    <w:rPr>
      <w:rFonts w:asciiTheme="majorHAnsi" w:eastAsia="돋움" w:hAnsiTheme="majorHAnsi" w:cstheme="majorBidi"/>
      <w:b/>
      <w:sz w:val="24"/>
    </w:rPr>
  </w:style>
  <w:style w:type="paragraph" w:styleId="4">
    <w:name w:val="heading 4"/>
    <w:basedOn w:val="a"/>
    <w:next w:val="a"/>
    <w:link w:val="4Char"/>
    <w:autoRedefine/>
    <w:uiPriority w:val="9"/>
    <w:unhideWhenUsed/>
    <w:qFormat/>
    <w:rsid w:val="001935A3"/>
    <w:pPr>
      <w:keepNext/>
      <w:ind w:left="200" w:hangingChars="200" w:hanging="2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  <w:rsid w:val="001935A3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  <w:rsid w:val="001935A3"/>
  </w:style>
  <w:style w:type="character" w:customStyle="1" w:styleId="Heading1Char">
    <w:name w:val="Heading 1 Char"/>
    <w:basedOn w:val="a0"/>
    <w:uiPriority w:val="9"/>
    <w:rsid w:val="0000512C"/>
    <w:rPr>
      <w:rFonts w:asciiTheme="majorHAnsi" w:eastAsia="굴림체" w:hAnsiTheme="majorHAnsi" w:cstheme="majorBidi"/>
      <w:b/>
      <w:sz w:val="40"/>
      <w:szCs w:val="28"/>
    </w:rPr>
  </w:style>
  <w:style w:type="character" w:customStyle="1" w:styleId="Heading2Char">
    <w:name w:val="Heading 2 Char"/>
    <w:basedOn w:val="a0"/>
    <w:uiPriority w:val="9"/>
    <w:rsid w:val="0000512C"/>
    <w:rPr>
      <w:rFonts w:ascii="굴림체" w:eastAsia="굴림체" w:hAnsiTheme="majorHAnsi" w:cstheme="majorBidi"/>
      <w:b/>
      <w:sz w:val="32"/>
    </w:rPr>
  </w:style>
  <w:style w:type="character" w:customStyle="1" w:styleId="Heading3Char">
    <w:name w:val="Heading 3 Char"/>
    <w:basedOn w:val="a0"/>
    <w:uiPriority w:val="9"/>
    <w:rsid w:val="0000512C"/>
    <w:rPr>
      <w:rFonts w:asciiTheme="majorHAnsi" w:eastAsia="돋움" w:hAnsiTheme="majorHAnsi" w:cstheme="majorBidi"/>
      <w:b/>
      <w:sz w:val="24"/>
    </w:rPr>
  </w:style>
  <w:style w:type="paragraph" w:customStyle="1" w:styleId="a3">
    <w:name w:val="소스코드표"/>
    <w:basedOn w:val="a"/>
    <w:link w:val="Char"/>
    <w:qFormat/>
    <w:rsid w:val="001935A3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djustRightInd w:val="0"/>
      <w:snapToGrid w:val="0"/>
      <w:spacing w:line="220" w:lineRule="exact"/>
    </w:pPr>
  </w:style>
  <w:style w:type="paragraph" w:customStyle="1" w:styleId="a4">
    <w:name w:val="소스코드"/>
    <w:basedOn w:val="a"/>
    <w:link w:val="Char0"/>
    <w:qFormat/>
    <w:rsid w:val="001935A3"/>
    <w:pPr>
      <w:adjustRightInd w:val="0"/>
      <w:snapToGrid w:val="0"/>
      <w:spacing w:line="220" w:lineRule="exact"/>
    </w:pPr>
  </w:style>
  <w:style w:type="character" w:customStyle="1" w:styleId="Char">
    <w:name w:val="소스코드표 Char"/>
    <w:basedOn w:val="a0"/>
    <w:link w:val="a3"/>
    <w:rsid w:val="001935A3"/>
    <w:rPr>
      <w:rFonts w:ascii="굴림체" w:eastAsia="굴림체"/>
    </w:rPr>
  </w:style>
  <w:style w:type="paragraph" w:styleId="a5">
    <w:name w:val="header"/>
    <w:basedOn w:val="a"/>
    <w:link w:val="Char1"/>
    <w:uiPriority w:val="99"/>
    <w:unhideWhenUsed/>
    <w:rsid w:val="001935A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소스코드 Char"/>
    <w:basedOn w:val="a0"/>
    <w:link w:val="a4"/>
    <w:rsid w:val="001935A3"/>
    <w:rPr>
      <w:rFonts w:ascii="굴림체" w:eastAsia="굴림체"/>
    </w:rPr>
  </w:style>
  <w:style w:type="character" w:customStyle="1" w:styleId="HeaderChar">
    <w:name w:val="Header Char"/>
    <w:basedOn w:val="a0"/>
    <w:uiPriority w:val="99"/>
    <w:rsid w:val="0000512C"/>
    <w:rPr>
      <w:rFonts w:ascii="굴림체" w:eastAsia="굴림체"/>
    </w:rPr>
  </w:style>
  <w:style w:type="paragraph" w:styleId="a6">
    <w:name w:val="footer"/>
    <w:basedOn w:val="a"/>
    <w:link w:val="Char2"/>
    <w:uiPriority w:val="99"/>
    <w:unhideWhenUsed/>
    <w:rsid w:val="001935A3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a0"/>
    <w:uiPriority w:val="99"/>
    <w:rsid w:val="0000512C"/>
    <w:rPr>
      <w:rFonts w:ascii="굴림체" w:eastAsia="굴림체"/>
    </w:rPr>
  </w:style>
  <w:style w:type="paragraph" w:customStyle="1" w:styleId="10">
    <w:name w:val="목록1"/>
    <w:basedOn w:val="a7"/>
    <w:link w:val="1Char0"/>
    <w:rsid w:val="001935A3"/>
    <w:pPr>
      <w:numPr>
        <w:numId w:val="3"/>
      </w:numPr>
      <w:ind w:leftChars="0" w:left="300" w:hangingChars="150" w:hanging="300"/>
    </w:pPr>
    <w:rPr>
      <w:szCs w:val="20"/>
    </w:rPr>
  </w:style>
  <w:style w:type="character" w:customStyle="1" w:styleId="1Char0">
    <w:name w:val="목록1 Char"/>
    <w:basedOn w:val="a0"/>
    <w:link w:val="10"/>
    <w:rsid w:val="001935A3"/>
    <w:rPr>
      <w:rFonts w:ascii="굴림체" w:eastAsia="굴림체"/>
      <w:szCs w:val="20"/>
    </w:rPr>
  </w:style>
  <w:style w:type="paragraph" w:styleId="a7">
    <w:name w:val="List Paragraph"/>
    <w:basedOn w:val="a"/>
    <w:uiPriority w:val="34"/>
    <w:qFormat/>
    <w:rsid w:val="001935A3"/>
    <w:pPr>
      <w:ind w:leftChars="400" w:left="800"/>
    </w:pPr>
  </w:style>
  <w:style w:type="character" w:customStyle="1" w:styleId="Heading4Char">
    <w:name w:val="Heading 4 Char"/>
    <w:basedOn w:val="a0"/>
    <w:uiPriority w:val="9"/>
    <w:rsid w:val="0000512C"/>
    <w:rPr>
      <w:rFonts w:ascii="굴림체" w:eastAsia="굴림체"/>
      <w:b/>
      <w:bCs/>
    </w:rPr>
  </w:style>
  <w:style w:type="table" w:styleId="a8">
    <w:name w:val="Table Grid"/>
    <w:basedOn w:val="a1"/>
    <w:uiPriority w:val="39"/>
    <w:rsid w:val="001935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1935A3"/>
    <w:rPr>
      <w:color w:val="0563C1" w:themeColor="hyperlink"/>
      <w:u w:val="single"/>
    </w:rPr>
  </w:style>
  <w:style w:type="paragraph" w:styleId="aa">
    <w:name w:val="Date"/>
    <w:basedOn w:val="a"/>
    <w:next w:val="a"/>
    <w:link w:val="Char3"/>
    <w:uiPriority w:val="99"/>
    <w:semiHidden/>
    <w:unhideWhenUsed/>
    <w:rsid w:val="001935A3"/>
  </w:style>
  <w:style w:type="character" w:customStyle="1" w:styleId="DateChar">
    <w:name w:val="Date Char"/>
    <w:basedOn w:val="a0"/>
    <w:uiPriority w:val="99"/>
    <w:semiHidden/>
    <w:rsid w:val="0000512C"/>
    <w:rPr>
      <w:rFonts w:ascii="굴림체" w:eastAsia="굴림체"/>
    </w:rPr>
  </w:style>
  <w:style w:type="paragraph" w:styleId="11">
    <w:name w:val="toc 1"/>
    <w:basedOn w:val="a"/>
    <w:next w:val="a"/>
    <w:autoRedefine/>
    <w:uiPriority w:val="39"/>
    <w:unhideWhenUsed/>
    <w:rsid w:val="001935A3"/>
  </w:style>
  <w:style w:type="paragraph" w:styleId="20">
    <w:name w:val="toc 2"/>
    <w:basedOn w:val="a"/>
    <w:next w:val="a"/>
    <w:autoRedefine/>
    <w:uiPriority w:val="39"/>
    <w:unhideWhenUsed/>
    <w:rsid w:val="001935A3"/>
    <w:pPr>
      <w:ind w:leftChars="200" w:left="425"/>
    </w:pPr>
  </w:style>
  <w:style w:type="character" w:customStyle="1" w:styleId="ng-binding">
    <w:name w:val="ng-binding"/>
    <w:basedOn w:val="a0"/>
    <w:rsid w:val="001935A3"/>
  </w:style>
  <w:style w:type="paragraph" w:styleId="ab">
    <w:name w:val="Normal (Web)"/>
    <w:basedOn w:val="a"/>
    <w:uiPriority w:val="99"/>
    <w:unhideWhenUsed/>
    <w:rsid w:val="001935A3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tab-span">
    <w:name w:val="apple-tab-span"/>
    <w:basedOn w:val="a0"/>
    <w:rsid w:val="001935A3"/>
  </w:style>
  <w:style w:type="paragraph" w:customStyle="1" w:styleId="ac">
    <w:name w:val="코드표"/>
    <w:basedOn w:val="a"/>
    <w:link w:val="Char4"/>
    <w:qFormat/>
    <w:rsid w:val="001935A3"/>
    <w:pPr>
      <w:wordWrap/>
      <w:adjustRightInd w:val="0"/>
      <w:spacing w:line="220" w:lineRule="exact"/>
      <w:jc w:val="left"/>
    </w:pPr>
    <w:rPr>
      <w:rFonts w:cs="굴림체"/>
      <w:bCs/>
      <w:kern w:val="0"/>
      <w:szCs w:val="20"/>
    </w:rPr>
  </w:style>
  <w:style w:type="character" w:customStyle="1" w:styleId="Char4">
    <w:name w:val="코드표 Char"/>
    <w:basedOn w:val="a0"/>
    <w:link w:val="ac"/>
    <w:rsid w:val="001935A3"/>
    <w:rPr>
      <w:rFonts w:ascii="굴림체" w:eastAsia="굴림체" w:cs="굴림체"/>
      <w:bCs/>
      <w:kern w:val="0"/>
      <w:szCs w:val="20"/>
    </w:rPr>
  </w:style>
  <w:style w:type="character" w:customStyle="1" w:styleId="il">
    <w:name w:val="il"/>
    <w:basedOn w:val="a0"/>
    <w:rsid w:val="001935A3"/>
  </w:style>
  <w:style w:type="character" w:customStyle="1" w:styleId="im">
    <w:name w:val="im"/>
    <w:basedOn w:val="a0"/>
    <w:rsid w:val="001935A3"/>
  </w:style>
  <w:style w:type="paragraph" w:customStyle="1" w:styleId="ad">
    <w:name w:val="바탕글"/>
    <w:basedOn w:val="a"/>
    <w:rsid w:val="001935A3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xl1042">
    <w:name w:val="xl104 사본2"/>
    <w:basedOn w:val="a"/>
    <w:rsid w:val="001935A3"/>
    <w:pPr>
      <w:wordWrap/>
      <w:jc w:val="center"/>
      <w:textAlignment w:val="center"/>
    </w:pPr>
    <w:rPr>
      <w:rFonts w:ascii="맑은 고딕" w:eastAsia="굴림" w:hAnsi="굴림" w:cs="굴림"/>
      <w:color w:val="000000"/>
      <w:kern w:val="0"/>
      <w:sz w:val="28"/>
      <w:szCs w:val="28"/>
    </w:rPr>
  </w:style>
  <w:style w:type="paragraph" w:customStyle="1" w:styleId="xl67">
    <w:name w:val="xl67"/>
    <w:basedOn w:val="a"/>
    <w:rsid w:val="001935A3"/>
    <w:pPr>
      <w:wordWrap/>
      <w:jc w:val="center"/>
      <w:textAlignment w:val="center"/>
    </w:pPr>
    <w:rPr>
      <w:rFonts w:ascii="돋움" w:eastAsia="굴림" w:hAnsi="굴림" w:cs="굴림"/>
      <w:color w:val="000000"/>
      <w:kern w:val="0"/>
      <w:sz w:val="18"/>
      <w:szCs w:val="18"/>
    </w:rPr>
  </w:style>
  <w:style w:type="paragraph" w:customStyle="1" w:styleId="xl68">
    <w:name w:val="xl68"/>
    <w:basedOn w:val="a"/>
    <w:rsid w:val="001935A3"/>
    <w:pPr>
      <w:wordWrap/>
      <w:jc w:val="center"/>
      <w:textAlignment w:val="center"/>
    </w:pPr>
    <w:rPr>
      <w:rFonts w:ascii="돋움" w:eastAsia="굴림" w:hAnsi="굴림" w:cs="굴림"/>
      <w:color w:val="000000"/>
      <w:kern w:val="0"/>
      <w:sz w:val="18"/>
      <w:szCs w:val="18"/>
    </w:rPr>
  </w:style>
  <w:style w:type="paragraph" w:customStyle="1" w:styleId="xl69">
    <w:name w:val="xl69"/>
    <w:basedOn w:val="a"/>
    <w:rsid w:val="001935A3"/>
    <w:pPr>
      <w:wordWrap/>
      <w:jc w:val="center"/>
      <w:textAlignment w:val="center"/>
    </w:pPr>
    <w:rPr>
      <w:rFonts w:ascii="돋움" w:eastAsia="굴림" w:hAnsi="굴림" w:cs="굴림"/>
      <w:color w:val="000000"/>
      <w:kern w:val="0"/>
      <w:sz w:val="18"/>
      <w:szCs w:val="18"/>
    </w:rPr>
  </w:style>
  <w:style w:type="paragraph" w:customStyle="1" w:styleId="xl72">
    <w:name w:val="xl72"/>
    <w:basedOn w:val="a"/>
    <w:rsid w:val="001935A3"/>
    <w:pPr>
      <w:wordWrap/>
      <w:jc w:val="center"/>
      <w:textAlignment w:val="center"/>
    </w:pPr>
    <w:rPr>
      <w:rFonts w:ascii="돋움" w:eastAsia="굴림" w:hAnsi="굴림" w:cs="굴림"/>
      <w:color w:val="000000"/>
      <w:kern w:val="0"/>
      <w:sz w:val="18"/>
      <w:szCs w:val="18"/>
    </w:rPr>
  </w:style>
  <w:style w:type="paragraph" w:customStyle="1" w:styleId="xl73">
    <w:name w:val="xl73"/>
    <w:basedOn w:val="a"/>
    <w:rsid w:val="001935A3"/>
    <w:pPr>
      <w:wordWrap/>
      <w:jc w:val="center"/>
      <w:textAlignment w:val="center"/>
    </w:pPr>
    <w:rPr>
      <w:rFonts w:ascii="돋움" w:eastAsia="굴림" w:hAnsi="굴림" w:cs="굴림"/>
      <w:color w:val="000000"/>
      <w:kern w:val="0"/>
      <w:sz w:val="18"/>
      <w:szCs w:val="18"/>
    </w:rPr>
  </w:style>
  <w:style w:type="paragraph" w:customStyle="1" w:styleId="xl75">
    <w:name w:val="xl75"/>
    <w:basedOn w:val="a"/>
    <w:rsid w:val="001935A3"/>
    <w:pPr>
      <w:wordWrap/>
      <w:jc w:val="center"/>
      <w:textAlignment w:val="center"/>
    </w:pPr>
    <w:rPr>
      <w:rFonts w:ascii="돋움" w:eastAsia="굴림" w:hAnsi="굴림" w:cs="굴림"/>
      <w:color w:val="000000"/>
      <w:kern w:val="0"/>
      <w:sz w:val="18"/>
      <w:szCs w:val="18"/>
    </w:rPr>
  </w:style>
  <w:style w:type="paragraph" w:customStyle="1" w:styleId="xl74">
    <w:name w:val="xl74"/>
    <w:basedOn w:val="a"/>
    <w:rsid w:val="001935A3"/>
    <w:pPr>
      <w:wordWrap/>
      <w:jc w:val="left"/>
      <w:textAlignment w:val="center"/>
    </w:pPr>
    <w:rPr>
      <w:rFonts w:ascii="돋움" w:eastAsia="굴림" w:hAnsi="굴림" w:cs="굴림"/>
      <w:color w:val="000000"/>
      <w:kern w:val="0"/>
      <w:sz w:val="16"/>
      <w:szCs w:val="16"/>
    </w:rPr>
  </w:style>
  <w:style w:type="paragraph" w:customStyle="1" w:styleId="xl65">
    <w:name w:val="xl65"/>
    <w:basedOn w:val="a"/>
    <w:rsid w:val="001935A3"/>
    <w:pPr>
      <w:wordWrap/>
      <w:jc w:val="center"/>
      <w:textAlignment w:val="center"/>
    </w:pPr>
    <w:rPr>
      <w:rFonts w:ascii="맑은 고딕" w:eastAsia="굴림" w:hAnsi="굴림" w:cs="굴림"/>
      <w:color w:val="000000"/>
      <w:kern w:val="0"/>
      <w:sz w:val="22"/>
    </w:rPr>
  </w:style>
  <w:style w:type="paragraph" w:customStyle="1" w:styleId="xl71">
    <w:name w:val="xl71"/>
    <w:basedOn w:val="a"/>
    <w:rsid w:val="001935A3"/>
    <w:pPr>
      <w:wordWrap/>
      <w:jc w:val="left"/>
      <w:textAlignment w:val="center"/>
    </w:pPr>
    <w:rPr>
      <w:rFonts w:ascii="돋움" w:eastAsia="굴림" w:hAnsi="굴림" w:cs="굴림"/>
      <w:color w:val="000000"/>
      <w:kern w:val="0"/>
      <w:sz w:val="18"/>
      <w:szCs w:val="18"/>
    </w:rPr>
  </w:style>
  <w:style w:type="paragraph" w:customStyle="1" w:styleId="ae">
    <w:name w:val="출력"/>
    <w:basedOn w:val="a4"/>
    <w:link w:val="Char5"/>
    <w:autoRedefine/>
    <w:qFormat/>
    <w:rsid w:val="001935A3"/>
    <w:pPr>
      <w:spacing w:line="200" w:lineRule="exact"/>
    </w:pPr>
    <w:rPr>
      <w:sz w:val="18"/>
    </w:rPr>
  </w:style>
  <w:style w:type="character" w:customStyle="1" w:styleId="Char5">
    <w:name w:val="출력 Char"/>
    <w:basedOn w:val="Char0"/>
    <w:link w:val="ae"/>
    <w:rsid w:val="001935A3"/>
    <w:rPr>
      <w:rFonts w:ascii="굴림체" w:eastAsia="굴림체"/>
      <w:sz w:val="18"/>
    </w:rPr>
  </w:style>
  <w:style w:type="paragraph" w:customStyle="1" w:styleId="af">
    <w:name w:val="자바스크립트"/>
    <w:basedOn w:val="a"/>
    <w:link w:val="Char6"/>
    <w:qFormat/>
    <w:rsid w:val="00623BD1"/>
    <w:pPr>
      <w:spacing w:line="220" w:lineRule="exact"/>
    </w:pPr>
    <w:rPr>
      <w:rFonts w:ascii="Consolas" w:hAnsi="Consolas"/>
    </w:rPr>
  </w:style>
  <w:style w:type="character" w:customStyle="1" w:styleId="Char6">
    <w:name w:val="자바스크립트 Char"/>
    <w:basedOn w:val="a0"/>
    <w:link w:val="af"/>
    <w:rsid w:val="00623BD1"/>
    <w:rPr>
      <w:rFonts w:ascii="Consolas" w:eastAsia="굴림체" w:hAnsi="Consolas"/>
    </w:rPr>
  </w:style>
  <w:style w:type="character" w:customStyle="1" w:styleId="1Char">
    <w:name w:val="제목 1 Char"/>
    <w:basedOn w:val="a0"/>
    <w:link w:val="1"/>
    <w:uiPriority w:val="9"/>
    <w:rsid w:val="001935A3"/>
    <w:rPr>
      <w:rFonts w:asciiTheme="majorHAnsi" w:eastAsia="굴림체" w:hAnsiTheme="majorHAnsi" w:cstheme="majorBidi"/>
      <w:b/>
      <w:sz w:val="40"/>
      <w:szCs w:val="28"/>
    </w:rPr>
  </w:style>
  <w:style w:type="character" w:customStyle="1" w:styleId="2Char">
    <w:name w:val="제목 2 Char"/>
    <w:basedOn w:val="a0"/>
    <w:link w:val="2"/>
    <w:uiPriority w:val="9"/>
    <w:rsid w:val="001935A3"/>
    <w:rPr>
      <w:rFonts w:ascii="굴림체" w:eastAsia="굴림체" w:hAnsiTheme="majorHAnsi" w:cstheme="majorBidi"/>
      <w:b/>
      <w:sz w:val="32"/>
    </w:rPr>
  </w:style>
  <w:style w:type="character" w:customStyle="1" w:styleId="3Char">
    <w:name w:val="제목 3 Char"/>
    <w:basedOn w:val="a0"/>
    <w:link w:val="3"/>
    <w:uiPriority w:val="9"/>
    <w:rsid w:val="001935A3"/>
    <w:rPr>
      <w:rFonts w:asciiTheme="majorHAnsi" w:eastAsia="돋움" w:hAnsiTheme="majorHAnsi" w:cstheme="majorBidi"/>
      <w:b/>
      <w:sz w:val="24"/>
    </w:rPr>
  </w:style>
  <w:style w:type="character" w:customStyle="1" w:styleId="Char1">
    <w:name w:val="머리글 Char"/>
    <w:basedOn w:val="a0"/>
    <w:link w:val="a5"/>
    <w:uiPriority w:val="99"/>
    <w:rsid w:val="001935A3"/>
    <w:rPr>
      <w:rFonts w:ascii="굴림체" w:eastAsia="굴림체"/>
    </w:rPr>
  </w:style>
  <w:style w:type="character" w:customStyle="1" w:styleId="Char2">
    <w:name w:val="바닥글 Char"/>
    <w:basedOn w:val="a0"/>
    <w:link w:val="a6"/>
    <w:uiPriority w:val="99"/>
    <w:rsid w:val="001935A3"/>
    <w:rPr>
      <w:rFonts w:ascii="굴림체" w:eastAsia="굴림체"/>
    </w:rPr>
  </w:style>
  <w:style w:type="character" w:customStyle="1" w:styleId="Char3">
    <w:name w:val="날짜 Char"/>
    <w:basedOn w:val="a0"/>
    <w:link w:val="aa"/>
    <w:uiPriority w:val="99"/>
    <w:semiHidden/>
    <w:rsid w:val="001935A3"/>
    <w:rPr>
      <w:rFonts w:ascii="굴림체" w:eastAsia="굴림체"/>
    </w:rPr>
  </w:style>
  <w:style w:type="character" w:customStyle="1" w:styleId="4Char">
    <w:name w:val="제목 4 Char"/>
    <w:basedOn w:val="a0"/>
    <w:link w:val="4"/>
    <w:uiPriority w:val="9"/>
    <w:rsid w:val="001935A3"/>
    <w:rPr>
      <w:rFonts w:ascii="굴림체" w:eastAsia="굴림체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5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o365skhu-my.sharepoint.com/personal/lsj_office_skhu_ac_kr/Documents/&#47928;&#49436;/&#47928;&#49436;&#53596;&#54540;&#47551;/&#53596;&#54540;&#47551;2.dotx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DC3599-D8A2-4B87-B661-98723CC9F5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템플릿2.dotx</Template>
  <TotalTime>1281</TotalTime>
  <Pages>29</Pages>
  <Words>4111</Words>
  <Characters>23434</Characters>
  <Application>Microsoft Office Word</Application>
  <DocSecurity>0</DocSecurity>
  <Lines>195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Seungjin Lee</dc:creator>
  <cp:keywords/>
  <dc:description/>
  <cp:lastModifiedBy>Lee Seungjin</cp:lastModifiedBy>
  <cp:revision>604</cp:revision>
  <dcterms:created xsi:type="dcterms:W3CDTF">2016-08-29T22:19:00Z</dcterms:created>
  <dcterms:modified xsi:type="dcterms:W3CDTF">2021-05-10T00:44:00Z</dcterms:modified>
</cp:coreProperties>
</file>